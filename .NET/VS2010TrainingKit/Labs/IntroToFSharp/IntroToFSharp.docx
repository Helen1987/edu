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6C" w:rsidRDefault="008A24E4" w:rsidP="005B3DE4">
      <w:pPr>
        <w:pStyle w:val="ppFigure"/>
        <w:rPr>
          <w:noProof/>
          <w:lang w:eastAsia="es-AR" w:bidi="ar-SA"/>
        </w:rPr>
      </w:pPr>
      <w:bookmarkStart w:id="0" w:name="_Toc462569805"/>
      <w:r w:rsidRPr="008A24E4">
        <w:rPr>
          <w:noProof/>
          <w:lang w:bidi="ar-SA"/>
        </w:rPr>
        <w:drawing>
          <wp:inline distT="0" distB="0" distL="0" distR="0" wp14:anchorId="2B9753C4" wp14:editId="67754ECE">
            <wp:extent cx="4200000" cy="1028571"/>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00000" cy="1028571"/>
                    </a:xfrm>
                    <a:prstGeom prst="rect">
                      <a:avLst/>
                    </a:prstGeom>
                  </pic:spPr>
                </pic:pic>
              </a:graphicData>
            </a:graphic>
          </wp:inline>
        </w:drawing>
      </w:r>
    </w:p>
    <w:p w:rsidR="00F01BB6" w:rsidRDefault="00F01BB6" w:rsidP="00DA5DF5">
      <w:pPr>
        <w:pStyle w:val="ppBodyText"/>
        <w:rPr>
          <w:noProof/>
          <w:lang w:eastAsia="es-AR" w:bidi="ar-SA"/>
        </w:rPr>
      </w:pPr>
    </w:p>
    <w:p w:rsidR="00F01BB6" w:rsidRDefault="00F01BB6" w:rsidP="00DA5DF5">
      <w:pPr>
        <w:pStyle w:val="ppBodyText"/>
        <w:rPr>
          <w:noProof/>
          <w:lang w:eastAsia="es-AR" w:bidi="ar-SA"/>
        </w:rPr>
      </w:pPr>
    </w:p>
    <w:p w:rsidR="005B3DE4" w:rsidRDefault="005B3DE4" w:rsidP="00DA5DF5">
      <w:pPr>
        <w:pStyle w:val="ppBodyText"/>
        <w:rPr>
          <w:noProof/>
          <w:lang w:eastAsia="es-AR" w:bidi="ar-SA"/>
        </w:rPr>
      </w:pPr>
    </w:p>
    <w:p w:rsidR="00F01BB6" w:rsidRPr="00D54414" w:rsidRDefault="00F01BB6" w:rsidP="00DA5DF5">
      <w:pPr>
        <w:pStyle w:val="ppBodyText"/>
        <w:rPr>
          <w:noProof/>
          <w:lang w:eastAsia="es-AR" w:bidi="ar-SA"/>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AC12F6" w:rsidP="00EB506C">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D57BD8">
        <w:rPr>
          <w:rFonts w:ascii="Arial Narrow" w:hAnsi="Arial Narrow"/>
          <w:noProof/>
          <w:sz w:val="56"/>
          <w:szCs w:val="56"/>
          <w:lang w:val="en-US"/>
        </w:rPr>
        <w:t>F#</w:t>
      </w:r>
    </w:p>
    <w:p w:rsidR="00EB506C" w:rsidRPr="00DA5DF5" w:rsidRDefault="00EB506C" w:rsidP="00DA5DF5">
      <w:pPr>
        <w:pStyle w:val="ppBodyText"/>
      </w:pPr>
    </w:p>
    <w:p w:rsidR="00EB506C" w:rsidRPr="00DA5DF5" w:rsidRDefault="00EB506C" w:rsidP="00DA5DF5">
      <w:pPr>
        <w:pStyle w:val="ppBodyText"/>
      </w:pPr>
    </w:p>
    <w:bookmarkEnd w:id="0"/>
    <w:p w:rsidR="00546A7E" w:rsidRPr="00DA5DF5" w:rsidRDefault="00546A7E" w:rsidP="00DA5DF5">
      <w:pPr>
        <w:pStyle w:val="ppBodyText"/>
      </w:pPr>
      <w:r w:rsidRPr="00DA5DF5">
        <w:t>Lab version:</w:t>
      </w:r>
      <w:r w:rsidRPr="00DA5DF5">
        <w:tab/>
        <w:t>1.0.0</w:t>
      </w:r>
    </w:p>
    <w:p w:rsidR="00546A7E" w:rsidRPr="00DA5DF5" w:rsidRDefault="00546A7E" w:rsidP="00DA5DF5">
      <w:pPr>
        <w:pStyle w:val="ppBodyText"/>
      </w:pPr>
      <w:r w:rsidRPr="00DA5DF5">
        <w:t>Last updated:</w:t>
      </w:r>
      <w:r w:rsidRPr="00DA5DF5">
        <w:tab/>
      </w:r>
      <w:r w:rsidR="00ED6B03" w:rsidRPr="00DA5DF5">
        <w:fldChar w:fldCharType="begin"/>
      </w:r>
      <w:r w:rsidRPr="00DA5DF5">
        <w:instrText xml:space="preserve"> DATE \@ "M/d/yyyy" 9/29/2008</w:instrText>
      </w:r>
      <w:r w:rsidR="00ED6B03" w:rsidRPr="00DA5DF5">
        <w:fldChar w:fldCharType="separate"/>
      </w:r>
      <w:r w:rsidR="000A2F58">
        <w:rPr>
          <w:noProof/>
        </w:rPr>
        <w:t>1/4/2011</w:t>
      </w:r>
      <w:r w:rsidR="00ED6B03" w:rsidRPr="00DA5DF5">
        <w:fldChar w:fldCharType="end"/>
      </w:r>
    </w:p>
    <w:p w:rsidR="00F01BB6" w:rsidRPr="00DA5DF5" w:rsidRDefault="00F01BB6" w:rsidP="00DA5DF5">
      <w:pPr>
        <w:pStyle w:val="ppBodyText"/>
      </w:pPr>
    </w:p>
    <w:p w:rsidR="004C7907" w:rsidRPr="00DA5DF5" w:rsidRDefault="004C7907" w:rsidP="00DA5DF5">
      <w:pPr>
        <w:pStyle w:val="ppBodyText"/>
      </w:pPr>
    </w:p>
    <w:p w:rsidR="004C7907" w:rsidRPr="00DA5DF5" w:rsidRDefault="004C7907" w:rsidP="00DA5DF5">
      <w:pPr>
        <w:pStyle w:val="ppBodyText"/>
      </w:pPr>
    </w:p>
    <w:p w:rsidR="004C7907" w:rsidRPr="00DA5DF5" w:rsidRDefault="004C7907" w:rsidP="00DA5DF5">
      <w:pPr>
        <w:pStyle w:val="ppBodyText"/>
      </w:pPr>
    </w:p>
    <w:p w:rsidR="004C7907" w:rsidRPr="00DA5DF5" w:rsidRDefault="004C7907" w:rsidP="00DA5DF5">
      <w:pPr>
        <w:pStyle w:val="ppBodyText"/>
      </w:pPr>
    </w:p>
    <w:p w:rsidR="004C7907" w:rsidRDefault="00F01BB6" w:rsidP="00DA5DF5">
      <w:pPr>
        <w:pStyle w:val="ppFigure"/>
      </w:pPr>
      <w:r w:rsidRPr="00DA5DF5">
        <w:drawing>
          <wp:inline distT="0" distB="0" distL="0" distR="0" wp14:anchorId="679F16FE" wp14:editId="5D41FDD7">
            <wp:extent cx="346710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DA5DF5" w:rsidRPr="00DA5DF5" w:rsidRDefault="00DA5DF5" w:rsidP="00DA5DF5">
      <w:pPr>
        <w:pStyle w:val="ppBodyText"/>
      </w:pPr>
    </w:p>
    <w:p w:rsidR="000A2F58" w:rsidRDefault="00EB506C" w:rsidP="00A44ABE">
      <w:pPr>
        <w:pStyle w:val="TOC1"/>
      </w:pPr>
      <w:r w:rsidRPr="00D54414">
        <w:br w:type="page"/>
      </w:r>
      <w:bookmarkStart w:id="1" w:name="_Toc168302996"/>
      <w:bookmarkStart w:id="2" w:name="_Toc168399728"/>
      <w:r w:rsidR="00A44ABE" w:rsidRPr="00D54414">
        <w:lastRenderedPageBreak/>
        <w:t>Contents</w:t>
      </w:r>
      <w:bookmarkEnd w:id="1"/>
      <w:bookmarkEnd w:id="2"/>
      <w:r w:rsidR="00ED6B03">
        <w:fldChar w:fldCharType="begin"/>
      </w:r>
      <w:r w:rsidR="00A44ABE">
        <w:instrText xml:space="preserve">  </w:instrText>
      </w:r>
      <w:r w:rsidR="00ED6B03">
        <w:fldChar w:fldCharType="end"/>
      </w:r>
      <w:r w:rsidR="00ED6B03" w:rsidRPr="00D54414">
        <w:rPr>
          <w:caps w:val="0"/>
        </w:rPr>
        <w:fldChar w:fldCharType="begin"/>
      </w:r>
      <w:r w:rsidR="00A44ABE" w:rsidRPr="00D54414">
        <w:instrText xml:space="preserve"> TOC \h \z \t "Heading 3,2,pp Topic,1,PP Procedure start,3"  </w:instrText>
      </w:r>
      <w:r w:rsidR="00ED6B03" w:rsidRPr="00D54414">
        <w:rPr>
          <w:caps w:val="0"/>
        </w:rPr>
        <w:fldChar w:fldCharType="separate"/>
      </w:r>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24" w:history="1">
        <w:r w:rsidRPr="00BA52BA">
          <w:rPr>
            <w:rStyle w:val="Hyperlink"/>
          </w:rPr>
          <w:t>Overview</w:t>
        </w:r>
        <w:r>
          <w:rPr>
            <w:webHidden/>
          </w:rPr>
          <w:tab/>
        </w:r>
        <w:r>
          <w:rPr>
            <w:webHidden/>
          </w:rPr>
          <w:fldChar w:fldCharType="begin"/>
        </w:r>
        <w:r>
          <w:rPr>
            <w:webHidden/>
          </w:rPr>
          <w:instrText xml:space="preserve"> PAGEREF _Toc281930824 \h </w:instrText>
        </w:r>
        <w:r>
          <w:rPr>
            <w:webHidden/>
          </w:rPr>
        </w:r>
        <w:r>
          <w:rPr>
            <w:webHidden/>
          </w:rPr>
          <w:fldChar w:fldCharType="separate"/>
        </w:r>
        <w:r>
          <w:rPr>
            <w:webHidden/>
          </w:rPr>
          <w:t>3</w:t>
        </w:r>
        <w:r>
          <w:rPr>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25" w:history="1">
        <w:r w:rsidRPr="00BA52BA">
          <w:rPr>
            <w:rStyle w:val="Hyperlink"/>
            <w:rFonts w:eastAsia="Arial Unicode MS"/>
          </w:rPr>
          <w:t>Exercise 1: Types in F#</w:t>
        </w:r>
        <w:r>
          <w:rPr>
            <w:webHidden/>
          </w:rPr>
          <w:tab/>
        </w:r>
        <w:r>
          <w:rPr>
            <w:webHidden/>
          </w:rPr>
          <w:fldChar w:fldCharType="begin"/>
        </w:r>
        <w:r>
          <w:rPr>
            <w:webHidden/>
          </w:rPr>
          <w:instrText xml:space="preserve"> PAGEREF _Toc281930825 \h </w:instrText>
        </w:r>
        <w:r>
          <w:rPr>
            <w:webHidden/>
          </w:rPr>
        </w:r>
        <w:r>
          <w:rPr>
            <w:webHidden/>
          </w:rPr>
          <w:fldChar w:fldCharType="separate"/>
        </w:r>
        <w:r>
          <w:rPr>
            <w:webHidden/>
          </w:rPr>
          <w:t>4</w:t>
        </w:r>
        <w:r>
          <w:rPr>
            <w:webHidden/>
          </w:rPr>
          <w:fldChar w:fldCharType="end"/>
        </w:r>
      </w:hyperlink>
    </w:p>
    <w:p w:rsidR="000A2F58" w:rsidRDefault="000A2F58">
      <w:pPr>
        <w:pStyle w:val="TOC3"/>
        <w:tabs>
          <w:tab w:val="right" w:leader="dot" w:pos="9350"/>
        </w:tabs>
        <w:rPr>
          <w:noProof/>
          <w:lang w:bidi="ar-SA"/>
        </w:rPr>
      </w:pPr>
      <w:hyperlink w:anchor="_Toc281930826" w:history="1">
        <w:r w:rsidRPr="00BA52BA">
          <w:rPr>
            <w:rStyle w:val="Hyperlink"/>
            <w:noProof/>
          </w:rPr>
          <w:t>Task 1 – Observing Type Inference in F#</w:t>
        </w:r>
        <w:r>
          <w:rPr>
            <w:noProof/>
            <w:webHidden/>
          </w:rPr>
          <w:tab/>
        </w:r>
        <w:r>
          <w:rPr>
            <w:noProof/>
            <w:webHidden/>
          </w:rPr>
          <w:fldChar w:fldCharType="begin"/>
        </w:r>
        <w:r>
          <w:rPr>
            <w:noProof/>
            <w:webHidden/>
          </w:rPr>
          <w:instrText xml:space="preserve"> PAGEREF _Toc281930826 \h </w:instrText>
        </w:r>
        <w:r>
          <w:rPr>
            <w:noProof/>
            <w:webHidden/>
          </w:rPr>
        </w:r>
        <w:r>
          <w:rPr>
            <w:noProof/>
            <w:webHidden/>
          </w:rPr>
          <w:fldChar w:fldCharType="separate"/>
        </w:r>
        <w:r>
          <w:rPr>
            <w:noProof/>
            <w:webHidden/>
          </w:rPr>
          <w:t>4</w:t>
        </w:r>
        <w:r>
          <w:rPr>
            <w:noProof/>
            <w:webHidden/>
          </w:rPr>
          <w:fldChar w:fldCharType="end"/>
        </w:r>
      </w:hyperlink>
    </w:p>
    <w:p w:rsidR="000A2F58" w:rsidRDefault="000A2F58">
      <w:pPr>
        <w:pStyle w:val="TOC3"/>
        <w:tabs>
          <w:tab w:val="right" w:leader="dot" w:pos="9350"/>
        </w:tabs>
        <w:rPr>
          <w:noProof/>
          <w:lang w:bidi="ar-SA"/>
        </w:rPr>
      </w:pPr>
      <w:hyperlink w:anchor="_Toc281930827" w:history="1">
        <w:r w:rsidRPr="00BA52BA">
          <w:rPr>
            <w:rStyle w:val="Hyperlink"/>
            <w:noProof/>
          </w:rPr>
          <w:t>Task 2 – Working with Tuples</w:t>
        </w:r>
        <w:r>
          <w:rPr>
            <w:noProof/>
            <w:webHidden/>
          </w:rPr>
          <w:tab/>
        </w:r>
        <w:r>
          <w:rPr>
            <w:noProof/>
            <w:webHidden/>
          </w:rPr>
          <w:fldChar w:fldCharType="begin"/>
        </w:r>
        <w:r>
          <w:rPr>
            <w:noProof/>
            <w:webHidden/>
          </w:rPr>
          <w:instrText xml:space="preserve"> PAGEREF _Toc281930827 \h </w:instrText>
        </w:r>
        <w:r>
          <w:rPr>
            <w:noProof/>
            <w:webHidden/>
          </w:rPr>
        </w:r>
        <w:r>
          <w:rPr>
            <w:noProof/>
            <w:webHidden/>
          </w:rPr>
          <w:fldChar w:fldCharType="separate"/>
        </w:r>
        <w:r>
          <w:rPr>
            <w:noProof/>
            <w:webHidden/>
          </w:rPr>
          <w:t>6</w:t>
        </w:r>
        <w:r>
          <w:rPr>
            <w:noProof/>
            <w:webHidden/>
          </w:rPr>
          <w:fldChar w:fldCharType="end"/>
        </w:r>
      </w:hyperlink>
    </w:p>
    <w:p w:rsidR="000A2F58" w:rsidRDefault="000A2F58">
      <w:pPr>
        <w:pStyle w:val="TOC3"/>
        <w:tabs>
          <w:tab w:val="right" w:leader="dot" w:pos="9350"/>
        </w:tabs>
        <w:rPr>
          <w:noProof/>
          <w:lang w:bidi="ar-SA"/>
        </w:rPr>
      </w:pPr>
      <w:hyperlink w:anchor="_Toc281930828" w:history="1">
        <w:r w:rsidRPr="00BA52BA">
          <w:rPr>
            <w:rStyle w:val="Hyperlink"/>
            <w:noProof/>
          </w:rPr>
          <w:t>Task 3 – Functions as Values</w:t>
        </w:r>
        <w:r>
          <w:rPr>
            <w:noProof/>
            <w:webHidden/>
          </w:rPr>
          <w:tab/>
        </w:r>
        <w:r>
          <w:rPr>
            <w:noProof/>
            <w:webHidden/>
          </w:rPr>
          <w:fldChar w:fldCharType="begin"/>
        </w:r>
        <w:r>
          <w:rPr>
            <w:noProof/>
            <w:webHidden/>
          </w:rPr>
          <w:instrText xml:space="preserve"> PAGEREF _Toc281930828 \h </w:instrText>
        </w:r>
        <w:r>
          <w:rPr>
            <w:noProof/>
            <w:webHidden/>
          </w:rPr>
        </w:r>
        <w:r>
          <w:rPr>
            <w:noProof/>
            <w:webHidden/>
          </w:rPr>
          <w:fldChar w:fldCharType="separate"/>
        </w:r>
        <w:r>
          <w:rPr>
            <w:noProof/>
            <w:webHidden/>
          </w:rPr>
          <w:t>7</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29" w:history="1">
        <w:r w:rsidRPr="00BA52BA">
          <w:rPr>
            <w:rStyle w:val="Hyperlink"/>
          </w:rPr>
          <w:t>Exercise 2: Using the “Let” Keyword in F#</w:t>
        </w:r>
        <w:r>
          <w:rPr>
            <w:webHidden/>
          </w:rPr>
          <w:tab/>
        </w:r>
        <w:r>
          <w:rPr>
            <w:webHidden/>
          </w:rPr>
          <w:fldChar w:fldCharType="begin"/>
        </w:r>
        <w:r>
          <w:rPr>
            <w:webHidden/>
          </w:rPr>
          <w:instrText xml:space="preserve"> PAGEREF _Toc281930829 \h </w:instrText>
        </w:r>
        <w:r>
          <w:rPr>
            <w:webHidden/>
          </w:rPr>
        </w:r>
        <w:r>
          <w:rPr>
            <w:webHidden/>
          </w:rPr>
          <w:fldChar w:fldCharType="separate"/>
        </w:r>
        <w:r>
          <w:rPr>
            <w:webHidden/>
          </w:rPr>
          <w:t>10</w:t>
        </w:r>
        <w:r>
          <w:rPr>
            <w:webHidden/>
          </w:rPr>
          <w:fldChar w:fldCharType="end"/>
        </w:r>
      </w:hyperlink>
    </w:p>
    <w:p w:rsidR="000A2F58" w:rsidRDefault="000A2F58">
      <w:pPr>
        <w:pStyle w:val="TOC3"/>
        <w:tabs>
          <w:tab w:val="right" w:leader="dot" w:pos="9350"/>
        </w:tabs>
        <w:rPr>
          <w:noProof/>
          <w:lang w:bidi="ar-SA"/>
        </w:rPr>
      </w:pPr>
      <w:hyperlink w:anchor="_Toc281930830" w:history="1">
        <w:r w:rsidRPr="00BA52BA">
          <w:rPr>
            <w:rStyle w:val="Hyperlink"/>
            <w:rFonts w:eastAsia="Times New Roman"/>
            <w:noProof/>
          </w:rPr>
          <w:t>Task 1 – Using the Let Keyword to Bind a Value to an Identifier</w:t>
        </w:r>
        <w:r>
          <w:rPr>
            <w:noProof/>
            <w:webHidden/>
          </w:rPr>
          <w:tab/>
        </w:r>
        <w:r>
          <w:rPr>
            <w:noProof/>
            <w:webHidden/>
          </w:rPr>
          <w:fldChar w:fldCharType="begin"/>
        </w:r>
        <w:r>
          <w:rPr>
            <w:noProof/>
            <w:webHidden/>
          </w:rPr>
          <w:instrText xml:space="preserve"> PAGEREF _Toc281930830 \h </w:instrText>
        </w:r>
        <w:r>
          <w:rPr>
            <w:noProof/>
            <w:webHidden/>
          </w:rPr>
        </w:r>
        <w:r>
          <w:rPr>
            <w:noProof/>
            <w:webHidden/>
          </w:rPr>
          <w:fldChar w:fldCharType="separate"/>
        </w:r>
        <w:r>
          <w:rPr>
            <w:noProof/>
            <w:webHidden/>
          </w:rPr>
          <w:t>10</w:t>
        </w:r>
        <w:r>
          <w:rPr>
            <w:noProof/>
            <w:webHidden/>
          </w:rPr>
          <w:fldChar w:fldCharType="end"/>
        </w:r>
      </w:hyperlink>
    </w:p>
    <w:p w:rsidR="000A2F58" w:rsidRDefault="000A2F58">
      <w:pPr>
        <w:pStyle w:val="TOC3"/>
        <w:tabs>
          <w:tab w:val="right" w:leader="dot" w:pos="9350"/>
        </w:tabs>
        <w:rPr>
          <w:noProof/>
          <w:lang w:bidi="ar-SA"/>
        </w:rPr>
      </w:pPr>
      <w:hyperlink w:anchor="_Toc281930831" w:history="1">
        <w:r w:rsidRPr="00BA52BA">
          <w:rPr>
            <w:rStyle w:val="Hyperlink"/>
            <w:rFonts w:eastAsia="Times New Roman"/>
            <w:noProof/>
          </w:rPr>
          <w:t>Task 2 – Working with tuples and identifiers</w:t>
        </w:r>
        <w:r>
          <w:rPr>
            <w:noProof/>
            <w:webHidden/>
          </w:rPr>
          <w:tab/>
        </w:r>
        <w:r>
          <w:rPr>
            <w:noProof/>
            <w:webHidden/>
          </w:rPr>
          <w:fldChar w:fldCharType="begin"/>
        </w:r>
        <w:r>
          <w:rPr>
            <w:noProof/>
            <w:webHidden/>
          </w:rPr>
          <w:instrText xml:space="preserve"> PAGEREF _Toc281930831 \h </w:instrText>
        </w:r>
        <w:r>
          <w:rPr>
            <w:noProof/>
            <w:webHidden/>
          </w:rPr>
        </w:r>
        <w:r>
          <w:rPr>
            <w:noProof/>
            <w:webHidden/>
          </w:rPr>
          <w:fldChar w:fldCharType="separate"/>
        </w:r>
        <w:r>
          <w:rPr>
            <w:noProof/>
            <w:webHidden/>
          </w:rPr>
          <w:t>12</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32" w:history="1">
        <w:r w:rsidRPr="00BA52BA">
          <w:rPr>
            <w:rStyle w:val="Hyperlink"/>
          </w:rPr>
          <w:t>Exercise 3: Functions</w:t>
        </w:r>
        <w:r>
          <w:rPr>
            <w:webHidden/>
          </w:rPr>
          <w:tab/>
        </w:r>
        <w:r>
          <w:rPr>
            <w:webHidden/>
          </w:rPr>
          <w:fldChar w:fldCharType="begin"/>
        </w:r>
        <w:r>
          <w:rPr>
            <w:webHidden/>
          </w:rPr>
          <w:instrText xml:space="preserve"> PAGEREF _Toc281930832 \h </w:instrText>
        </w:r>
        <w:r>
          <w:rPr>
            <w:webHidden/>
          </w:rPr>
        </w:r>
        <w:r>
          <w:rPr>
            <w:webHidden/>
          </w:rPr>
          <w:fldChar w:fldCharType="separate"/>
        </w:r>
        <w:r>
          <w:rPr>
            <w:webHidden/>
          </w:rPr>
          <w:t>16</w:t>
        </w:r>
        <w:r>
          <w:rPr>
            <w:webHidden/>
          </w:rPr>
          <w:fldChar w:fldCharType="end"/>
        </w:r>
      </w:hyperlink>
    </w:p>
    <w:p w:rsidR="000A2F58" w:rsidRDefault="000A2F58">
      <w:pPr>
        <w:pStyle w:val="TOC3"/>
        <w:tabs>
          <w:tab w:val="right" w:leader="dot" w:pos="9350"/>
        </w:tabs>
        <w:rPr>
          <w:noProof/>
          <w:lang w:bidi="ar-SA"/>
        </w:rPr>
      </w:pPr>
      <w:hyperlink w:anchor="_Toc281930833" w:history="1">
        <w:r w:rsidRPr="00BA52BA">
          <w:rPr>
            <w:rStyle w:val="Hyperlink"/>
            <w:noProof/>
          </w:rPr>
          <w:t>Task 1 – Binding Functions to Identifiers</w:t>
        </w:r>
        <w:r>
          <w:rPr>
            <w:noProof/>
            <w:webHidden/>
          </w:rPr>
          <w:tab/>
        </w:r>
        <w:r>
          <w:rPr>
            <w:noProof/>
            <w:webHidden/>
          </w:rPr>
          <w:fldChar w:fldCharType="begin"/>
        </w:r>
        <w:r>
          <w:rPr>
            <w:noProof/>
            <w:webHidden/>
          </w:rPr>
          <w:instrText xml:space="preserve"> PAGEREF _Toc281930833 \h </w:instrText>
        </w:r>
        <w:r>
          <w:rPr>
            <w:noProof/>
            <w:webHidden/>
          </w:rPr>
        </w:r>
        <w:r>
          <w:rPr>
            <w:noProof/>
            <w:webHidden/>
          </w:rPr>
          <w:fldChar w:fldCharType="separate"/>
        </w:r>
        <w:r>
          <w:rPr>
            <w:noProof/>
            <w:webHidden/>
          </w:rPr>
          <w:t>16</w:t>
        </w:r>
        <w:r>
          <w:rPr>
            <w:noProof/>
            <w:webHidden/>
          </w:rPr>
          <w:fldChar w:fldCharType="end"/>
        </w:r>
      </w:hyperlink>
    </w:p>
    <w:p w:rsidR="000A2F58" w:rsidRDefault="000A2F58">
      <w:pPr>
        <w:pStyle w:val="TOC3"/>
        <w:tabs>
          <w:tab w:val="right" w:leader="dot" w:pos="9350"/>
        </w:tabs>
        <w:rPr>
          <w:noProof/>
          <w:lang w:bidi="ar-SA"/>
        </w:rPr>
      </w:pPr>
      <w:hyperlink w:anchor="_Toc281930834" w:history="1">
        <w:r w:rsidRPr="00BA52BA">
          <w:rPr>
            <w:rStyle w:val="Hyperlink"/>
            <w:noProof/>
          </w:rPr>
          <w:t>Task 2 – Binding Functions with Multiple Parameters</w:t>
        </w:r>
        <w:r>
          <w:rPr>
            <w:noProof/>
            <w:webHidden/>
          </w:rPr>
          <w:tab/>
        </w:r>
        <w:r>
          <w:rPr>
            <w:noProof/>
            <w:webHidden/>
          </w:rPr>
          <w:fldChar w:fldCharType="begin"/>
        </w:r>
        <w:r>
          <w:rPr>
            <w:noProof/>
            <w:webHidden/>
          </w:rPr>
          <w:instrText xml:space="preserve"> PAGEREF _Toc281930834 \h </w:instrText>
        </w:r>
        <w:r>
          <w:rPr>
            <w:noProof/>
            <w:webHidden/>
          </w:rPr>
        </w:r>
        <w:r>
          <w:rPr>
            <w:noProof/>
            <w:webHidden/>
          </w:rPr>
          <w:fldChar w:fldCharType="separate"/>
        </w:r>
        <w:r>
          <w:rPr>
            <w:noProof/>
            <w:webHidden/>
          </w:rPr>
          <w:t>17</w:t>
        </w:r>
        <w:r>
          <w:rPr>
            <w:noProof/>
            <w:webHidden/>
          </w:rPr>
          <w:fldChar w:fldCharType="end"/>
        </w:r>
      </w:hyperlink>
    </w:p>
    <w:p w:rsidR="000A2F58" w:rsidRDefault="000A2F58">
      <w:pPr>
        <w:pStyle w:val="TOC3"/>
        <w:tabs>
          <w:tab w:val="right" w:leader="dot" w:pos="9350"/>
        </w:tabs>
        <w:rPr>
          <w:noProof/>
          <w:lang w:bidi="ar-SA"/>
        </w:rPr>
      </w:pPr>
      <w:hyperlink w:anchor="_Toc281930835" w:history="1">
        <w:r w:rsidRPr="00BA52BA">
          <w:rPr>
            <w:rStyle w:val="Hyperlink"/>
            <w:noProof/>
          </w:rPr>
          <w:t>Task 3 – Working with partially-applied functions</w:t>
        </w:r>
        <w:r>
          <w:rPr>
            <w:noProof/>
            <w:webHidden/>
          </w:rPr>
          <w:tab/>
        </w:r>
        <w:r>
          <w:rPr>
            <w:noProof/>
            <w:webHidden/>
          </w:rPr>
          <w:fldChar w:fldCharType="begin"/>
        </w:r>
        <w:r>
          <w:rPr>
            <w:noProof/>
            <w:webHidden/>
          </w:rPr>
          <w:instrText xml:space="preserve"> PAGEREF _Toc281930835 \h </w:instrText>
        </w:r>
        <w:r>
          <w:rPr>
            <w:noProof/>
            <w:webHidden/>
          </w:rPr>
        </w:r>
        <w:r>
          <w:rPr>
            <w:noProof/>
            <w:webHidden/>
          </w:rPr>
          <w:fldChar w:fldCharType="separate"/>
        </w:r>
        <w:r>
          <w:rPr>
            <w:noProof/>
            <w:webHidden/>
          </w:rPr>
          <w:t>19</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36" w:history="1">
        <w:r w:rsidRPr="00BA52BA">
          <w:rPr>
            <w:rStyle w:val="Hyperlink"/>
          </w:rPr>
          <w:t>Exercise 4: Lists</w:t>
        </w:r>
        <w:r>
          <w:rPr>
            <w:webHidden/>
          </w:rPr>
          <w:tab/>
        </w:r>
        <w:r>
          <w:rPr>
            <w:webHidden/>
          </w:rPr>
          <w:fldChar w:fldCharType="begin"/>
        </w:r>
        <w:r>
          <w:rPr>
            <w:webHidden/>
          </w:rPr>
          <w:instrText xml:space="preserve"> PAGEREF _Toc281930836 \h </w:instrText>
        </w:r>
        <w:r>
          <w:rPr>
            <w:webHidden/>
          </w:rPr>
        </w:r>
        <w:r>
          <w:rPr>
            <w:webHidden/>
          </w:rPr>
          <w:fldChar w:fldCharType="separate"/>
        </w:r>
        <w:r>
          <w:rPr>
            <w:webHidden/>
          </w:rPr>
          <w:t>21</w:t>
        </w:r>
        <w:r>
          <w:rPr>
            <w:webHidden/>
          </w:rPr>
          <w:fldChar w:fldCharType="end"/>
        </w:r>
      </w:hyperlink>
    </w:p>
    <w:p w:rsidR="000A2F58" w:rsidRDefault="000A2F58">
      <w:pPr>
        <w:pStyle w:val="TOC3"/>
        <w:tabs>
          <w:tab w:val="right" w:leader="dot" w:pos="9350"/>
        </w:tabs>
        <w:rPr>
          <w:noProof/>
          <w:lang w:bidi="ar-SA"/>
        </w:rPr>
      </w:pPr>
      <w:hyperlink w:anchor="_Toc281930837" w:history="1">
        <w:r w:rsidRPr="00BA52BA">
          <w:rPr>
            <w:rStyle w:val="Hyperlink"/>
            <w:noProof/>
          </w:rPr>
          <w:t>Task 1 – Creating Lists</w:t>
        </w:r>
        <w:r>
          <w:rPr>
            <w:noProof/>
            <w:webHidden/>
          </w:rPr>
          <w:tab/>
        </w:r>
        <w:r>
          <w:rPr>
            <w:noProof/>
            <w:webHidden/>
          </w:rPr>
          <w:fldChar w:fldCharType="begin"/>
        </w:r>
        <w:r>
          <w:rPr>
            <w:noProof/>
            <w:webHidden/>
          </w:rPr>
          <w:instrText xml:space="preserve"> PAGEREF _Toc281930837 \h </w:instrText>
        </w:r>
        <w:r>
          <w:rPr>
            <w:noProof/>
            <w:webHidden/>
          </w:rPr>
        </w:r>
        <w:r>
          <w:rPr>
            <w:noProof/>
            <w:webHidden/>
          </w:rPr>
          <w:fldChar w:fldCharType="separate"/>
        </w:r>
        <w:r>
          <w:rPr>
            <w:noProof/>
            <w:webHidden/>
          </w:rPr>
          <w:t>21</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38" w:history="1">
        <w:r w:rsidRPr="00BA52BA">
          <w:rPr>
            <w:rStyle w:val="Hyperlink"/>
          </w:rPr>
          <w:t>Exercise 5: Pattern Matching and Recursion</w:t>
        </w:r>
        <w:r>
          <w:rPr>
            <w:webHidden/>
          </w:rPr>
          <w:tab/>
        </w:r>
        <w:r>
          <w:rPr>
            <w:webHidden/>
          </w:rPr>
          <w:fldChar w:fldCharType="begin"/>
        </w:r>
        <w:r>
          <w:rPr>
            <w:webHidden/>
          </w:rPr>
          <w:instrText xml:space="preserve"> PAGEREF _Toc281930838 \h </w:instrText>
        </w:r>
        <w:r>
          <w:rPr>
            <w:webHidden/>
          </w:rPr>
        </w:r>
        <w:r>
          <w:rPr>
            <w:webHidden/>
          </w:rPr>
          <w:fldChar w:fldCharType="separate"/>
        </w:r>
        <w:r>
          <w:rPr>
            <w:webHidden/>
          </w:rPr>
          <w:t>24</w:t>
        </w:r>
        <w:r>
          <w:rPr>
            <w:webHidden/>
          </w:rPr>
          <w:fldChar w:fldCharType="end"/>
        </w:r>
      </w:hyperlink>
    </w:p>
    <w:p w:rsidR="000A2F58" w:rsidRDefault="000A2F58">
      <w:pPr>
        <w:pStyle w:val="TOC3"/>
        <w:tabs>
          <w:tab w:val="right" w:leader="dot" w:pos="9350"/>
        </w:tabs>
        <w:rPr>
          <w:noProof/>
          <w:lang w:bidi="ar-SA"/>
        </w:rPr>
      </w:pPr>
      <w:hyperlink w:anchor="_Toc281930839" w:history="1">
        <w:r w:rsidRPr="00BA52BA">
          <w:rPr>
            <w:rStyle w:val="Hyperlink"/>
            <w:noProof/>
          </w:rPr>
          <w:t>Task 1 – Using Simple Pattern Matching to Output Information</w:t>
        </w:r>
        <w:r>
          <w:rPr>
            <w:noProof/>
            <w:webHidden/>
          </w:rPr>
          <w:tab/>
        </w:r>
        <w:r>
          <w:rPr>
            <w:noProof/>
            <w:webHidden/>
          </w:rPr>
          <w:fldChar w:fldCharType="begin"/>
        </w:r>
        <w:r>
          <w:rPr>
            <w:noProof/>
            <w:webHidden/>
          </w:rPr>
          <w:instrText xml:space="preserve"> PAGEREF _Toc281930839 \h </w:instrText>
        </w:r>
        <w:r>
          <w:rPr>
            <w:noProof/>
            <w:webHidden/>
          </w:rPr>
        </w:r>
        <w:r>
          <w:rPr>
            <w:noProof/>
            <w:webHidden/>
          </w:rPr>
          <w:fldChar w:fldCharType="separate"/>
        </w:r>
        <w:r>
          <w:rPr>
            <w:noProof/>
            <w:webHidden/>
          </w:rPr>
          <w:t>25</w:t>
        </w:r>
        <w:r>
          <w:rPr>
            <w:noProof/>
            <w:webHidden/>
          </w:rPr>
          <w:fldChar w:fldCharType="end"/>
        </w:r>
      </w:hyperlink>
    </w:p>
    <w:p w:rsidR="000A2F58" w:rsidRDefault="000A2F58">
      <w:pPr>
        <w:pStyle w:val="TOC3"/>
        <w:tabs>
          <w:tab w:val="right" w:leader="dot" w:pos="9350"/>
        </w:tabs>
        <w:rPr>
          <w:noProof/>
          <w:lang w:bidi="ar-SA"/>
        </w:rPr>
      </w:pPr>
      <w:hyperlink w:anchor="_Toc281930840" w:history="1">
        <w:r w:rsidRPr="00BA52BA">
          <w:rPr>
            <w:rStyle w:val="Hyperlink"/>
            <w:noProof/>
          </w:rPr>
          <w:t>Task 2 – Using Simple Pattern Matching and Recursion to Implement the Fibonacci Sequence</w:t>
        </w:r>
        <w:r>
          <w:rPr>
            <w:noProof/>
            <w:webHidden/>
          </w:rPr>
          <w:tab/>
        </w:r>
        <w:r>
          <w:rPr>
            <w:noProof/>
            <w:webHidden/>
          </w:rPr>
          <w:fldChar w:fldCharType="begin"/>
        </w:r>
        <w:r>
          <w:rPr>
            <w:noProof/>
            <w:webHidden/>
          </w:rPr>
          <w:instrText xml:space="preserve"> PAGEREF _Toc281930840 \h </w:instrText>
        </w:r>
        <w:r>
          <w:rPr>
            <w:noProof/>
            <w:webHidden/>
          </w:rPr>
        </w:r>
        <w:r>
          <w:rPr>
            <w:noProof/>
            <w:webHidden/>
          </w:rPr>
          <w:fldChar w:fldCharType="separate"/>
        </w:r>
        <w:r>
          <w:rPr>
            <w:noProof/>
            <w:webHidden/>
          </w:rPr>
          <w:t>26</w:t>
        </w:r>
        <w:r>
          <w:rPr>
            <w:noProof/>
            <w:webHidden/>
          </w:rPr>
          <w:fldChar w:fldCharType="end"/>
        </w:r>
      </w:hyperlink>
    </w:p>
    <w:p w:rsidR="000A2F58" w:rsidRDefault="000A2F58">
      <w:pPr>
        <w:pStyle w:val="TOC3"/>
        <w:tabs>
          <w:tab w:val="right" w:leader="dot" w:pos="9350"/>
        </w:tabs>
        <w:rPr>
          <w:noProof/>
          <w:lang w:bidi="ar-SA"/>
        </w:rPr>
      </w:pPr>
      <w:hyperlink w:anchor="_Toc281930841" w:history="1">
        <w:r w:rsidRPr="00BA52BA">
          <w:rPr>
            <w:rStyle w:val="Hyperlink"/>
            <w:noProof/>
          </w:rPr>
          <w:t>Task 3 – Using Recursion with F# Lists</w:t>
        </w:r>
        <w:r>
          <w:rPr>
            <w:noProof/>
            <w:webHidden/>
          </w:rPr>
          <w:tab/>
        </w:r>
        <w:r>
          <w:rPr>
            <w:noProof/>
            <w:webHidden/>
          </w:rPr>
          <w:fldChar w:fldCharType="begin"/>
        </w:r>
        <w:r>
          <w:rPr>
            <w:noProof/>
            <w:webHidden/>
          </w:rPr>
          <w:instrText xml:space="preserve"> PAGEREF _Toc281930841 \h </w:instrText>
        </w:r>
        <w:r>
          <w:rPr>
            <w:noProof/>
            <w:webHidden/>
          </w:rPr>
        </w:r>
        <w:r>
          <w:rPr>
            <w:noProof/>
            <w:webHidden/>
          </w:rPr>
          <w:fldChar w:fldCharType="separate"/>
        </w:r>
        <w:r>
          <w:rPr>
            <w:noProof/>
            <w:webHidden/>
          </w:rPr>
          <w:t>27</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42" w:history="1">
        <w:r w:rsidRPr="00BA52BA">
          <w:rPr>
            <w:rStyle w:val="Hyperlink"/>
          </w:rPr>
          <w:t>Exercise 6: Types and Discriminated Unions</w:t>
        </w:r>
        <w:r>
          <w:rPr>
            <w:webHidden/>
          </w:rPr>
          <w:tab/>
        </w:r>
        <w:r>
          <w:rPr>
            <w:webHidden/>
          </w:rPr>
          <w:fldChar w:fldCharType="begin"/>
        </w:r>
        <w:r>
          <w:rPr>
            <w:webHidden/>
          </w:rPr>
          <w:instrText xml:space="preserve"> PAGEREF _Toc281930842 \h </w:instrText>
        </w:r>
        <w:r>
          <w:rPr>
            <w:webHidden/>
          </w:rPr>
        </w:r>
        <w:r>
          <w:rPr>
            <w:webHidden/>
          </w:rPr>
          <w:fldChar w:fldCharType="separate"/>
        </w:r>
        <w:r>
          <w:rPr>
            <w:webHidden/>
          </w:rPr>
          <w:t>28</w:t>
        </w:r>
        <w:r>
          <w:rPr>
            <w:webHidden/>
          </w:rPr>
          <w:fldChar w:fldCharType="end"/>
        </w:r>
      </w:hyperlink>
    </w:p>
    <w:p w:rsidR="000A2F58" w:rsidRDefault="000A2F58">
      <w:pPr>
        <w:pStyle w:val="TOC3"/>
        <w:tabs>
          <w:tab w:val="right" w:leader="dot" w:pos="9350"/>
        </w:tabs>
        <w:rPr>
          <w:noProof/>
          <w:lang w:bidi="ar-SA"/>
        </w:rPr>
      </w:pPr>
      <w:hyperlink w:anchor="_Toc281930843" w:history="1">
        <w:r w:rsidRPr="00BA52BA">
          <w:rPr>
            <w:rStyle w:val="Hyperlink"/>
            <w:noProof/>
          </w:rPr>
          <w:t>Task 1 – Creating a Simple Type in F#</w:t>
        </w:r>
        <w:r>
          <w:rPr>
            <w:noProof/>
            <w:webHidden/>
          </w:rPr>
          <w:tab/>
        </w:r>
        <w:r>
          <w:rPr>
            <w:noProof/>
            <w:webHidden/>
          </w:rPr>
          <w:fldChar w:fldCharType="begin"/>
        </w:r>
        <w:r>
          <w:rPr>
            <w:noProof/>
            <w:webHidden/>
          </w:rPr>
          <w:instrText xml:space="preserve"> PAGEREF _Toc281930843 \h </w:instrText>
        </w:r>
        <w:r>
          <w:rPr>
            <w:noProof/>
            <w:webHidden/>
          </w:rPr>
        </w:r>
        <w:r>
          <w:rPr>
            <w:noProof/>
            <w:webHidden/>
          </w:rPr>
          <w:fldChar w:fldCharType="separate"/>
        </w:r>
        <w:r>
          <w:rPr>
            <w:noProof/>
            <w:webHidden/>
          </w:rPr>
          <w:t>29</w:t>
        </w:r>
        <w:r>
          <w:rPr>
            <w:noProof/>
            <w:webHidden/>
          </w:rPr>
          <w:fldChar w:fldCharType="end"/>
        </w:r>
      </w:hyperlink>
    </w:p>
    <w:p w:rsidR="000A2F58" w:rsidRDefault="000A2F58">
      <w:pPr>
        <w:pStyle w:val="TOC3"/>
        <w:tabs>
          <w:tab w:val="right" w:leader="dot" w:pos="9350"/>
        </w:tabs>
        <w:rPr>
          <w:noProof/>
          <w:lang w:bidi="ar-SA"/>
        </w:rPr>
      </w:pPr>
      <w:hyperlink w:anchor="_Toc281930844" w:history="1">
        <w:r w:rsidRPr="00BA52BA">
          <w:rPr>
            <w:rStyle w:val="Hyperlink"/>
            <w:noProof/>
          </w:rPr>
          <w:t>Task 2 – Creating a Discriminated Union</w:t>
        </w:r>
        <w:r>
          <w:rPr>
            <w:noProof/>
            <w:webHidden/>
          </w:rPr>
          <w:tab/>
        </w:r>
        <w:r>
          <w:rPr>
            <w:noProof/>
            <w:webHidden/>
          </w:rPr>
          <w:fldChar w:fldCharType="begin"/>
        </w:r>
        <w:r>
          <w:rPr>
            <w:noProof/>
            <w:webHidden/>
          </w:rPr>
          <w:instrText xml:space="preserve"> PAGEREF _Toc281930844 \h </w:instrText>
        </w:r>
        <w:r>
          <w:rPr>
            <w:noProof/>
            <w:webHidden/>
          </w:rPr>
        </w:r>
        <w:r>
          <w:rPr>
            <w:noProof/>
            <w:webHidden/>
          </w:rPr>
          <w:fldChar w:fldCharType="separate"/>
        </w:r>
        <w:r>
          <w:rPr>
            <w:noProof/>
            <w:webHidden/>
          </w:rPr>
          <w:t>30</w:t>
        </w:r>
        <w:r>
          <w:rPr>
            <w:noProof/>
            <w:webHidden/>
          </w:rPr>
          <w:fldChar w:fldCharType="end"/>
        </w:r>
      </w:hyperlink>
    </w:p>
    <w:p w:rsidR="000A2F58" w:rsidRDefault="000A2F58">
      <w:pPr>
        <w:pStyle w:val="TOC3"/>
        <w:tabs>
          <w:tab w:val="right" w:leader="dot" w:pos="9350"/>
        </w:tabs>
        <w:rPr>
          <w:noProof/>
          <w:lang w:bidi="ar-SA"/>
        </w:rPr>
      </w:pPr>
      <w:hyperlink w:anchor="_Toc281930845" w:history="1">
        <w:r w:rsidRPr="00BA52BA">
          <w:rPr>
            <w:rStyle w:val="Hyperlink"/>
            <w:noProof/>
          </w:rPr>
          <w:t>Task 3 – Using Pattern Matching in Discriminated Unions</w:t>
        </w:r>
        <w:r>
          <w:rPr>
            <w:noProof/>
            <w:webHidden/>
          </w:rPr>
          <w:tab/>
        </w:r>
        <w:r>
          <w:rPr>
            <w:noProof/>
            <w:webHidden/>
          </w:rPr>
          <w:fldChar w:fldCharType="begin"/>
        </w:r>
        <w:r>
          <w:rPr>
            <w:noProof/>
            <w:webHidden/>
          </w:rPr>
          <w:instrText xml:space="preserve"> PAGEREF _Toc281930845 \h </w:instrText>
        </w:r>
        <w:r>
          <w:rPr>
            <w:noProof/>
            <w:webHidden/>
          </w:rPr>
        </w:r>
        <w:r>
          <w:rPr>
            <w:noProof/>
            <w:webHidden/>
          </w:rPr>
          <w:fldChar w:fldCharType="separate"/>
        </w:r>
        <w:r>
          <w:rPr>
            <w:noProof/>
            <w:webHidden/>
          </w:rPr>
          <w:t>31</w:t>
        </w:r>
        <w:r>
          <w:rPr>
            <w:noProof/>
            <w:webHidden/>
          </w:rPr>
          <w:fldChar w:fldCharType="end"/>
        </w:r>
      </w:hyperlink>
    </w:p>
    <w:p w:rsidR="000A2F58" w:rsidRDefault="000A2F58">
      <w:pPr>
        <w:pStyle w:val="TOC1"/>
        <w:rPr>
          <w:rFonts w:asciiTheme="minorHAnsi" w:eastAsiaTheme="minorEastAsia" w:hAnsiTheme="minorHAnsi" w:cstheme="minorBidi"/>
          <w:b w:val="0"/>
          <w:bCs w:val="0"/>
          <w:caps w:val="0"/>
          <w:sz w:val="22"/>
          <w:szCs w:val="22"/>
          <w:lang w:eastAsia="en-US" w:bidi="ar-SA"/>
        </w:rPr>
      </w:pPr>
      <w:hyperlink w:anchor="_Toc281930846" w:history="1">
        <w:r w:rsidRPr="00BA52BA">
          <w:rPr>
            <w:rStyle w:val="Hyperlink"/>
          </w:rPr>
          <w:t>Summary</w:t>
        </w:r>
        <w:r>
          <w:rPr>
            <w:webHidden/>
          </w:rPr>
          <w:tab/>
        </w:r>
        <w:r>
          <w:rPr>
            <w:webHidden/>
          </w:rPr>
          <w:fldChar w:fldCharType="begin"/>
        </w:r>
        <w:r>
          <w:rPr>
            <w:webHidden/>
          </w:rPr>
          <w:instrText xml:space="preserve"> PAGEREF _Toc281930846 \h </w:instrText>
        </w:r>
        <w:r>
          <w:rPr>
            <w:webHidden/>
          </w:rPr>
        </w:r>
        <w:r>
          <w:rPr>
            <w:webHidden/>
          </w:rPr>
          <w:fldChar w:fldCharType="separate"/>
        </w:r>
        <w:r>
          <w:rPr>
            <w:webHidden/>
          </w:rPr>
          <w:t>32</w:t>
        </w:r>
        <w:r>
          <w:rPr>
            <w:webHidden/>
          </w:rPr>
          <w:fldChar w:fldCharType="end"/>
        </w:r>
      </w:hyperlink>
    </w:p>
    <w:p w:rsidR="00DA5DF5" w:rsidRDefault="00ED6B03" w:rsidP="00DA5DF5">
      <w:pPr>
        <w:pStyle w:val="ppBodyText"/>
      </w:pPr>
      <w:r w:rsidRPr="00D54414">
        <w:fldChar w:fldCharType="end"/>
      </w:r>
    </w:p>
    <w:p w:rsidR="00EB506C" w:rsidRPr="00D54414" w:rsidRDefault="00EB506C" w:rsidP="00DA5DF5">
      <w:pPr>
        <w:pStyle w:val="ppBodyText"/>
      </w:pPr>
      <w:r w:rsidRPr="00D54414">
        <w:br w:type="page"/>
      </w:r>
    </w:p>
    <w:bookmarkStart w:id="3" w:name="_Toc281930824" w:displacedByCustomXml="next"/>
    <w:sdt>
      <w:sdtPr>
        <w:alias w:val="Topic"/>
        <w:tag w:val="64ec563a-7b0e-40b4-a0a5-a3f3d52795da"/>
        <w:id w:val="15577730"/>
        <w:placeholder>
          <w:docPart w:val="DefaultPlaceholder_22675703"/>
        </w:placeholder>
        <w:text/>
      </w:sdtPr>
      <w:sdtEndPr/>
      <w:sdtContent>
        <w:p w:rsidR="001737CD" w:rsidRDefault="001737CD" w:rsidP="001737CD">
          <w:pPr>
            <w:pStyle w:val="ppTopic"/>
          </w:pPr>
          <w:r>
            <w:t>Overview</w:t>
          </w:r>
        </w:p>
      </w:sdtContent>
    </w:sdt>
    <w:bookmarkEnd w:id="3" w:displacedByCustomXml="prev"/>
    <w:p w:rsidR="004A612D" w:rsidRDefault="00C17754" w:rsidP="000A3A41">
      <w:pPr>
        <w:pStyle w:val="ppBodyText"/>
      </w:pPr>
      <w:r>
        <w:t xml:space="preserve">F# is a new functional programming language from Microsoft. </w:t>
      </w:r>
      <w:r w:rsidR="00E01AD3">
        <w:t>While it is primar</w:t>
      </w:r>
      <w:r w:rsidR="00E26051">
        <w:t>ily</w:t>
      </w:r>
      <w:r w:rsidR="00E01AD3">
        <w:t xml:space="preserve"> a functional p</w:t>
      </w:r>
      <w:r w:rsidR="00A661E9">
        <w:t xml:space="preserve">rogramming language, it is </w:t>
      </w:r>
      <w:r w:rsidR="00E01AD3">
        <w:t xml:space="preserve">known as a multi-paradigm language </w:t>
      </w:r>
      <w:r w:rsidR="00E26051">
        <w:t xml:space="preserve">because </w:t>
      </w:r>
      <w:r w:rsidR="00E01AD3">
        <w:t xml:space="preserve">it </w:t>
      </w:r>
      <w:r w:rsidR="00E26051">
        <w:t xml:space="preserve">also </w:t>
      </w:r>
      <w:r w:rsidR="00E01AD3">
        <w:t xml:space="preserve">supports object-oriented programming. </w:t>
      </w:r>
      <w:r w:rsidR="004F578C">
        <w:t>F#’s tight integration with the entire .NET system of libraries</w:t>
      </w:r>
      <w:r w:rsidR="00A661E9">
        <w:t xml:space="preserve"> and</w:t>
      </w:r>
      <w:r w:rsidR="004F578C">
        <w:t xml:space="preserve"> development environment enable</w:t>
      </w:r>
      <w:r w:rsidR="00A661E9">
        <w:t>s</w:t>
      </w:r>
      <w:r w:rsidR="004F578C">
        <w:t xml:space="preserve"> developers to </w:t>
      </w:r>
      <w:r w:rsidR="00E01AD3">
        <w:t>bring the power of</w:t>
      </w:r>
      <w:r w:rsidR="00A661E9">
        <w:t xml:space="preserve"> Functional Programming to</w:t>
      </w:r>
      <w:r w:rsidR="00E01AD3">
        <w:t xml:space="preserve"> the .NET </w:t>
      </w:r>
      <w:r w:rsidR="004F578C">
        <w:t>platform</w:t>
      </w:r>
      <w:r w:rsidR="00E01AD3">
        <w:t>.</w:t>
      </w:r>
    </w:p>
    <w:p w:rsidR="00EB506C" w:rsidRPr="00D54414" w:rsidRDefault="000A3A41" w:rsidP="000A3A41">
      <w:pPr>
        <w:pStyle w:val="Heading1"/>
        <w:rPr>
          <w:rFonts w:eastAsia="Arial Unicode MS"/>
          <w:noProof/>
        </w:rPr>
      </w:pPr>
      <w:r>
        <w:rPr>
          <w:rFonts w:eastAsia="Arial Unicode MS"/>
          <w:noProof/>
        </w:rPr>
        <w:t>Objectives</w:t>
      </w:r>
    </w:p>
    <w:p w:rsidR="00A049C2" w:rsidRPr="00B064A4" w:rsidRDefault="00EB506C" w:rsidP="000A3A41">
      <w:pPr>
        <w:pStyle w:val="ppBodyText"/>
        <w:rPr>
          <w:noProof/>
        </w:rPr>
      </w:pPr>
      <w:r w:rsidRPr="00B064A4">
        <w:rPr>
          <w:noProof/>
        </w:rPr>
        <w:t xml:space="preserve">In this </w:t>
      </w:r>
      <w:r w:rsidR="00E52763" w:rsidRPr="00B064A4">
        <w:rPr>
          <w:noProof/>
        </w:rPr>
        <w:t>Hands-On Lab</w:t>
      </w:r>
      <w:r w:rsidRPr="00B064A4">
        <w:rPr>
          <w:noProof/>
        </w:rPr>
        <w:t>, you will learn how to:</w:t>
      </w:r>
    </w:p>
    <w:p w:rsidR="00A049C2" w:rsidRDefault="00A049C2" w:rsidP="005E5030">
      <w:pPr>
        <w:pStyle w:val="ppBulletList"/>
        <w:rPr>
          <w:noProof/>
        </w:rPr>
      </w:pPr>
      <w:r>
        <w:rPr>
          <w:noProof/>
        </w:rPr>
        <w:t>Use F# Types</w:t>
      </w:r>
    </w:p>
    <w:p w:rsidR="005E5030" w:rsidRPr="00B064A4" w:rsidRDefault="00A049C2" w:rsidP="005E5030">
      <w:pPr>
        <w:pStyle w:val="ppBulletList"/>
        <w:rPr>
          <w:noProof/>
        </w:rPr>
      </w:pPr>
      <w:r>
        <w:rPr>
          <w:noProof/>
        </w:rPr>
        <w:t xml:space="preserve">Leverage the </w:t>
      </w:r>
      <w:r w:rsidR="0054658C" w:rsidRPr="0054658C">
        <w:rPr>
          <w:b/>
          <w:noProof/>
        </w:rPr>
        <w:t>let</w:t>
      </w:r>
      <w:r>
        <w:rPr>
          <w:noProof/>
        </w:rPr>
        <w:t xml:space="preserve"> keyword to bind values to identifiers</w:t>
      </w:r>
    </w:p>
    <w:p w:rsidR="00423EB8" w:rsidRDefault="00A049C2" w:rsidP="00423EB8">
      <w:pPr>
        <w:pStyle w:val="ppBulletList"/>
        <w:rPr>
          <w:noProof/>
        </w:rPr>
      </w:pPr>
      <w:r>
        <w:rPr>
          <w:noProof/>
        </w:rPr>
        <w:t>Use functions in F#</w:t>
      </w:r>
    </w:p>
    <w:p w:rsidR="00820D12" w:rsidRDefault="00A049C2" w:rsidP="00423EB8">
      <w:pPr>
        <w:pStyle w:val="ppBulletList"/>
        <w:rPr>
          <w:noProof/>
        </w:rPr>
      </w:pPr>
      <w:r>
        <w:rPr>
          <w:noProof/>
        </w:rPr>
        <w:t>Use lists in F#</w:t>
      </w:r>
    </w:p>
    <w:p w:rsidR="00A049C2" w:rsidRDefault="00A049C2" w:rsidP="00423EB8">
      <w:pPr>
        <w:pStyle w:val="ppBulletList"/>
        <w:rPr>
          <w:noProof/>
        </w:rPr>
      </w:pPr>
      <w:r>
        <w:rPr>
          <w:noProof/>
        </w:rPr>
        <w:t>Leverage Pattern Matching and Recursion</w:t>
      </w:r>
    </w:p>
    <w:p w:rsidR="00A049C2" w:rsidRPr="00B064A4" w:rsidRDefault="00A049C2" w:rsidP="00423EB8">
      <w:pPr>
        <w:pStyle w:val="ppBulletList"/>
        <w:rPr>
          <w:noProof/>
        </w:rPr>
      </w:pPr>
      <w:r>
        <w:rPr>
          <w:noProof/>
        </w:rPr>
        <w:t>Create your own types and consume discriminated unions</w:t>
      </w:r>
    </w:p>
    <w:p w:rsidR="00EB506C" w:rsidRPr="00D54414" w:rsidRDefault="00EB506C" w:rsidP="00EB506C">
      <w:pPr>
        <w:pStyle w:val="ppListEnd"/>
        <w:rPr>
          <w:noProof/>
        </w:rPr>
      </w:pPr>
    </w:p>
    <w:p w:rsidR="001047E4" w:rsidRDefault="00BD56D0" w:rsidP="000A3A41">
      <w:pPr>
        <w:pStyle w:val="Heading1"/>
        <w:rPr>
          <w:noProof/>
        </w:rPr>
      </w:pPr>
      <w:bookmarkStart w:id="4" w:name="_Toc157870738"/>
      <w:r>
        <w:rPr>
          <w:noProof/>
        </w:rPr>
        <w:t>System Requirements</w:t>
      </w:r>
    </w:p>
    <w:p w:rsidR="001047E4" w:rsidRDefault="00BD56D0" w:rsidP="001047E4">
      <w:pPr>
        <w:pStyle w:val="ppBodyText"/>
        <w:rPr>
          <w:rFonts w:eastAsia="Times New Roman"/>
          <w:lang w:bidi="ar-SA"/>
        </w:rPr>
      </w:pPr>
      <w:r w:rsidRPr="000907CB">
        <w:rPr>
          <w:noProof/>
        </w:rPr>
        <w:t>You must have the following items to complete this lab:</w:t>
      </w:r>
    </w:p>
    <w:p w:rsidR="001047E4" w:rsidRDefault="00A661E9" w:rsidP="00BD56D0">
      <w:pPr>
        <w:pStyle w:val="ppBulletList"/>
        <w:rPr>
          <w:rFonts w:eastAsia="Times New Roman"/>
          <w:lang w:bidi="ar-SA"/>
        </w:rPr>
      </w:pPr>
      <w:r>
        <w:t>Microsoft Visual Studio 2010</w:t>
      </w:r>
    </w:p>
    <w:p w:rsidR="00996C49" w:rsidRDefault="00996C49" w:rsidP="00996C49">
      <w:pPr>
        <w:pStyle w:val="ppListEnd"/>
        <w:rPr>
          <w:rFonts w:eastAsia="Times New Roman"/>
          <w:lang w:bidi="ar-SA"/>
        </w:rPr>
      </w:pPr>
    </w:p>
    <w:p w:rsidR="00093CFB" w:rsidRDefault="00093CFB" w:rsidP="00093CFB">
      <w:pPr>
        <w:pStyle w:val="Heading1"/>
        <w:rPr>
          <w:noProof/>
        </w:rPr>
      </w:pPr>
      <w:r w:rsidRPr="00D54414">
        <w:rPr>
          <w:noProof/>
        </w:rPr>
        <w:t>Setup</w:t>
      </w:r>
    </w:p>
    <w:p w:rsidR="00093CFB" w:rsidRDefault="00093CFB" w:rsidP="00093CFB">
      <w:pPr>
        <w:pStyle w:val="ppBodyText"/>
        <w:rPr>
          <w:rFonts w:eastAsia="Times New Roman"/>
          <w:lang w:bidi="ar-SA"/>
        </w:rPr>
      </w:pPr>
      <w:r w:rsidRPr="000514E4">
        <w:rPr>
          <w:rFonts w:eastAsia="Times New Roman"/>
          <w:lang w:bidi="ar-SA"/>
        </w:rPr>
        <w:t xml:space="preserve">All the requisites for this lab are verified using the </w:t>
      </w:r>
      <w:r w:rsidRPr="00DB7FFB">
        <w:rPr>
          <w:rFonts w:eastAsia="Times New Roman"/>
          <w:b/>
          <w:lang w:bidi="ar-SA"/>
        </w:rPr>
        <w:t>Configuration Wizard</w:t>
      </w:r>
      <w:r w:rsidRPr="000514E4">
        <w:rPr>
          <w:rFonts w:eastAsia="Times New Roman"/>
          <w:lang w:bidi="ar-SA"/>
        </w:rPr>
        <w:t>. To make sure that everything is correctly configured, follow these steps</w:t>
      </w:r>
      <w:r w:rsidRPr="00E3530E">
        <w:rPr>
          <w:rFonts w:eastAsia="Times New Roman"/>
          <w:lang w:bidi="ar-SA"/>
        </w:rPr>
        <w:t>.</w:t>
      </w:r>
    </w:p>
    <w:p w:rsidR="009C26A6" w:rsidRPr="009C26A6" w:rsidRDefault="009C26A6" w:rsidP="009C26A6">
      <w:pPr>
        <w:pStyle w:val="ppNumberList"/>
        <w:rPr>
          <w:rFonts w:eastAsia="Times New Roman"/>
          <w:lang w:bidi="ar-SA"/>
        </w:rPr>
      </w:pPr>
      <w:r w:rsidRPr="009C26A6">
        <w:rPr>
          <w:rFonts w:eastAsia="Times New Roman"/>
          <w:lang w:bidi="ar-SA"/>
        </w:rPr>
        <w:t xml:space="preserve">Run the </w:t>
      </w:r>
      <w:r w:rsidRPr="009C26A6">
        <w:rPr>
          <w:rFonts w:eastAsia="Times New Roman"/>
          <w:b/>
          <w:lang w:bidi="ar-SA"/>
        </w:rPr>
        <w:t>Configuration Wizard</w:t>
      </w:r>
      <w:r w:rsidRPr="009C26A6">
        <w:rPr>
          <w:rFonts w:eastAsia="Times New Roman"/>
          <w:lang w:bidi="ar-SA"/>
        </w:rPr>
        <w:t xml:space="preserve"> for the Training Kit if you have not done it previously. To do this, browse to </w:t>
      </w:r>
      <w:r w:rsidRPr="009C26A6">
        <w:rPr>
          <w:rFonts w:eastAsia="Times New Roman"/>
          <w:b/>
          <w:lang w:bidi="ar-SA"/>
        </w:rPr>
        <w:t>Source\Setup</w:t>
      </w:r>
      <w:r w:rsidRPr="009C26A6">
        <w:rPr>
          <w:rFonts w:eastAsia="Times New Roman"/>
          <w:lang w:bidi="ar-SA"/>
        </w:rPr>
        <w:t xml:space="preserve"> folder of this lab, and double-click the </w:t>
      </w:r>
      <w:proofErr w:type="spellStart"/>
      <w:r w:rsidRPr="009C26A6">
        <w:rPr>
          <w:rFonts w:eastAsia="Times New Roman"/>
          <w:b/>
          <w:lang w:bidi="ar-SA"/>
        </w:rPr>
        <w:t>Dependencies.dep</w:t>
      </w:r>
      <w:proofErr w:type="spellEnd"/>
      <w:r w:rsidRPr="009C26A6">
        <w:rPr>
          <w:rFonts w:eastAsia="Times New Roman"/>
          <w:lang w:bidi="ar-SA"/>
        </w:rPr>
        <w:t xml:space="preserve"> file. Install any pre-requisites that are missing (rescanning if necessary) and complete the wizard.</w:t>
      </w:r>
    </w:p>
    <w:p w:rsidR="009C26A6" w:rsidRPr="009C26A6" w:rsidRDefault="00093CFB" w:rsidP="009C26A6">
      <w:pPr>
        <w:pStyle w:val="ppNoteIndent"/>
        <w:rPr>
          <w:rFonts w:eastAsia="Times New Roman"/>
          <w:lang w:bidi="ar-SA"/>
        </w:rPr>
      </w:pPr>
      <w:r w:rsidRPr="00A413E0">
        <w:rPr>
          <w:b/>
          <w:noProof/>
        </w:rPr>
        <w:t>Note:</w:t>
      </w:r>
      <w:r>
        <w:rPr>
          <w:noProof/>
        </w:rPr>
        <w:t xml:space="preserve"> </w:t>
      </w:r>
      <w:r w:rsidR="009C26A6" w:rsidRPr="009C26A6">
        <w:rPr>
          <w:noProof/>
        </w:rPr>
        <w:t>The Configuration Wizard is used for checking dependencies and setting up the environment. If the Configuration Wizard is not installed on your machine, you must install it running the DependencyChecker.msi file located on the %VS2010TKInstallationFolder%\Assets\DependencyChecker folder (e.g. by default the Training Kit is installed under C:\VS2010TrainingKit).</w:t>
      </w:r>
    </w:p>
    <w:p w:rsidR="00093CFB" w:rsidRPr="00212B91" w:rsidRDefault="00093CFB" w:rsidP="00093CFB">
      <w:pPr>
        <w:pStyle w:val="ppNoteIndent"/>
        <w:rPr>
          <w:rFonts w:eastAsia="Times New Roman"/>
          <w:lang w:bidi="ar-SA"/>
        </w:rPr>
      </w:pPr>
      <w:r w:rsidRPr="005828C8">
        <w:rPr>
          <w:noProof/>
        </w:rPr>
        <w:lastRenderedPageBreak/>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proofErr w:type="spellStart"/>
      <w:r w:rsidRPr="00A413E0">
        <w:rPr>
          <w:b/>
        </w:rPr>
        <w:t>Dependencies.</w:t>
      </w:r>
      <w:r w:rsidR="009C26A6">
        <w:rPr>
          <w:b/>
        </w:rPr>
        <w:t>de</w:t>
      </w:r>
      <w:r w:rsidR="00021748">
        <w:rPr>
          <w:b/>
        </w:rPr>
        <w:t>p</w:t>
      </w:r>
      <w:proofErr w:type="spellEnd"/>
      <w:r w:rsidRPr="005828C8">
        <w:t xml:space="preserve"> file</w:t>
      </w:r>
      <w:r w:rsidRPr="005828C8">
        <w:rPr>
          <w:noProof/>
        </w:rPr>
        <w:t xml:space="preserve"> launches the Visual Studio installer file that installs the code snippets.</w:t>
      </w:r>
    </w:p>
    <w:p w:rsidR="00093CFB" w:rsidRDefault="00093CFB" w:rsidP="009C26A6">
      <w:pPr>
        <w:pStyle w:val="ppBodyTextIndent"/>
        <w:rPr>
          <w:lang w:bidi="ar-SA"/>
        </w:rPr>
      </w:pPr>
    </w:p>
    <w:p w:rsidR="00093CFB" w:rsidRDefault="00093CFB" w:rsidP="00093CFB">
      <w:pPr>
        <w:pStyle w:val="ppListEnd"/>
        <w:rPr>
          <w:rFonts w:eastAsia="Times New Roman"/>
          <w:lang w:bidi="ar-SA"/>
        </w:rPr>
      </w:pPr>
    </w:p>
    <w:p w:rsidR="00EB506C" w:rsidRPr="00D54414" w:rsidRDefault="000A3A41" w:rsidP="000A3A41">
      <w:pPr>
        <w:pStyle w:val="Heading1"/>
        <w:rPr>
          <w:noProof/>
        </w:rPr>
      </w:pPr>
      <w:r>
        <w:rPr>
          <w:noProof/>
        </w:rPr>
        <w:t>Exercises</w:t>
      </w:r>
    </w:p>
    <w:p w:rsidR="00EB506C" w:rsidRPr="00D54414" w:rsidRDefault="009F11C2" w:rsidP="00EB506C">
      <w:pPr>
        <w:pStyle w:val="ppBodyText"/>
        <w:rPr>
          <w:noProof/>
        </w:rPr>
      </w:pPr>
      <w:r w:rsidRPr="00D54414">
        <w:rPr>
          <w:noProof/>
        </w:rPr>
        <w:t xml:space="preserve">This Hands-On Lab is comprised </w:t>
      </w:r>
      <w:r w:rsidR="004F578C">
        <w:rPr>
          <w:noProof/>
        </w:rPr>
        <w:t>of</w:t>
      </w:r>
      <w:r w:rsidR="004F578C" w:rsidRPr="00D54414">
        <w:rPr>
          <w:noProof/>
        </w:rPr>
        <w:t xml:space="preserve"> </w:t>
      </w:r>
      <w:r w:rsidRPr="00D54414">
        <w:rPr>
          <w:noProof/>
        </w:rPr>
        <w:t>the following exercises</w:t>
      </w:r>
      <w:r w:rsidR="00EB506C" w:rsidRPr="00D54414">
        <w:rPr>
          <w:noProof/>
        </w:rPr>
        <w:t>:</w:t>
      </w:r>
    </w:p>
    <w:p w:rsidR="009F3EE5" w:rsidRDefault="00263A74" w:rsidP="00EB506C">
      <w:pPr>
        <w:pStyle w:val="ppBulletList"/>
        <w:rPr>
          <w:noProof/>
        </w:rPr>
      </w:pPr>
      <w:r>
        <w:rPr>
          <w:noProof/>
        </w:rPr>
        <w:t xml:space="preserve">Examine the basic F# types </w:t>
      </w:r>
      <w:r w:rsidR="00515775">
        <w:rPr>
          <w:noProof/>
        </w:rPr>
        <w:t>including</w:t>
      </w:r>
      <w:r>
        <w:rPr>
          <w:noProof/>
        </w:rPr>
        <w:t xml:space="preserve"> </w:t>
      </w:r>
      <w:r w:rsidR="00BC71D7">
        <w:rPr>
          <w:noProof/>
        </w:rPr>
        <w:t>tuples and</w:t>
      </w:r>
      <w:r>
        <w:rPr>
          <w:noProof/>
        </w:rPr>
        <w:t xml:space="preserve"> functions</w:t>
      </w:r>
    </w:p>
    <w:p w:rsidR="00933442" w:rsidRDefault="00263A74" w:rsidP="00EB506C">
      <w:pPr>
        <w:pStyle w:val="ppBulletList"/>
        <w:rPr>
          <w:noProof/>
        </w:rPr>
      </w:pPr>
      <w:r>
        <w:rPr>
          <w:noProof/>
        </w:rPr>
        <w:t xml:space="preserve">Discover how the </w:t>
      </w:r>
      <w:r w:rsidR="0054658C" w:rsidRPr="0054658C">
        <w:rPr>
          <w:b/>
          <w:noProof/>
        </w:rPr>
        <w:t>let</w:t>
      </w:r>
      <w:r>
        <w:rPr>
          <w:noProof/>
        </w:rPr>
        <w:t xml:space="preserve"> keyword allows value</w:t>
      </w:r>
      <w:r w:rsidR="00515775">
        <w:rPr>
          <w:noProof/>
        </w:rPr>
        <w:t>s</w:t>
      </w:r>
      <w:r>
        <w:rPr>
          <w:noProof/>
        </w:rPr>
        <w:t xml:space="preserve"> to be bound to identifiers</w:t>
      </w:r>
    </w:p>
    <w:p w:rsidR="003E4CAD" w:rsidRDefault="007222E6" w:rsidP="00EB506C">
      <w:pPr>
        <w:pStyle w:val="ppBulletList"/>
        <w:rPr>
          <w:noProof/>
        </w:rPr>
      </w:pPr>
      <w:r>
        <w:rPr>
          <w:noProof/>
        </w:rPr>
        <w:t>See that in F# functions are the same as any other value and are handled the same way.</w:t>
      </w:r>
      <w:r w:rsidR="00263A74">
        <w:rPr>
          <w:noProof/>
        </w:rPr>
        <w:t xml:space="preserve"> Demonstrate how this allows advanced lang</w:t>
      </w:r>
      <w:r w:rsidR="00802539">
        <w:rPr>
          <w:noProof/>
        </w:rPr>
        <w:t>u</w:t>
      </w:r>
      <w:r w:rsidR="00263A74">
        <w:rPr>
          <w:noProof/>
        </w:rPr>
        <w:t>age features such as par</w:t>
      </w:r>
      <w:r w:rsidR="00BC71D7">
        <w:rPr>
          <w:noProof/>
        </w:rPr>
        <w:t>t</w:t>
      </w:r>
      <w:r w:rsidR="00263A74">
        <w:rPr>
          <w:noProof/>
        </w:rPr>
        <w:t>ially-applied functions</w:t>
      </w:r>
      <w:r w:rsidR="00BC71D7">
        <w:rPr>
          <w:noProof/>
        </w:rPr>
        <w:t xml:space="preserve"> (also known as </w:t>
      </w:r>
      <w:r w:rsidR="00534C6C">
        <w:rPr>
          <w:noProof/>
        </w:rPr>
        <w:t>“</w:t>
      </w:r>
      <w:r w:rsidR="00BC71D7">
        <w:rPr>
          <w:noProof/>
        </w:rPr>
        <w:t>curried” functions).</w:t>
      </w:r>
    </w:p>
    <w:p w:rsidR="00263A74" w:rsidRDefault="00263A74" w:rsidP="00EB506C">
      <w:pPr>
        <w:pStyle w:val="ppBulletList"/>
        <w:rPr>
          <w:noProof/>
        </w:rPr>
      </w:pPr>
      <w:r>
        <w:rPr>
          <w:noProof/>
        </w:rPr>
        <w:t xml:space="preserve">Discover how F# lists </w:t>
      </w:r>
      <w:r w:rsidR="00515775">
        <w:rPr>
          <w:noProof/>
        </w:rPr>
        <w:t xml:space="preserve">are built </w:t>
      </w:r>
      <w:r>
        <w:rPr>
          <w:noProof/>
        </w:rPr>
        <w:t xml:space="preserve">and </w:t>
      </w:r>
      <w:r w:rsidR="004F578C">
        <w:rPr>
          <w:noProof/>
        </w:rPr>
        <w:t xml:space="preserve">explore </w:t>
      </w:r>
      <w:r>
        <w:rPr>
          <w:noProof/>
        </w:rPr>
        <w:t>the power that can be achi</w:t>
      </w:r>
      <w:r w:rsidR="00515775">
        <w:rPr>
          <w:noProof/>
        </w:rPr>
        <w:t>e</w:t>
      </w:r>
      <w:r>
        <w:rPr>
          <w:noProof/>
        </w:rPr>
        <w:t>ved by F#’s “Head + Tail” approach</w:t>
      </w:r>
    </w:p>
    <w:p w:rsidR="00263A74" w:rsidRDefault="00802539" w:rsidP="00263A74">
      <w:pPr>
        <w:pStyle w:val="ppBulletList"/>
        <w:rPr>
          <w:noProof/>
        </w:rPr>
      </w:pPr>
      <w:r>
        <w:rPr>
          <w:noProof/>
        </w:rPr>
        <w:t>Demonstra</w:t>
      </w:r>
      <w:r w:rsidR="007222E6">
        <w:rPr>
          <w:noProof/>
        </w:rPr>
        <w:t>te the powerful pattern matching and recu</w:t>
      </w:r>
      <w:r w:rsidR="00A661E9">
        <w:rPr>
          <w:noProof/>
        </w:rPr>
        <w:t>r</w:t>
      </w:r>
      <w:r w:rsidR="007222E6">
        <w:rPr>
          <w:noProof/>
        </w:rPr>
        <w:t>sion capabilities of F#</w:t>
      </w:r>
    </w:p>
    <w:p w:rsidR="00263A74" w:rsidRDefault="00263A74" w:rsidP="00263A74">
      <w:pPr>
        <w:pStyle w:val="ppBulletList"/>
        <w:rPr>
          <w:noProof/>
        </w:rPr>
      </w:pPr>
      <w:r>
        <w:rPr>
          <w:noProof/>
        </w:rPr>
        <w:t xml:space="preserve">Demonstrate </w:t>
      </w:r>
      <w:r w:rsidR="00515775">
        <w:rPr>
          <w:noProof/>
        </w:rPr>
        <w:t xml:space="preserve">the usefulness of </w:t>
      </w:r>
      <w:r>
        <w:rPr>
          <w:noProof/>
        </w:rPr>
        <w:t>discriminated unions in F#</w:t>
      </w:r>
    </w:p>
    <w:p w:rsidR="00EB506C" w:rsidRPr="00D54414" w:rsidRDefault="00EB506C" w:rsidP="00EB506C">
      <w:pPr>
        <w:pStyle w:val="ppListEnd"/>
        <w:rPr>
          <w:noProof/>
          <w:highlight w:val="yellow"/>
        </w:rPr>
      </w:pPr>
    </w:p>
    <w:p w:rsidR="00EB506C" w:rsidRPr="00C52CDA" w:rsidRDefault="00EB506C" w:rsidP="00EB506C">
      <w:pPr>
        <w:pStyle w:val="ppBodyText"/>
        <w:rPr>
          <w:noProof/>
        </w:rPr>
      </w:pPr>
      <w:r w:rsidRPr="00C52CDA">
        <w:rPr>
          <w:noProof/>
        </w:rPr>
        <w:t xml:space="preserve">Estimated time to complete this lab: </w:t>
      </w:r>
      <w:r w:rsidR="00387B03" w:rsidRPr="00C52CDA">
        <w:rPr>
          <w:b/>
          <w:noProof/>
        </w:rPr>
        <w:t xml:space="preserve">60 </w:t>
      </w:r>
      <w:r w:rsidRPr="00C52CDA">
        <w:rPr>
          <w:b/>
          <w:noProof/>
        </w:rPr>
        <w:t>minutes</w:t>
      </w:r>
      <w:r w:rsidRPr="00C52CDA">
        <w:rPr>
          <w:noProof/>
        </w:rPr>
        <w:t>.</w:t>
      </w:r>
    </w:p>
    <w:bookmarkEnd w:id="4"/>
    <w:p w:rsidR="000D2A4B" w:rsidRDefault="000D2A4B" w:rsidP="000D2A4B">
      <w:pPr>
        <w:pStyle w:val="ppListEnd"/>
        <w:rPr>
          <w:rFonts w:eastAsia="Arial Unicode MS"/>
          <w:noProof/>
        </w:rPr>
      </w:pPr>
    </w:p>
    <w:p w:rsidR="000D2A4B" w:rsidRDefault="00546A7E" w:rsidP="00546A7E">
      <w:pPr>
        <w:pStyle w:val="Heading1"/>
        <w:rPr>
          <w:rFonts w:eastAsia="Arial Unicode MS"/>
          <w:noProof/>
        </w:rPr>
      </w:pPr>
      <w:r>
        <w:rPr>
          <w:rFonts w:eastAsia="Arial Unicode MS"/>
          <w:noProof/>
        </w:rPr>
        <w:t>Next Steps</w:t>
      </w:r>
    </w:p>
    <w:sdt>
      <w:sdtPr>
        <w:rPr>
          <w:rStyle w:val="Hyperlink"/>
        </w:rPr>
        <w:alias w:val="Topic Link"/>
        <w:tag w:val="6da406f1-bc5f-4f8f-8efd-e64c6c3c2c14"/>
        <w:id w:val="104061490"/>
        <w:placeholder>
          <w:docPart w:val="DefaultPlaceholder_22675703"/>
        </w:placeholder>
        <w:text/>
      </w:sdtPr>
      <w:sdtEndPr>
        <w:rPr>
          <w:rStyle w:val="DefaultParagraphFont"/>
          <w:rFonts w:eastAsia="Arial Unicode MS" w:cstheme="minorBidi"/>
          <w:noProof/>
          <w:color w:val="auto"/>
          <w:u w:val="none"/>
        </w:rPr>
      </w:sdtEndPr>
      <w:sdtContent>
        <w:p w:rsidR="00546A7E" w:rsidRDefault="00546A7E">
          <w:pPr>
            <w:spacing w:after="200"/>
            <w:rPr>
              <w:rFonts w:eastAsia="Arial Unicode MS"/>
              <w:noProof/>
            </w:rPr>
          </w:pPr>
          <w:r>
            <w:rPr>
              <w:rStyle w:val="Hyperlink"/>
            </w:rPr>
            <w:t>Exercise 1: Types in F#</w:t>
          </w:r>
        </w:p>
      </w:sdtContent>
    </w:sdt>
    <w:p w:rsidR="00546A7E" w:rsidRDefault="00546A7E" w:rsidP="00546A7E">
      <w:pPr>
        <w:pStyle w:val="ppListEnd"/>
        <w:rPr>
          <w:rFonts w:eastAsia="Arial Unicode MS"/>
          <w:noProof/>
        </w:rPr>
      </w:pPr>
    </w:p>
    <w:bookmarkStart w:id="5" w:name="_Toc281930825" w:displacedByCustomXml="next"/>
    <w:sdt>
      <w:sdtPr>
        <w:rPr>
          <w:rFonts w:eastAsia="Arial Unicode MS" w:cs="Times New Roman"/>
          <w:noProof/>
          <w:color w:val="0000FF"/>
          <w:u w:val="single"/>
        </w:rPr>
        <w:alias w:val="Topic"/>
        <w:tag w:val="6da406f1-bc5f-4f8f-8efd-e64c6c3c2c14"/>
        <w:id w:val="5365855"/>
        <w:placeholder>
          <w:docPart w:val="DefaultPlaceholder_22675703"/>
        </w:placeholder>
        <w:text/>
      </w:sdtPr>
      <w:sdtEndPr/>
      <w:sdtContent>
        <w:p w:rsidR="000A3A41" w:rsidRDefault="000A3A41" w:rsidP="000A3A41">
          <w:pPr>
            <w:pStyle w:val="ppTopic"/>
            <w:rPr>
              <w:rFonts w:eastAsia="Arial Unicode MS"/>
              <w:noProof/>
            </w:rPr>
          </w:pPr>
          <w:r>
            <w:rPr>
              <w:rFonts w:eastAsia="Arial Unicode MS"/>
              <w:noProof/>
            </w:rPr>
            <w:t>Exercise 1: Types in F#</w:t>
          </w:r>
        </w:p>
      </w:sdtContent>
    </w:sdt>
    <w:bookmarkEnd w:id="5" w:displacedByCustomXml="prev"/>
    <w:p w:rsidR="007D4594" w:rsidRDefault="00934C94" w:rsidP="000A3A41">
      <w:pPr>
        <w:pStyle w:val="ppBodyText"/>
        <w:rPr>
          <w:noProof/>
        </w:rPr>
      </w:pPr>
      <w:r w:rsidRPr="007D4594">
        <w:rPr>
          <w:rFonts w:eastAsia="Arial Unicode MS"/>
          <w:noProof/>
        </w:rPr>
        <w:t>In this exercise</w:t>
      </w:r>
      <w:r w:rsidR="00DA5DF5">
        <w:rPr>
          <w:rFonts w:eastAsia="Arial Unicode MS"/>
          <w:noProof/>
        </w:rPr>
        <w:t>,</w:t>
      </w:r>
      <w:r w:rsidRPr="007D4594">
        <w:rPr>
          <w:rFonts w:eastAsia="Arial Unicode MS"/>
          <w:noProof/>
        </w:rPr>
        <w:t xml:space="preserve"> you will </w:t>
      </w:r>
      <w:r w:rsidR="007D4594">
        <w:rPr>
          <w:rFonts w:eastAsia="Arial Unicode MS"/>
          <w:noProof/>
        </w:rPr>
        <w:t>be introduced to the F# interactive console</w:t>
      </w:r>
      <w:r w:rsidR="005E3CC1">
        <w:rPr>
          <w:rFonts w:eastAsia="Arial Unicode MS"/>
          <w:noProof/>
        </w:rPr>
        <w:t xml:space="preserve"> built into Visual Studio 2010</w:t>
      </w:r>
      <w:r w:rsidR="007D4594">
        <w:rPr>
          <w:rFonts w:eastAsia="Arial Unicode MS"/>
          <w:noProof/>
        </w:rPr>
        <w:t xml:space="preserve">. You will also </w:t>
      </w:r>
      <w:r w:rsidR="00145100" w:rsidRPr="007D4594">
        <w:rPr>
          <w:rFonts w:eastAsia="Arial Unicode MS"/>
          <w:noProof/>
        </w:rPr>
        <w:t>learn how</w:t>
      </w:r>
      <w:r w:rsidR="003C4256">
        <w:rPr>
          <w:rFonts w:eastAsia="Arial Unicode MS"/>
          <w:noProof/>
        </w:rPr>
        <w:t xml:space="preserve"> you can leverage F#’s type inference and </w:t>
      </w:r>
      <w:r w:rsidR="00145100" w:rsidRPr="007D4594">
        <w:rPr>
          <w:rFonts w:eastAsia="Arial Unicode MS"/>
          <w:noProof/>
        </w:rPr>
        <w:t>will al</w:t>
      </w:r>
      <w:r w:rsidR="003C4256">
        <w:rPr>
          <w:rFonts w:eastAsia="Arial Unicode MS"/>
          <w:noProof/>
        </w:rPr>
        <w:t>so be introduced to the concept</w:t>
      </w:r>
      <w:r w:rsidR="00145100" w:rsidRPr="007D4594">
        <w:rPr>
          <w:rFonts w:eastAsia="Arial Unicode MS"/>
          <w:noProof/>
        </w:rPr>
        <w:t xml:space="preserve"> of “tuples”.</w:t>
      </w:r>
      <w:bookmarkStart w:id="6" w:name="_Task_1_–"/>
      <w:bookmarkStart w:id="7" w:name="_Toc182141331"/>
      <w:bookmarkEnd w:id="6"/>
    </w:p>
    <w:p w:rsidR="007A4021" w:rsidRDefault="00802539" w:rsidP="000A3A41">
      <w:pPr>
        <w:pStyle w:val="ppProcedureStart"/>
      </w:pPr>
      <w:bookmarkStart w:id="8" w:name="_Toc281930826"/>
      <w:bookmarkEnd w:id="7"/>
      <w:r>
        <w:t xml:space="preserve">Task 1 – Observing </w:t>
      </w:r>
      <w:r w:rsidR="00C325BA">
        <w:t>T</w:t>
      </w:r>
      <w:r w:rsidR="00DC1E80">
        <w:t xml:space="preserve">ype </w:t>
      </w:r>
      <w:r w:rsidR="00C325BA">
        <w:t>I</w:t>
      </w:r>
      <w:r w:rsidR="00DC1E80">
        <w:t>nference in F#</w:t>
      </w:r>
      <w:bookmarkEnd w:id="8"/>
    </w:p>
    <w:p w:rsidR="00862506" w:rsidRDefault="00306D05" w:rsidP="000A3A41">
      <w:pPr>
        <w:pStyle w:val="ppBodyText"/>
      </w:pPr>
      <w:r w:rsidRPr="00306D05">
        <w:t xml:space="preserve">In this task you will </w:t>
      </w:r>
      <w:r w:rsidR="002632C4">
        <w:t>use the F# interactive console to see that F# is capable of inferring data type via the context in which is used.</w:t>
      </w:r>
    </w:p>
    <w:p w:rsidR="00306D05" w:rsidRDefault="002632C4" w:rsidP="000A3A41">
      <w:pPr>
        <w:pStyle w:val="ppBodyText"/>
      </w:pPr>
      <w:r>
        <w:lastRenderedPageBreak/>
        <w:t xml:space="preserve">F# is a </w:t>
      </w:r>
      <w:r w:rsidR="0035550B">
        <w:t>statically typed language that makes heavy use of type inference</w:t>
      </w:r>
      <w:r>
        <w:t>. When provided with a primitive type (</w:t>
      </w:r>
      <w:proofErr w:type="spellStart"/>
      <w:r>
        <w:t>int</w:t>
      </w:r>
      <w:proofErr w:type="spellEnd"/>
      <w:r>
        <w:t xml:space="preserve">, float, string, etc.) </w:t>
      </w:r>
      <w:r w:rsidR="003E7C02">
        <w:t xml:space="preserve">it’s </w:t>
      </w:r>
      <w:r>
        <w:t>able to infer the</w:t>
      </w:r>
      <w:r w:rsidR="00DA5DF5">
        <w:t xml:space="preserve"> type the identifier refers to.</w:t>
      </w:r>
    </w:p>
    <w:p w:rsidR="00DF70E3" w:rsidRPr="00DF70E3" w:rsidRDefault="00DF70E3" w:rsidP="00BC71D7">
      <w:pPr>
        <w:pStyle w:val="ppNumberList"/>
        <w:rPr>
          <w:rFonts w:eastAsia="Arial Unicode MS"/>
          <w:noProof/>
        </w:rPr>
      </w:pPr>
      <w:r>
        <w:t xml:space="preserve">Open the Visual Studio 2010 Command Prompt from </w:t>
      </w:r>
      <w:r w:rsidRPr="0054658C">
        <w:rPr>
          <w:b/>
        </w:rPr>
        <w:t xml:space="preserve">Start | All Programs | </w:t>
      </w:r>
      <w:r>
        <w:rPr>
          <w:b/>
        </w:rPr>
        <w:t xml:space="preserve">Microsoft Visual Studio 2010 | Visual Studio Tools | Visual Studio </w:t>
      </w:r>
      <w:r w:rsidR="006A6A12">
        <w:rPr>
          <w:b/>
        </w:rPr>
        <w:t>2010</w:t>
      </w:r>
      <w:r>
        <w:rPr>
          <w:b/>
        </w:rPr>
        <w:t xml:space="preserve"> Command Prompt</w:t>
      </w:r>
    </w:p>
    <w:p w:rsidR="00BC71D7" w:rsidRPr="009D3EE6" w:rsidRDefault="00DF70E3" w:rsidP="00BC71D7">
      <w:pPr>
        <w:pStyle w:val="ppNumberList"/>
        <w:rPr>
          <w:rFonts w:eastAsia="Arial Unicode MS"/>
          <w:noProof/>
        </w:rPr>
      </w:pPr>
      <w:r>
        <w:t xml:space="preserve">Launch F# Interface by launching </w:t>
      </w:r>
      <w:r w:rsidRPr="00DF70E3">
        <w:rPr>
          <w:b/>
        </w:rPr>
        <w:t>fsi.exe</w:t>
      </w:r>
      <w:r w:rsidR="00BC71D7">
        <w:t>:</w:t>
      </w:r>
    </w:p>
    <w:p w:rsidR="000A3A41" w:rsidRDefault="00D94A09" w:rsidP="00DA5DF5">
      <w:pPr>
        <w:pStyle w:val="ppFigureIndent"/>
      </w:pPr>
      <w:r w:rsidRPr="00D94A09">
        <w:rPr>
          <w:noProof/>
          <w:lang w:bidi="ar-SA"/>
        </w:rPr>
        <w:drawing>
          <wp:inline distT="0" distB="0" distL="0" distR="0" wp14:anchorId="71CAE597" wp14:editId="0FD6C6D2">
            <wp:extent cx="5943600" cy="3002280"/>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02280"/>
                    </a:xfrm>
                    <a:prstGeom prst="rect">
                      <a:avLst/>
                    </a:prstGeom>
                  </pic:spPr>
                </pic:pic>
              </a:graphicData>
            </a:graphic>
          </wp:inline>
        </w:drawing>
      </w:r>
    </w:p>
    <w:p w:rsidR="00BC71D7" w:rsidRDefault="000A3A41" w:rsidP="000A3A41">
      <w:pPr>
        <w:pStyle w:val="ppFigureNumberIndent"/>
        <w:rPr>
          <w:rFonts w:eastAsia="Arial Unicode MS"/>
          <w:noProof/>
        </w:rPr>
      </w:pPr>
      <w:r>
        <w:t xml:space="preserve">Figure </w:t>
      </w:r>
      <w:r w:rsidR="00AA097D">
        <w:fldChar w:fldCharType="begin"/>
      </w:r>
      <w:r w:rsidR="00AA097D">
        <w:instrText xml:space="preserve"> SEQ Figure \* ARABIC </w:instrText>
      </w:r>
      <w:r w:rsidR="00AA097D">
        <w:fldChar w:fldCharType="separate"/>
      </w:r>
      <w:r w:rsidR="000A2F58">
        <w:rPr>
          <w:noProof/>
        </w:rPr>
        <w:t>1</w:t>
      </w:r>
      <w:r w:rsidR="00AA097D">
        <w:rPr>
          <w:noProof/>
        </w:rPr>
        <w:fldChar w:fldCharType="end"/>
      </w:r>
    </w:p>
    <w:p w:rsidR="00BC71D7" w:rsidRDefault="00BC71D7" w:rsidP="00BC71D7">
      <w:pPr>
        <w:pStyle w:val="ppFigureCaptionIndent"/>
      </w:pPr>
      <w:r>
        <w:t>The F# interactive console</w:t>
      </w:r>
    </w:p>
    <w:p w:rsidR="000A3A41" w:rsidRPr="000A3A41" w:rsidRDefault="000A3A41" w:rsidP="000A3A41">
      <w:pPr>
        <w:pStyle w:val="ppBodyTextIndent"/>
      </w:pPr>
    </w:p>
    <w:p w:rsidR="00C57214" w:rsidRDefault="002632C4" w:rsidP="00C57214">
      <w:pPr>
        <w:pStyle w:val="ppNumberList"/>
      </w:pPr>
      <w:r>
        <w:t xml:space="preserve">Type </w:t>
      </w:r>
      <w:r w:rsidR="006F7485">
        <w:t xml:space="preserve">the following command </w:t>
      </w:r>
      <w:r>
        <w:t>into the F# interactive co</w:t>
      </w:r>
      <w:r w:rsidR="007E0585">
        <w:t>nsole:</w:t>
      </w:r>
    </w:p>
    <w:p w:rsidR="006F7485" w:rsidRPr="00DB17F1" w:rsidRDefault="006F7485" w:rsidP="006F7485">
      <w:pPr>
        <w:pStyle w:val="ppCodeLanguageIndent"/>
        <w:rPr>
          <w:rFonts w:eastAsia="Times New Roman"/>
          <w:color w:val="auto"/>
        </w:rPr>
      </w:pPr>
      <w:r>
        <w:t>F#</w:t>
      </w:r>
    </w:p>
    <w:p w:rsidR="006F7485" w:rsidRPr="00D94A09" w:rsidRDefault="006F7485" w:rsidP="006F7485">
      <w:pPr>
        <w:pStyle w:val="ppCodeIndent"/>
        <w:rPr>
          <w:b/>
        </w:rPr>
      </w:pPr>
      <w:r>
        <w:rPr>
          <w:rFonts w:eastAsiaTheme="minorHAnsi"/>
          <w:b/>
        </w:rPr>
        <w:t>42;;</w:t>
      </w:r>
    </w:p>
    <w:p w:rsidR="00D94A09" w:rsidRPr="0008172D" w:rsidRDefault="00D94A09" w:rsidP="00D94A09">
      <w:pPr>
        <w:pStyle w:val="ppBodyTextIndent"/>
      </w:pPr>
    </w:p>
    <w:p w:rsidR="00DF70E3" w:rsidRPr="00DB17F1" w:rsidRDefault="00DF70E3" w:rsidP="00DF70E3">
      <w:pPr>
        <w:pStyle w:val="ppCodeLanguageIndent"/>
        <w:rPr>
          <w:rFonts w:eastAsia="Times New Roman"/>
          <w:color w:val="auto"/>
        </w:rPr>
      </w:pPr>
      <w:r>
        <w:t>Response</w:t>
      </w:r>
    </w:p>
    <w:p w:rsidR="00DF70E3" w:rsidRPr="00D94A09" w:rsidRDefault="00DF70E3" w:rsidP="00DF70E3">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D94A09" w:rsidRPr="0008172D" w:rsidRDefault="00D94A09" w:rsidP="00D94A09">
      <w:pPr>
        <w:pStyle w:val="ppBodyTextIndent"/>
      </w:pPr>
    </w:p>
    <w:p w:rsidR="006F7485" w:rsidRDefault="000A3A41" w:rsidP="000A3A41">
      <w:pPr>
        <w:pStyle w:val="ppNoteIndent"/>
      </w:pPr>
      <w:r w:rsidRPr="000A3A41">
        <w:rPr>
          <w:b/>
        </w:rPr>
        <w:t>Note:</w:t>
      </w:r>
      <w:r>
        <w:t xml:space="preserve"> </w:t>
      </w:r>
      <w:r w:rsidR="006F7485">
        <w:t xml:space="preserve">The F# console will evaluate the value by determining </w:t>
      </w:r>
      <w:r w:rsidR="00300D16">
        <w:t>its</w:t>
      </w:r>
      <w:r w:rsidR="006F7485">
        <w:t xml:space="preserve"> type and binding it to a</w:t>
      </w:r>
      <w:r w:rsidR="0035550B">
        <w:t>n</w:t>
      </w:r>
      <w:r w:rsidR="006F7485">
        <w:t xml:space="preserve"> identifier called “it”.</w:t>
      </w:r>
    </w:p>
    <w:p w:rsidR="000A3A41" w:rsidRPr="000A3A41" w:rsidRDefault="000A3A41" w:rsidP="000A3A41">
      <w:pPr>
        <w:pStyle w:val="ppBodyTextIndent"/>
      </w:pPr>
    </w:p>
    <w:p w:rsidR="00300D16" w:rsidRDefault="00300D16" w:rsidP="00C57214">
      <w:pPr>
        <w:pStyle w:val="ppNumberList"/>
      </w:pPr>
      <w:r>
        <w:t>Type the following com</w:t>
      </w:r>
      <w:r w:rsidR="00262EEF">
        <w:t>mand in</w:t>
      </w:r>
      <w:r>
        <w:t xml:space="preserve"> the F# interactive console</w:t>
      </w:r>
      <w:r w:rsidR="004E226E">
        <w:t xml:space="preserve"> and press enter</w:t>
      </w:r>
      <w:r w:rsidR="00776089">
        <w:t>:</w:t>
      </w:r>
    </w:p>
    <w:p w:rsidR="00300D16" w:rsidRPr="00DB17F1" w:rsidRDefault="00300D16" w:rsidP="00300D16">
      <w:pPr>
        <w:pStyle w:val="ppCodeLanguageIndent"/>
        <w:rPr>
          <w:rFonts w:eastAsia="Times New Roman"/>
          <w:color w:val="auto"/>
        </w:rPr>
      </w:pPr>
      <w:r>
        <w:t>F#</w:t>
      </w:r>
    </w:p>
    <w:p w:rsidR="00300D16" w:rsidRPr="00D94A09" w:rsidRDefault="00300D16" w:rsidP="00300D16">
      <w:pPr>
        <w:pStyle w:val="ppCodeIndent"/>
        <w:rPr>
          <w:b/>
        </w:rPr>
      </w:pPr>
      <w:r>
        <w:rPr>
          <w:rFonts w:eastAsiaTheme="minorHAnsi"/>
          <w:b/>
        </w:rPr>
        <w:lastRenderedPageBreak/>
        <w:t>it;;</w:t>
      </w:r>
    </w:p>
    <w:p w:rsidR="00D94A09" w:rsidRPr="0008172D" w:rsidRDefault="00D94A09" w:rsidP="00D94A09">
      <w:pPr>
        <w:pStyle w:val="ppBodyTextIndent"/>
      </w:pPr>
    </w:p>
    <w:p w:rsidR="00800EEC" w:rsidRPr="00DB17F1" w:rsidRDefault="00800EEC" w:rsidP="00800EEC">
      <w:pPr>
        <w:pStyle w:val="ppCodeLanguageIndent"/>
        <w:rPr>
          <w:rFonts w:eastAsia="Times New Roman"/>
          <w:color w:val="auto"/>
        </w:rPr>
      </w:pPr>
      <w:r>
        <w:t>Response</w:t>
      </w:r>
    </w:p>
    <w:p w:rsidR="00800EEC" w:rsidRPr="00D94A09" w:rsidRDefault="00800EE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D94A09" w:rsidRPr="0008172D" w:rsidRDefault="00D94A09" w:rsidP="00D94A09">
      <w:pPr>
        <w:pStyle w:val="ppBodyTextIndent"/>
      </w:pPr>
    </w:p>
    <w:p w:rsidR="007A4021" w:rsidRDefault="000A3A41" w:rsidP="000A3A41">
      <w:pPr>
        <w:pStyle w:val="ppNoteIndent"/>
      </w:pPr>
      <w:r w:rsidRPr="000A3A41">
        <w:rPr>
          <w:b/>
        </w:rPr>
        <w:t>Note:</w:t>
      </w:r>
      <w:r>
        <w:t xml:space="preserve"> I</w:t>
      </w:r>
      <w:r w:rsidR="002A3608">
        <w:t>n absence of an identifier, the F# environment has bound the value to a</w:t>
      </w:r>
      <w:r w:rsidR="0035550B">
        <w:t>n</w:t>
      </w:r>
      <w:r w:rsidR="002A3608">
        <w:t xml:space="preserve"> identifier called “it”</w:t>
      </w:r>
      <w:r w:rsidR="002B745C">
        <w:t>.</w:t>
      </w:r>
      <w:r w:rsidR="002A3608">
        <w:t xml:space="preserve"> This identifier is available to other code in the same interactive session.</w:t>
      </w:r>
    </w:p>
    <w:p w:rsidR="000A3A41" w:rsidRDefault="000A3A41" w:rsidP="00CD16B7">
      <w:pPr>
        <w:pStyle w:val="ppBodyTextIndent"/>
      </w:pPr>
    </w:p>
    <w:p w:rsidR="0061778D" w:rsidRDefault="00136D60" w:rsidP="00B2035D">
      <w:pPr>
        <w:pStyle w:val="ppNumberList"/>
      </w:pPr>
      <w:r>
        <w:t xml:space="preserve">At the command prompt in the F# interactive session </w:t>
      </w:r>
      <w:r w:rsidR="003925E0">
        <w:t>enter the fo</w:t>
      </w:r>
      <w:r w:rsidR="00776089">
        <w:t>llowing command and press enter:</w:t>
      </w:r>
    </w:p>
    <w:p w:rsidR="003925E0" w:rsidRPr="00DB17F1" w:rsidRDefault="003925E0" w:rsidP="003925E0">
      <w:pPr>
        <w:pStyle w:val="ppCodeLanguageIndent"/>
        <w:rPr>
          <w:rFonts w:eastAsia="Times New Roman"/>
          <w:color w:val="auto"/>
        </w:rPr>
      </w:pPr>
      <w:r>
        <w:t>F#</w:t>
      </w:r>
    </w:p>
    <w:p w:rsidR="003925E0" w:rsidRPr="00D94A09" w:rsidRDefault="003925E0" w:rsidP="003925E0">
      <w:pPr>
        <w:pStyle w:val="ppCodeIndent"/>
        <w:rPr>
          <w:b/>
        </w:rPr>
      </w:pPr>
      <w:r>
        <w:rPr>
          <w:rFonts w:eastAsiaTheme="minorHAnsi"/>
          <w:b/>
        </w:rPr>
        <w:t>42.0;;</w:t>
      </w:r>
    </w:p>
    <w:p w:rsidR="00D94A09" w:rsidRPr="0008172D" w:rsidRDefault="00D94A09" w:rsidP="00D94A09">
      <w:pPr>
        <w:pStyle w:val="ppBodyTextIndent"/>
      </w:pPr>
    </w:p>
    <w:p w:rsidR="00800EEC" w:rsidRPr="00DB17F1" w:rsidRDefault="00800EEC" w:rsidP="00800EEC">
      <w:pPr>
        <w:pStyle w:val="ppCodeLanguageIndent"/>
        <w:rPr>
          <w:rFonts w:eastAsia="Times New Roman"/>
          <w:color w:val="auto"/>
        </w:rPr>
      </w:pPr>
      <w:r>
        <w:t>Response</w:t>
      </w:r>
    </w:p>
    <w:p w:rsidR="00800EEC" w:rsidRPr="00D94A09" w:rsidRDefault="00800EEC" w:rsidP="00800EEC">
      <w:pPr>
        <w:pStyle w:val="ppCodeIndent"/>
        <w:rPr>
          <w:b/>
        </w:rPr>
      </w:pPr>
      <w:proofErr w:type="spellStart"/>
      <w:r>
        <w:rPr>
          <w:rFonts w:eastAsiaTheme="minorHAnsi"/>
          <w:b/>
        </w:rPr>
        <w:t>val</w:t>
      </w:r>
      <w:proofErr w:type="spellEnd"/>
      <w:r>
        <w:rPr>
          <w:rFonts w:eastAsiaTheme="minorHAnsi"/>
          <w:b/>
        </w:rPr>
        <w:t xml:space="preserve"> it : float = 42.0</w:t>
      </w:r>
    </w:p>
    <w:p w:rsidR="00D94A09" w:rsidRPr="0008172D" w:rsidRDefault="00D94A09" w:rsidP="00D94A09">
      <w:pPr>
        <w:pStyle w:val="ppBodyTextIndent"/>
      </w:pPr>
    </w:p>
    <w:p w:rsidR="003925E0" w:rsidRDefault="00CD16B7" w:rsidP="00CD16B7">
      <w:pPr>
        <w:pStyle w:val="ppNoteIndent"/>
      </w:pPr>
      <w:r w:rsidRPr="00CD16B7">
        <w:rPr>
          <w:b/>
        </w:rPr>
        <w:t>Note:</w:t>
      </w:r>
      <w:r>
        <w:t xml:space="preserve"> B</w:t>
      </w:r>
      <w:r w:rsidR="003925E0">
        <w:t xml:space="preserve">y adding a decimal to </w:t>
      </w:r>
      <w:r w:rsidR="00071A3B">
        <w:t>your</w:t>
      </w:r>
      <w:r w:rsidR="003925E0">
        <w:t xml:space="preserve"> value F# has inferred that it is float. </w:t>
      </w:r>
    </w:p>
    <w:p w:rsidR="003925E0" w:rsidRDefault="003925E0" w:rsidP="00CD16B7">
      <w:pPr>
        <w:pStyle w:val="ppBodyTextIndent"/>
      </w:pPr>
    </w:p>
    <w:p w:rsidR="009D6BFA" w:rsidRDefault="009D6BFA" w:rsidP="00CD16B7">
      <w:pPr>
        <w:pStyle w:val="ppNumberList"/>
      </w:pPr>
      <w:r>
        <w:t>At the command prompt in the F# int</w:t>
      </w:r>
      <w:r w:rsidR="002C3643">
        <w:t>eractive session type the following command and press enter:</w:t>
      </w:r>
    </w:p>
    <w:p w:rsidR="00B27B92" w:rsidRPr="00DB17F1" w:rsidRDefault="00B27B92" w:rsidP="00B27B92">
      <w:pPr>
        <w:pStyle w:val="ppCodeLanguageIndent"/>
        <w:rPr>
          <w:rFonts w:eastAsia="Times New Roman"/>
          <w:color w:val="auto"/>
        </w:rPr>
      </w:pPr>
      <w:r>
        <w:t>F#</w:t>
      </w:r>
    </w:p>
    <w:p w:rsidR="00B27B92" w:rsidRPr="00D94A09" w:rsidRDefault="00534C6C" w:rsidP="00B27B92">
      <w:pPr>
        <w:pStyle w:val="ppCodeIndent"/>
        <w:rPr>
          <w:b/>
        </w:rPr>
      </w:pPr>
      <w:r>
        <w:rPr>
          <w:rFonts w:eastAsiaTheme="minorHAnsi"/>
          <w:b/>
        </w:rPr>
        <w:t>"</w:t>
      </w:r>
      <w:r w:rsidR="00B27B92">
        <w:rPr>
          <w:rFonts w:eastAsiaTheme="minorHAnsi"/>
          <w:b/>
        </w:rPr>
        <w:t>42</w:t>
      </w:r>
      <w:r>
        <w:rPr>
          <w:rFonts w:eastAsiaTheme="minorHAnsi"/>
          <w:b/>
        </w:rPr>
        <w:t>"</w:t>
      </w:r>
      <w:r w:rsidR="00B27B92">
        <w:rPr>
          <w:rFonts w:eastAsiaTheme="minorHAnsi"/>
          <w:b/>
        </w:rPr>
        <w:t>;;</w:t>
      </w:r>
    </w:p>
    <w:p w:rsidR="00D94A09" w:rsidRPr="0008172D" w:rsidRDefault="00D94A09" w:rsidP="00D94A09">
      <w:pPr>
        <w:pStyle w:val="ppBodyTextIndent"/>
      </w:pPr>
    </w:p>
    <w:p w:rsidR="00800EEC" w:rsidRPr="00DB17F1" w:rsidRDefault="00800EEC" w:rsidP="00800EEC">
      <w:pPr>
        <w:pStyle w:val="ppCodeLanguageIndent"/>
        <w:rPr>
          <w:rFonts w:eastAsia="Times New Roman"/>
          <w:color w:val="auto"/>
        </w:rPr>
      </w:pPr>
      <w:r>
        <w:t>Response</w:t>
      </w:r>
    </w:p>
    <w:p w:rsidR="00800EEC" w:rsidRPr="00D94A09" w:rsidRDefault="00534C6C" w:rsidP="00800EEC">
      <w:pPr>
        <w:pStyle w:val="ppCodeIndent"/>
        <w:rPr>
          <w:b/>
        </w:rPr>
      </w:pPr>
      <w:proofErr w:type="spellStart"/>
      <w:r>
        <w:rPr>
          <w:rFonts w:eastAsiaTheme="minorHAnsi"/>
          <w:b/>
        </w:rPr>
        <w:t>val</w:t>
      </w:r>
      <w:proofErr w:type="spellEnd"/>
      <w:r>
        <w:rPr>
          <w:rFonts w:eastAsiaTheme="minorHAnsi"/>
          <w:b/>
        </w:rPr>
        <w:t xml:space="preserve"> it : string = "</w:t>
      </w:r>
      <w:r w:rsidR="00800EEC">
        <w:rPr>
          <w:rFonts w:eastAsiaTheme="minorHAnsi"/>
          <w:b/>
        </w:rPr>
        <w:t>42</w:t>
      </w:r>
      <w:r>
        <w:rPr>
          <w:rFonts w:eastAsiaTheme="minorHAnsi"/>
          <w:b/>
        </w:rPr>
        <w:t>"</w:t>
      </w:r>
    </w:p>
    <w:p w:rsidR="00D94A09" w:rsidRPr="0008172D" w:rsidRDefault="00D94A09" w:rsidP="00D94A09">
      <w:pPr>
        <w:pStyle w:val="ppBodyTextIndent"/>
      </w:pPr>
    </w:p>
    <w:p w:rsidR="00B27B92" w:rsidRDefault="00CD16B7" w:rsidP="00CD16B7">
      <w:pPr>
        <w:pStyle w:val="ppNoteIndent"/>
      </w:pPr>
      <w:r w:rsidRPr="00CD16B7">
        <w:rPr>
          <w:b/>
        </w:rPr>
        <w:t>Note:</w:t>
      </w:r>
      <w:r>
        <w:t xml:space="preserve"> </w:t>
      </w:r>
      <w:r w:rsidR="00171F63">
        <w:t xml:space="preserve">By enclosing </w:t>
      </w:r>
      <w:r w:rsidR="00071A3B">
        <w:t>your</w:t>
      </w:r>
      <w:r w:rsidR="00171F63">
        <w:t xml:space="preserve"> value in double quotes</w:t>
      </w:r>
      <w:r w:rsidR="00F0604D">
        <w:t xml:space="preserve"> F# is able to infer that this value is a string</w:t>
      </w:r>
      <w:r w:rsidR="00171F63">
        <w:t>.</w:t>
      </w:r>
    </w:p>
    <w:p w:rsidR="00445C3B" w:rsidRPr="00B90ADA" w:rsidRDefault="00445C3B" w:rsidP="00CD16B7">
      <w:pPr>
        <w:pStyle w:val="ppBodyTextIndent"/>
      </w:pPr>
    </w:p>
    <w:p w:rsidR="00445C3B" w:rsidRPr="00854804" w:rsidRDefault="00445C3B" w:rsidP="00445C3B">
      <w:pPr>
        <w:pStyle w:val="ppListEnd"/>
      </w:pPr>
    </w:p>
    <w:p w:rsidR="00E54AEB" w:rsidRDefault="00E54AEB" w:rsidP="00E54AEB">
      <w:pPr>
        <w:pStyle w:val="ppProcedureStart"/>
      </w:pPr>
    </w:p>
    <w:p w:rsidR="007A4021" w:rsidRDefault="00D35A71" w:rsidP="00E54AEB">
      <w:pPr>
        <w:pStyle w:val="ppProcedureStart"/>
      </w:pPr>
      <w:bookmarkStart w:id="9" w:name="_Toc281930827"/>
      <w:r>
        <w:t>Task 2 – Working with Tuples</w:t>
      </w:r>
      <w:bookmarkEnd w:id="9"/>
    </w:p>
    <w:p w:rsidR="00445C3B" w:rsidRDefault="00445C3B" w:rsidP="00E54AEB">
      <w:pPr>
        <w:pStyle w:val="ppBodyText"/>
      </w:pPr>
      <w:r>
        <w:lastRenderedPageBreak/>
        <w:t>In this task</w:t>
      </w:r>
      <w:r w:rsidR="00DA5DF5">
        <w:t>,</w:t>
      </w:r>
      <w:r>
        <w:t xml:space="preserve"> you will see how </w:t>
      </w:r>
      <w:r w:rsidR="00684F56">
        <w:t xml:space="preserve">to work with </w:t>
      </w:r>
      <w:r w:rsidR="0054658C" w:rsidRPr="0054658C">
        <w:rPr>
          <w:b/>
        </w:rPr>
        <w:t>tuples</w:t>
      </w:r>
      <w:r w:rsidR="00684F56">
        <w:t xml:space="preserve"> in F#.</w:t>
      </w:r>
      <w:r w:rsidR="00AA4AA7">
        <w:t xml:space="preserve"> </w:t>
      </w:r>
      <w:r w:rsidR="0054658C" w:rsidRPr="0054658C">
        <w:rPr>
          <w:b/>
        </w:rPr>
        <w:t>Tuples</w:t>
      </w:r>
      <w:r w:rsidR="00AA4AA7">
        <w:t xml:space="preserve"> are structures in F# that allow developers to ensure that two or more pieces of information are always presented together.  This is useful in situations where it may not be sensible to separate data (i.e. a transaction amount, transaction date and transac</w:t>
      </w:r>
      <w:r w:rsidR="00DA5DF5">
        <w:t>tion ID number).</w:t>
      </w:r>
    </w:p>
    <w:p w:rsidR="006D606D" w:rsidRPr="00854804" w:rsidRDefault="006D606D" w:rsidP="006D606D">
      <w:pPr>
        <w:pStyle w:val="ppNote"/>
      </w:pPr>
      <w:r w:rsidRPr="006D606D">
        <w:rPr>
          <w:b/>
        </w:rPr>
        <w:t>Note:</w:t>
      </w:r>
      <w:r>
        <w:t xml:space="preserve"> In F#, a </w:t>
      </w:r>
      <w:r w:rsidRPr="0054658C">
        <w:rPr>
          <w:b/>
        </w:rPr>
        <w:t>tuple</w:t>
      </w:r>
      <w:r>
        <w:t xml:space="preserve"> is simply several values grouped together. </w:t>
      </w:r>
      <w:r w:rsidRPr="0054658C">
        <w:rPr>
          <w:b/>
        </w:rPr>
        <w:t>Tuples</w:t>
      </w:r>
      <w:r>
        <w:t xml:space="preserve"> are a fundamental type in F# and can be used anywhere any other value would be used.</w:t>
      </w:r>
    </w:p>
    <w:p w:rsidR="00855685" w:rsidRDefault="009D6BFA" w:rsidP="00E54AEB">
      <w:pPr>
        <w:pStyle w:val="ppNumberList"/>
      </w:pPr>
      <w:r>
        <w:t xml:space="preserve"> </w:t>
      </w:r>
      <w:r w:rsidR="0099032D">
        <w:t xml:space="preserve">At the F# interactive command prompt type the </w:t>
      </w:r>
      <w:r w:rsidR="00912B68">
        <w:t xml:space="preserve">following </w:t>
      </w:r>
      <w:r w:rsidR="00AA4AA7">
        <w:t>command and press enter:</w:t>
      </w:r>
    </w:p>
    <w:p w:rsidR="00A81944" w:rsidRPr="00DB17F1" w:rsidRDefault="00A81944" w:rsidP="00A81944">
      <w:pPr>
        <w:pStyle w:val="ppCodeLanguageIndent"/>
        <w:rPr>
          <w:rFonts w:eastAsia="Times New Roman"/>
          <w:color w:val="auto"/>
        </w:rPr>
      </w:pPr>
      <w:r>
        <w:t>F#</w:t>
      </w:r>
    </w:p>
    <w:p w:rsidR="00A81944" w:rsidRPr="00D94A09" w:rsidRDefault="00534C6C" w:rsidP="00A81944">
      <w:pPr>
        <w:pStyle w:val="ppCodeIndent"/>
        <w:rPr>
          <w:b/>
        </w:rPr>
      </w:pPr>
      <w:r>
        <w:rPr>
          <w:rFonts w:eastAsiaTheme="minorHAnsi"/>
          <w:b/>
        </w:rPr>
        <w:t>(42, "Hello F#"</w:t>
      </w:r>
      <w:r w:rsidR="00A81944">
        <w:rPr>
          <w:rFonts w:eastAsiaTheme="minorHAnsi"/>
          <w:b/>
        </w:rPr>
        <w:t>);;</w:t>
      </w:r>
    </w:p>
    <w:p w:rsidR="00D94A09" w:rsidRPr="0008172D" w:rsidRDefault="00D94A09" w:rsidP="00D94A09">
      <w:pPr>
        <w:pStyle w:val="ppBodyTextIndent"/>
      </w:pPr>
    </w:p>
    <w:p w:rsidR="00800EEC" w:rsidRPr="00DB17F1" w:rsidRDefault="00800EEC" w:rsidP="00800EEC">
      <w:pPr>
        <w:pStyle w:val="ppCodeLanguageIndent"/>
        <w:rPr>
          <w:rFonts w:eastAsia="Times New Roman"/>
          <w:color w:val="auto"/>
        </w:rPr>
      </w:pPr>
      <w:r>
        <w:t>Response</w:t>
      </w:r>
    </w:p>
    <w:p w:rsidR="00800EEC" w:rsidRPr="00D94A09" w:rsidRDefault="00534C6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string = (42, "</w:t>
      </w:r>
      <w:r w:rsidR="00800EEC">
        <w:rPr>
          <w:rFonts w:eastAsiaTheme="minorHAnsi"/>
          <w:b/>
        </w:rPr>
        <w:t>Hello F#</w:t>
      </w:r>
      <w:r>
        <w:rPr>
          <w:rFonts w:eastAsiaTheme="minorHAnsi"/>
          <w:b/>
        </w:rPr>
        <w:t>"</w:t>
      </w:r>
      <w:r w:rsidR="00800EEC">
        <w:rPr>
          <w:rFonts w:eastAsiaTheme="minorHAnsi"/>
          <w:b/>
        </w:rPr>
        <w:t>)</w:t>
      </w:r>
    </w:p>
    <w:p w:rsidR="00D94A09" w:rsidRPr="0008172D" w:rsidRDefault="00D94A09" w:rsidP="00D94A09">
      <w:pPr>
        <w:pStyle w:val="ppBodyTextIndent"/>
      </w:pPr>
    </w:p>
    <w:p w:rsidR="00A81944" w:rsidRDefault="00E54AEB" w:rsidP="00E54AEB">
      <w:pPr>
        <w:pStyle w:val="ppNoteIndent"/>
      </w:pPr>
      <w:r w:rsidRPr="00E54AEB">
        <w:rPr>
          <w:b/>
        </w:rPr>
        <w:t>Note:</w:t>
      </w:r>
      <w:r>
        <w:t xml:space="preserve"> </w:t>
      </w:r>
      <w:r w:rsidR="00C57D53">
        <w:t xml:space="preserve">F# has inferred this value as a </w:t>
      </w:r>
      <w:r w:rsidR="0054658C" w:rsidRPr="0054658C">
        <w:rPr>
          <w:b/>
        </w:rPr>
        <w:t>tuple</w:t>
      </w:r>
      <w:r w:rsidR="00C57D53">
        <w:t xml:space="preserve">. In this case, the tuple is composed of an integer value and a string value. The </w:t>
      </w:r>
      <w:r w:rsidR="00467467">
        <w:t>type description shown in the interpreter (</w:t>
      </w:r>
      <w:r w:rsidR="00C57D53">
        <w:t>“</w:t>
      </w:r>
      <w:proofErr w:type="spellStart"/>
      <w:r w:rsidR="00C57D53">
        <w:t>int</w:t>
      </w:r>
      <w:proofErr w:type="spellEnd"/>
      <w:r w:rsidR="00C57D53">
        <w:t xml:space="preserve"> * string”</w:t>
      </w:r>
      <w:r w:rsidR="00467467">
        <w:t>)</w:t>
      </w:r>
      <w:r w:rsidR="00C57D53">
        <w:t xml:space="preserve"> indicates that there are two values in this </w:t>
      </w:r>
      <w:r w:rsidR="0054658C" w:rsidRPr="0054658C">
        <w:rPr>
          <w:b/>
        </w:rPr>
        <w:t>tuple</w:t>
      </w:r>
      <w:r w:rsidR="00C57D53">
        <w:t xml:space="preserve"> and that the first is an </w:t>
      </w:r>
      <w:r w:rsidR="0054658C" w:rsidRPr="0054658C">
        <w:rPr>
          <w:b/>
        </w:rPr>
        <w:t>integer</w:t>
      </w:r>
      <w:r w:rsidR="00C57D53">
        <w:t xml:space="preserve"> and the second </w:t>
      </w:r>
      <w:r w:rsidR="00007822">
        <w:t xml:space="preserve">is </w:t>
      </w:r>
      <w:r w:rsidR="007F2F64">
        <w:t xml:space="preserve">a </w:t>
      </w:r>
      <w:r w:rsidR="0054658C" w:rsidRPr="0054658C">
        <w:rPr>
          <w:b/>
        </w:rPr>
        <w:t>string</w:t>
      </w:r>
      <w:r w:rsidR="007F2F64">
        <w:t>.</w:t>
      </w:r>
    </w:p>
    <w:p w:rsidR="00E54AEB" w:rsidRPr="00E54AEB" w:rsidRDefault="00E54AEB" w:rsidP="00E54AEB">
      <w:pPr>
        <w:pStyle w:val="ppBodyTextIndent"/>
      </w:pPr>
    </w:p>
    <w:p w:rsidR="0061778D" w:rsidRDefault="0054658C" w:rsidP="00916A67">
      <w:pPr>
        <w:pStyle w:val="ppNumberList"/>
      </w:pPr>
      <w:r w:rsidRPr="0054658C">
        <w:rPr>
          <w:b/>
        </w:rPr>
        <w:t>Tuples</w:t>
      </w:r>
      <w:r w:rsidR="0099032D">
        <w:t xml:space="preserve"> are not limited to pairs of </w:t>
      </w:r>
      <w:r w:rsidR="00B66E2F">
        <w:t>values;</w:t>
      </w:r>
      <w:r w:rsidR="003E7C02">
        <w:t xml:space="preserve"> they </w:t>
      </w:r>
      <w:r w:rsidR="0099032D">
        <w:t xml:space="preserve">can contain as many values as are needed. Type the </w:t>
      </w:r>
      <w:r w:rsidR="00330C6F">
        <w:t xml:space="preserve">following </w:t>
      </w:r>
      <w:r w:rsidR="0099032D">
        <w:t>command in</w:t>
      </w:r>
      <w:r w:rsidR="00330C6F">
        <w:t>to</w:t>
      </w:r>
      <w:r w:rsidR="0099032D">
        <w:t xml:space="preserve"> the F# inte</w:t>
      </w:r>
      <w:r w:rsidR="00AA4AA7">
        <w:t>ractive console and press enter:</w:t>
      </w:r>
    </w:p>
    <w:p w:rsidR="00EC6AD6" w:rsidRPr="00DB17F1" w:rsidRDefault="00EC6AD6" w:rsidP="00EC6AD6">
      <w:pPr>
        <w:pStyle w:val="ppCodeLanguageIndent"/>
        <w:rPr>
          <w:rFonts w:eastAsia="Times New Roman"/>
          <w:color w:val="auto"/>
        </w:rPr>
      </w:pPr>
      <w:r>
        <w:t>F#</w:t>
      </w:r>
    </w:p>
    <w:p w:rsidR="00EC6AD6" w:rsidRPr="00D94A09" w:rsidRDefault="00EC6AD6" w:rsidP="00EC6AD6">
      <w:pPr>
        <w:pStyle w:val="ppCodeIndent"/>
        <w:rPr>
          <w:b/>
        </w:rPr>
      </w:pPr>
      <w:r>
        <w:rPr>
          <w:rFonts w:eastAsiaTheme="minorHAnsi"/>
          <w:b/>
        </w:rPr>
        <w:t xml:space="preserve">(42, </w:t>
      </w:r>
      <w:r w:rsidR="00534C6C">
        <w:rPr>
          <w:rFonts w:eastAsiaTheme="minorHAnsi"/>
          <w:b/>
        </w:rPr>
        <w:t>"</w:t>
      </w:r>
      <w:r>
        <w:rPr>
          <w:rFonts w:eastAsiaTheme="minorHAnsi"/>
          <w:b/>
        </w:rPr>
        <w:t>Hello F#</w:t>
      </w:r>
      <w:r w:rsidR="00534C6C">
        <w:rPr>
          <w:rFonts w:eastAsiaTheme="minorHAnsi"/>
          <w:b/>
        </w:rPr>
        <w:t>"</w:t>
      </w:r>
      <w:r>
        <w:rPr>
          <w:rFonts w:eastAsiaTheme="minorHAnsi"/>
          <w:b/>
        </w:rPr>
        <w:t>, 42.0);;</w:t>
      </w:r>
    </w:p>
    <w:p w:rsidR="00D94A09" w:rsidRPr="0008172D" w:rsidRDefault="00D94A09" w:rsidP="00D94A09">
      <w:pPr>
        <w:pStyle w:val="ppBodyTextIndent"/>
      </w:pPr>
    </w:p>
    <w:p w:rsidR="00800EEC" w:rsidRPr="00DB17F1" w:rsidRDefault="00800EEC" w:rsidP="00800EEC">
      <w:pPr>
        <w:pStyle w:val="ppCodeLanguageIndent"/>
        <w:rPr>
          <w:rFonts w:eastAsia="Times New Roman"/>
          <w:color w:val="auto"/>
        </w:rPr>
      </w:pPr>
      <w:r>
        <w:t>Response</w:t>
      </w:r>
    </w:p>
    <w:p w:rsidR="00800EEC" w:rsidRPr="00D94A09" w:rsidRDefault="00800EE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string * float = (42, </w:t>
      </w:r>
      <w:r w:rsidR="00534C6C">
        <w:rPr>
          <w:rFonts w:eastAsiaTheme="minorHAnsi"/>
          <w:b/>
        </w:rPr>
        <w:t>"</w:t>
      </w:r>
      <w:r>
        <w:rPr>
          <w:rFonts w:eastAsiaTheme="minorHAnsi"/>
          <w:b/>
        </w:rPr>
        <w:t>Hello F#</w:t>
      </w:r>
      <w:r w:rsidR="00534C6C">
        <w:rPr>
          <w:rFonts w:eastAsiaTheme="minorHAnsi"/>
          <w:b/>
        </w:rPr>
        <w:t>"</w:t>
      </w:r>
      <w:r>
        <w:rPr>
          <w:rFonts w:eastAsiaTheme="minorHAnsi"/>
          <w:b/>
        </w:rPr>
        <w:t>, 42.0)</w:t>
      </w:r>
    </w:p>
    <w:p w:rsidR="00D94A09" w:rsidRPr="0008172D" w:rsidRDefault="00D94A09" w:rsidP="00D94A09">
      <w:pPr>
        <w:pStyle w:val="ppBodyTextIndent"/>
      </w:pPr>
    </w:p>
    <w:p w:rsidR="00EC6AD6" w:rsidRDefault="007922FA" w:rsidP="007922FA">
      <w:pPr>
        <w:pStyle w:val="ppNoteIndent"/>
      </w:pPr>
      <w:r w:rsidRPr="007922FA">
        <w:rPr>
          <w:b/>
        </w:rPr>
        <w:t>Note:</w:t>
      </w:r>
      <w:r>
        <w:t xml:space="preserve"> </w:t>
      </w:r>
      <w:r w:rsidR="000E3854">
        <w:t xml:space="preserve">In this case, the </w:t>
      </w:r>
      <w:r w:rsidR="0054658C" w:rsidRPr="0054658C">
        <w:rPr>
          <w:b/>
        </w:rPr>
        <w:t>tuple</w:t>
      </w:r>
      <w:r w:rsidR="000E3854">
        <w:t xml:space="preserve"> that was created is of type “</w:t>
      </w:r>
      <w:proofErr w:type="spellStart"/>
      <w:r w:rsidR="000E3854">
        <w:t>int</w:t>
      </w:r>
      <w:proofErr w:type="spellEnd"/>
      <w:r w:rsidR="000E3854">
        <w:t xml:space="preserve"> * string * float” or a structure that takes an </w:t>
      </w:r>
      <w:r w:rsidR="0054658C" w:rsidRPr="0054658C">
        <w:rPr>
          <w:b/>
        </w:rPr>
        <w:t>integer</w:t>
      </w:r>
      <w:r w:rsidR="000E3854">
        <w:t xml:space="preserve">, a </w:t>
      </w:r>
      <w:r w:rsidR="0054658C" w:rsidRPr="0054658C">
        <w:rPr>
          <w:b/>
        </w:rPr>
        <w:t>string</w:t>
      </w:r>
      <w:r w:rsidR="000E3854">
        <w:t xml:space="preserve"> and a </w:t>
      </w:r>
      <w:r w:rsidR="0054658C" w:rsidRPr="0054658C">
        <w:rPr>
          <w:b/>
        </w:rPr>
        <w:t>float</w:t>
      </w:r>
      <w:r w:rsidR="000E3854">
        <w:t xml:space="preserve"> respectively.</w:t>
      </w:r>
    </w:p>
    <w:p w:rsidR="00776089" w:rsidRPr="00776089" w:rsidRDefault="00776089" w:rsidP="007922FA">
      <w:pPr>
        <w:pStyle w:val="ppBodyTextIndent"/>
      </w:pPr>
    </w:p>
    <w:p w:rsidR="00165EE6" w:rsidRPr="00AC666B" w:rsidRDefault="00165EE6" w:rsidP="00165EE6">
      <w:pPr>
        <w:pStyle w:val="ppListEnd"/>
        <w:rPr>
          <w:b/>
        </w:rPr>
      </w:pPr>
    </w:p>
    <w:p w:rsidR="007A4021" w:rsidRDefault="00C325BA" w:rsidP="007922FA">
      <w:pPr>
        <w:pStyle w:val="ppProcedureStart"/>
      </w:pPr>
      <w:bookmarkStart w:id="10" w:name="_Toc281930828"/>
      <w:r>
        <w:t>Task 3 – Functions as V</w:t>
      </w:r>
      <w:r w:rsidR="00D35A71">
        <w:t>alues</w:t>
      </w:r>
      <w:bookmarkEnd w:id="10"/>
    </w:p>
    <w:p w:rsidR="007A4021" w:rsidRDefault="00165EE6" w:rsidP="007922FA">
      <w:pPr>
        <w:pStyle w:val="ppBodyText"/>
      </w:pPr>
      <w:r>
        <w:t>In this task</w:t>
      </w:r>
      <w:r w:rsidR="00776089">
        <w:t>,</w:t>
      </w:r>
      <w:r>
        <w:t xml:space="preserve"> you will see</w:t>
      </w:r>
      <w:r w:rsidR="006F32C2">
        <w:t xml:space="preserve"> that functions </w:t>
      </w:r>
      <w:r w:rsidR="00776089">
        <w:t xml:space="preserve">in F# </w:t>
      </w:r>
      <w:r w:rsidR="00467467">
        <w:t>are</w:t>
      </w:r>
      <w:r w:rsidR="006F32C2">
        <w:t xml:space="preserve"> values like any other and can be used in the </w:t>
      </w:r>
      <w:r w:rsidR="00776089">
        <w:t xml:space="preserve">exact </w:t>
      </w:r>
      <w:r w:rsidR="006F32C2">
        <w:t>same way.</w:t>
      </w:r>
      <w:r>
        <w:t xml:space="preserve"> </w:t>
      </w:r>
    </w:p>
    <w:p w:rsidR="00B66E2F" w:rsidRDefault="00B66E2F" w:rsidP="00B66E2F">
      <w:pPr>
        <w:pStyle w:val="ppNote"/>
      </w:pPr>
      <w:r w:rsidRPr="00B66E2F">
        <w:rPr>
          <w:b/>
        </w:rPr>
        <w:lastRenderedPageBreak/>
        <w:t>Note:</w:t>
      </w:r>
      <w:r>
        <w:t xml:space="preserve"> In F#, there is no distinction between values and functions because functions themselves are values. They are first-class citizens. As such, a function can be bound to an identifier just like any other value.</w:t>
      </w:r>
    </w:p>
    <w:p w:rsidR="00DA5DF5" w:rsidRDefault="00DA5DF5" w:rsidP="00DA5DF5">
      <w:pPr>
        <w:pStyle w:val="ppBodyText"/>
      </w:pPr>
    </w:p>
    <w:p w:rsidR="00493514" w:rsidRDefault="00481F5F" w:rsidP="007922FA">
      <w:pPr>
        <w:pStyle w:val="ppNumberList"/>
      </w:pPr>
      <w:r>
        <w:t xml:space="preserve">Type </w:t>
      </w:r>
      <w:r w:rsidR="00523D8F">
        <w:t xml:space="preserve">the command </w:t>
      </w:r>
      <w:r w:rsidR="006870CB">
        <w:t>below at</w:t>
      </w:r>
      <w:r w:rsidR="00523D8F">
        <w:t xml:space="preserve"> the F# interactive command prompt</w:t>
      </w:r>
      <w:r w:rsidR="00776089">
        <w:t xml:space="preserve"> and press enter:</w:t>
      </w:r>
    </w:p>
    <w:p w:rsidR="00165EE6" w:rsidRPr="00DB17F1" w:rsidRDefault="00165EE6" w:rsidP="00165EE6">
      <w:pPr>
        <w:pStyle w:val="ppCodeLanguageIndent"/>
        <w:rPr>
          <w:rFonts w:eastAsia="Times New Roman"/>
          <w:color w:val="auto"/>
        </w:rPr>
      </w:pPr>
      <w:r>
        <w:t>F#</w:t>
      </w:r>
    </w:p>
    <w:p w:rsidR="00165EE6" w:rsidRPr="002B7E4F" w:rsidRDefault="00165EE6" w:rsidP="00165EE6">
      <w:pPr>
        <w:pStyle w:val="ppCodeIndent"/>
        <w:rPr>
          <w:b/>
        </w:rPr>
      </w:pPr>
      <w:r>
        <w:rPr>
          <w:rFonts w:eastAsiaTheme="minorHAnsi"/>
          <w:b/>
        </w:rPr>
        <w:t>fun x -&gt; x + 1;;</w:t>
      </w:r>
    </w:p>
    <w:p w:rsidR="002B7E4F" w:rsidRPr="0008172D" w:rsidRDefault="002B7E4F" w:rsidP="002B7E4F">
      <w:pPr>
        <w:pStyle w:val="ppBodyTextIndent"/>
      </w:pPr>
    </w:p>
    <w:p w:rsidR="00800EEC" w:rsidRPr="00DB17F1" w:rsidRDefault="00800EEC" w:rsidP="00800EEC">
      <w:pPr>
        <w:pStyle w:val="ppCodeLanguageIndent"/>
        <w:rPr>
          <w:rFonts w:eastAsia="Times New Roman"/>
          <w:color w:val="auto"/>
        </w:rPr>
      </w:pPr>
      <w:r>
        <w:t>Response</w:t>
      </w:r>
    </w:p>
    <w:p w:rsidR="00800EEC" w:rsidRPr="0008172D" w:rsidRDefault="00800EE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r>
        <w:rPr>
          <w:rFonts w:eastAsiaTheme="minorHAnsi"/>
          <w:b/>
        </w:rPr>
        <w:t xml:space="preserve"> = &lt;fun:clo@0&gt;</w:t>
      </w:r>
    </w:p>
    <w:p w:rsidR="007922FA" w:rsidRPr="007922FA" w:rsidRDefault="007922FA" w:rsidP="002B7E4F">
      <w:pPr>
        <w:pStyle w:val="ppBodyTextIndent"/>
      </w:pPr>
    </w:p>
    <w:p w:rsidR="00493514" w:rsidRDefault="00E9457C" w:rsidP="007922FA">
      <w:pPr>
        <w:pStyle w:val="ppNumberList"/>
      </w:pPr>
      <w:r>
        <w:t xml:space="preserve">Since the function that was created in the last step was bound to the </w:t>
      </w:r>
      <w:r w:rsidR="00DA18BB">
        <w:t>“</w:t>
      </w:r>
      <w:r>
        <w:t>it</w:t>
      </w:r>
      <w:r w:rsidR="00DA18BB">
        <w:t>”</w:t>
      </w:r>
      <w:r>
        <w:t xml:space="preserve"> identifier, it can be accessed via that identifier. Enter the </w:t>
      </w:r>
      <w:r w:rsidR="00DA18BB">
        <w:t xml:space="preserve">following </w:t>
      </w:r>
      <w:r>
        <w:t xml:space="preserve">command at the F# </w:t>
      </w:r>
      <w:r w:rsidR="000C4E90">
        <w:t>interactive</w:t>
      </w:r>
      <w:r>
        <w:t xml:space="preserve"> command pr</w:t>
      </w:r>
      <w:r w:rsidR="00776089">
        <w:t>ompt:</w:t>
      </w:r>
    </w:p>
    <w:p w:rsidR="00DA18BB" w:rsidRPr="00DB17F1" w:rsidRDefault="00DA18BB" w:rsidP="00DA18BB">
      <w:pPr>
        <w:pStyle w:val="ppCodeLanguageIndent"/>
        <w:rPr>
          <w:rFonts w:eastAsia="Times New Roman"/>
          <w:color w:val="auto"/>
        </w:rPr>
      </w:pPr>
      <w:r>
        <w:t>F#</w:t>
      </w:r>
    </w:p>
    <w:p w:rsidR="00DA18BB" w:rsidRPr="002B7E4F" w:rsidRDefault="00DA18BB" w:rsidP="00DA18BB">
      <w:pPr>
        <w:pStyle w:val="ppCodeIndent"/>
        <w:rPr>
          <w:b/>
        </w:rPr>
      </w:pPr>
      <w:r>
        <w:rPr>
          <w:rFonts w:eastAsiaTheme="minorHAnsi"/>
          <w:b/>
        </w:rPr>
        <w:t>it 41;;</w:t>
      </w:r>
    </w:p>
    <w:p w:rsidR="002B7E4F" w:rsidRPr="0008172D" w:rsidRDefault="002B7E4F" w:rsidP="002B7E4F">
      <w:pPr>
        <w:pStyle w:val="ppBodyTextIndent"/>
      </w:pPr>
    </w:p>
    <w:p w:rsidR="00800EEC" w:rsidRPr="00DB17F1" w:rsidRDefault="00800EEC" w:rsidP="00800EEC">
      <w:pPr>
        <w:pStyle w:val="ppCodeLanguageIndent"/>
        <w:rPr>
          <w:rFonts w:eastAsia="Times New Roman"/>
          <w:color w:val="auto"/>
        </w:rPr>
      </w:pPr>
      <w:r>
        <w:t>Response</w:t>
      </w:r>
    </w:p>
    <w:p w:rsidR="00800EEC" w:rsidRPr="002B7E4F" w:rsidRDefault="00800EE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2B7E4F" w:rsidRPr="0008172D" w:rsidRDefault="002B7E4F" w:rsidP="002B7E4F">
      <w:pPr>
        <w:pStyle w:val="ppBodyTextIndent"/>
      </w:pPr>
    </w:p>
    <w:p w:rsidR="00344515" w:rsidRDefault="007922FA" w:rsidP="007922FA">
      <w:pPr>
        <w:pStyle w:val="ppNoteIndent"/>
      </w:pPr>
      <w:r w:rsidRPr="007922FA">
        <w:rPr>
          <w:b/>
        </w:rPr>
        <w:t>Note:</w:t>
      </w:r>
      <w:r>
        <w:t xml:space="preserve"> </w:t>
      </w:r>
      <w:r w:rsidR="002B1711">
        <w:t>F# accessed the function that was bound to the “it” identi</w:t>
      </w:r>
      <w:r w:rsidR="00C325BA">
        <w:t>fier and executed the function.</w:t>
      </w:r>
      <w:r w:rsidR="00800EEC">
        <w:t xml:space="preserve"> But how did F# know this was a function call? Unlike traditional Object-Oriented languages that use parentheses and commas to denote function calls (i.e. “</w:t>
      </w:r>
      <w:proofErr w:type="spellStart"/>
      <w:r w:rsidR="00800EEC">
        <w:t>MyFunction</w:t>
      </w:r>
      <w:proofErr w:type="spellEnd"/>
      <w:r w:rsidR="00800EEC">
        <w:t xml:space="preserve"> (</w:t>
      </w:r>
      <w:proofErr w:type="spellStart"/>
      <w:r w:rsidR="00800EEC">
        <w:t>firstParam</w:t>
      </w:r>
      <w:proofErr w:type="spellEnd"/>
      <w:r w:rsidR="00800EEC">
        <w:t xml:space="preserve">, </w:t>
      </w:r>
      <w:proofErr w:type="spellStart"/>
      <w:r w:rsidR="00800EEC">
        <w:t>secondParam</w:t>
      </w:r>
      <w:proofErr w:type="spellEnd"/>
      <w:r w:rsidR="00800EEC">
        <w:t xml:space="preserve">)”), F# </w:t>
      </w:r>
      <w:r w:rsidR="0001022B">
        <w:t>knows that the first identifier is a function type (since functions are first-class citizens in F#) and expects all parameters of a function call to be separated by spaces (i.e. “</w:t>
      </w:r>
      <w:proofErr w:type="spellStart"/>
      <w:r w:rsidR="0001022B">
        <w:t>MyFun</w:t>
      </w:r>
      <w:r w:rsidR="00DA5DF5">
        <w:t>ction</w:t>
      </w:r>
      <w:proofErr w:type="spellEnd"/>
      <w:r w:rsidR="00DA5DF5">
        <w:t xml:space="preserve"> </w:t>
      </w:r>
      <w:proofErr w:type="spellStart"/>
      <w:r w:rsidR="00DA5DF5">
        <w:t>firstParam</w:t>
      </w:r>
      <w:proofErr w:type="spellEnd"/>
      <w:r w:rsidR="00DA5DF5">
        <w:t xml:space="preserve"> </w:t>
      </w:r>
      <w:proofErr w:type="spellStart"/>
      <w:r w:rsidR="00DA5DF5">
        <w:t>secondParam</w:t>
      </w:r>
      <w:proofErr w:type="spellEnd"/>
      <w:r w:rsidR="00DA5DF5">
        <w:t>”).</w:t>
      </w:r>
    </w:p>
    <w:p w:rsidR="0001022B" w:rsidRDefault="0001022B" w:rsidP="007922FA">
      <w:pPr>
        <w:pStyle w:val="ppNoteIndent"/>
      </w:pPr>
      <w:r>
        <w:t xml:space="preserve">Hence, the F# code “it 41” is telling F# to call the function bound to the identifier </w:t>
      </w:r>
      <w:r w:rsidRPr="0001022B">
        <w:rPr>
          <w:b/>
        </w:rPr>
        <w:t>it</w:t>
      </w:r>
      <w:r>
        <w:rPr>
          <w:b/>
        </w:rPr>
        <w:t xml:space="preserve"> </w:t>
      </w:r>
      <w:r>
        <w:t xml:space="preserve">and passing it </w:t>
      </w:r>
      <w:r w:rsidRPr="0001022B">
        <w:rPr>
          <w:b/>
        </w:rPr>
        <w:t>4</w:t>
      </w:r>
      <w:r w:rsidR="006F1638">
        <w:rPr>
          <w:b/>
        </w:rPr>
        <w:t>1</w:t>
      </w:r>
      <w:r>
        <w:t xml:space="preserve"> as the first parameter.</w:t>
      </w:r>
    </w:p>
    <w:p w:rsidR="007922FA" w:rsidRPr="007922FA" w:rsidRDefault="007922FA" w:rsidP="007922FA">
      <w:pPr>
        <w:pStyle w:val="ppBodyTextIndent"/>
      </w:pPr>
    </w:p>
    <w:p w:rsidR="002B1711" w:rsidRDefault="007922FA" w:rsidP="00C423F8">
      <w:pPr>
        <w:pStyle w:val="ppNumberList"/>
      </w:pPr>
      <w:r>
        <w:t xml:space="preserve"> </w:t>
      </w:r>
      <w:r w:rsidR="002B1711">
        <w:t xml:space="preserve">As a side effect, the value returned from the function was itself bound to </w:t>
      </w:r>
      <w:r w:rsidR="00776089">
        <w:t>“</w:t>
      </w:r>
      <w:r w:rsidR="002B1711">
        <w:t>it</w:t>
      </w:r>
      <w:r w:rsidR="00776089">
        <w:t>”</w:t>
      </w:r>
      <w:r w:rsidR="002B1711">
        <w:t xml:space="preserve">. At the command prompt, </w:t>
      </w:r>
      <w:r w:rsidR="00481F5F">
        <w:t xml:space="preserve">type </w:t>
      </w:r>
      <w:r w:rsidR="002B1711">
        <w:t>the fo</w:t>
      </w:r>
      <w:r w:rsidR="00776089">
        <w:t>llowing command and press enter:</w:t>
      </w:r>
    </w:p>
    <w:p w:rsidR="002B1711" w:rsidRPr="00DB17F1" w:rsidRDefault="002B1711" w:rsidP="002B1711">
      <w:pPr>
        <w:pStyle w:val="ppCodeLanguageIndent"/>
        <w:rPr>
          <w:rFonts w:eastAsia="Times New Roman"/>
          <w:color w:val="auto"/>
        </w:rPr>
      </w:pPr>
      <w:r>
        <w:t>F#</w:t>
      </w:r>
    </w:p>
    <w:p w:rsidR="002B1711" w:rsidRPr="002B7E4F" w:rsidRDefault="002B1711" w:rsidP="002B1711">
      <w:pPr>
        <w:pStyle w:val="ppCodeIndent"/>
        <w:rPr>
          <w:b/>
        </w:rPr>
      </w:pPr>
      <w:r>
        <w:rPr>
          <w:rFonts w:eastAsiaTheme="minorHAnsi"/>
          <w:b/>
        </w:rPr>
        <w:t>it;;</w:t>
      </w:r>
    </w:p>
    <w:p w:rsidR="002B7E4F" w:rsidRPr="0008172D" w:rsidRDefault="002B7E4F" w:rsidP="002B7E4F">
      <w:pPr>
        <w:pStyle w:val="ppBodyTextIndent"/>
      </w:pPr>
    </w:p>
    <w:p w:rsidR="00800EEC" w:rsidRPr="00DB17F1" w:rsidRDefault="00800EEC" w:rsidP="00800EEC">
      <w:pPr>
        <w:pStyle w:val="ppCodeLanguageIndent"/>
        <w:rPr>
          <w:rFonts w:eastAsia="Times New Roman"/>
          <w:color w:val="auto"/>
        </w:rPr>
      </w:pPr>
      <w:r>
        <w:lastRenderedPageBreak/>
        <w:t>Response</w:t>
      </w:r>
    </w:p>
    <w:p w:rsidR="00800EEC" w:rsidRPr="002B7E4F" w:rsidRDefault="00800EEC" w:rsidP="00800EE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2B7E4F" w:rsidRPr="0008172D" w:rsidRDefault="002B7E4F" w:rsidP="002B7E4F">
      <w:pPr>
        <w:pStyle w:val="ppBodyTextIndent"/>
      </w:pPr>
    </w:p>
    <w:p w:rsidR="00493514" w:rsidRDefault="007922FA" w:rsidP="007922FA">
      <w:pPr>
        <w:pStyle w:val="ppNoteIndent"/>
      </w:pPr>
      <w:r w:rsidRPr="007922FA">
        <w:rPr>
          <w:b/>
        </w:rPr>
        <w:t>Note:</w:t>
      </w:r>
      <w:r>
        <w:t xml:space="preserve"> </w:t>
      </w:r>
      <w:r w:rsidR="00344515">
        <w:t>In this case you can see that the return value of 42 has been bound to the “it” identifier.</w:t>
      </w:r>
      <w:r w:rsidR="006F32C2">
        <w:t xml:space="preserve">  This means that </w:t>
      </w:r>
      <w:r w:rsidR="00071A3B">
        <w:t>your</w:t>
      </w:r>
      <w:r w:rsidR="006F32C2">
        <w:t xml:space="preserve"> function is no longer bound the identifier “it” and therefore cannot be used any longer. </w:t>
      </w:r>
      <w:r w:rsidR="007E067B">
        <w:t>Well, that’s just a bit unfortunate</w:t>
      </w:r>
      <w:r w:rsidR="003B1F12">
        <w:t>. So, i</w:t>
      </w:r>
      <w:r w:rsidR="006F32C2">
        <w:t>n the next section you will learn ho</w:t>
      </w:r>
      <w:r w:rsidR="00467467">
        <w:t>w</w:t>
      </w:r>
      <w:r w:rsidR="006F32C2">
        <w:t xml:space="preserve"> to bind values to identifiers that will allow you to access those values as needed.</w:t>
      </w:r>
    </w:p>
    <w:p w:rsidR="007922FA" w:rsidRDefault="007922FA" w:rsidP="007922FA">
      <w:pPr>
        <w:pStyle w:val="ppBodyTextIndent"/>
      </w:pPr>
    </w:p>
    <w:p w:rsidR="007922FA" w:rsidRDefault="007922FA" w:rsidP="007922FA">
      <w:pPr>
        <w:pStyle w:val="ppListEnd"/>
      </w:pPr>
    </w:p>
    <w:p w:rsidR="00546A7E" w:rsidRPr="00546A7E" w:rsidRDefault="00546A7E" w:rsidP="00546A7E">
      <w:pPr>
        <w:pStyle w:val="Heading1"/>
      </w:pPr>
      <w:r>
        <w:t>Next Step</w:t>
      </w:r>
    </w:p>
    <w:p w:rsidR="00546A7E" w:rsidRPr="00546A7E" w:rsidRDefault="00AA097D" w:rsidP="00DD0865">
      <w:pPr>
        <w:pStyle w:val="ppBodyText"/>
        <w:rPr>
          <w:rFonts w:asciiTheme="majorHAnsi" w:eastAsiaTheme="majorEastAsia" w:hAnsiTheme="majorHAnsi" w:cstheme="majorBidi"/>
          <w:color w:val="17365D" w:themeColor="text2" w:themeShade="BF"/>
          <w:spacing w:val="5"/>
          <w:kern w:val="28"/>
          <w:sz w:val="52"/>
          <w:szCs w:val="52"/>
        </w:rPr>
      </w:pPr>
      <w:sdt>
        <w:sdtPr>
          <w:rPr>
            <w:rStyle w:val="Hyperlink"/>
          </w:rPr>
          <w:alias w:val="Topic Link"/>
          <w:tag w:val="ef6e33b5-2146-4788-a330-bb9aeb16ea6c"/>
          <w:id w:val="104061493"/>
          <w:placeholder>
            <w:docPart w:val="DefaultPlaceholder_22675703"/>
          </w:placeholder>
          <w:text/>
        </w:sdtPr>
        <w:sdtEndPr>
          <w:rPr>
            <w:rStyle w:val="DefaultParagraphFont"/>
            <w:rFonts w:cstheme="minorBidi"/>
            <w:color w:val="auto"/>
            <w:u w:val="none"/>
          </w:rPr>
        </w:sdtEndPr>
        <w:sdtContent>
          <w:r w:rsidR="00546A7E">
            <w:rPr>
              <w:rStyle w:val="Hyperlink"/>
            </w:rPr>
            <w:t>Exercise 2: Using the “Let” Keyword in F#</w:t>
          </w:r>
        </w:sdtContent>
      </w:sdt>
    </w:p>
    <w:p w:rsidR="00DA5DF5" w:rsidRPr="00DA5DF5" w:rsidRDefault="00DA5DF5" w:rsidP="00DA5DF5">
      <w:pPr>
        <w:pStyle w:val="ppListEnd"/>
        <w:rPr>
          <w:rFonts w:eastAsiaTheme="majorEastAsia"/>
        </w:rPr>
      </w:pPr>
    </w:p>
    <w:p w:rsidR="00DD0865" w:rsidRPr="00DA5DF5" w:rsidRDefault="00DD0865" w:rsidP="00DA5DF5">
      <w:pPr>
        <w:pStyle w:val="ppBodyText"/>
      </w:pPr>
      <w:r w:rsidRPr="00DA5DF5">
        <w:br w:type="page"/>
      </w:r>
    </w:p>
    <w:bookmarkStart w:id="11" w:name="_Toc281930829" w:displacedByCustomXml="next"/>
    <w:sdt>
      <w:sdtPr>
        <w:alias w:val="Topic"/>
        <w:tag w:val="ef6e33b5-2146-4788-a330-bb9aeb16ea6c"/>
        <w:id w:val="5365857"/>
        <w:placeholder>
          <w:docPart w:val="DefaultPlaceholder_22675703"/>
        </w:placeholder>
        <w:text/>
      </w:sdtPr>
      <w:sdtEndPr/>
      <w:sdtContent>
        <w:p w:rsidR="00B8488C" w:rsidRDefault="00B8488C" w:rsidP="00B8488C">
          <w:pPr>
            <w:pStyle w:val="ppTopic"/>
          </w:pPr>
          <w:r>
            <w:t>Exercise 2: Using the “Let” Keyword in F#</w:t>
          </w:r>
        </w:p>
      </w:sdtContent>
    </w:sdt>
    <w:bookmarkEnd w:id="11" w:displacedByCustomXml="prev"/>
    <w:p w:rsidR="003C691A" w:rsidRPr="004D2B11" w:rsidRDefault="004E1400" w:rsidP="00B8488C">
      <w:pPr>
        <w:pStyle w:val="ppBodyText"/>
      </w:pPr>
      <w:r>
        <w:t>Strictly speaking, functional languages like F# do not have variables. Instead, value</w:t>
      </w:r>
      <w:r w:rsidR="00481F5F">
        <w:t>s</w:t>
      </w:r>
      <w:r>
        <w:t xml:space="preserve"> are</w:t>
      </w:r>
      <w:r w:rsidR="00116F4A">
        <w:t xml:space="preserve"> said to be</w:t>
      </w:r>
      <w:r>
        <w:t xml:space="preserve"> bound to identifiers so that they may be referenced elsewhere in the program.</w:t>
      </w:r>
      <w:r w:rsidR="00283172">
        <w:t xml:space="preserve"> </w:t>
      </w:r>
      <w:r w:rsidR="00116F4A">
        <w:t>Accordingly, t</w:t>
      </w:r>
      <w:r w:rsidR="00283172">
        <w:t>he F# “let” keyword allows you to assign any expression to an identifier.</w:t>
      </w:r>
    </w:p>
    <w:p w:rsidR="003C691A" w:rsidRPr="004D2B11" w:rsidRDefault="003C691A" w:rsidP="00B8488C">
      <w:pPr>
        <w:pStyle w:val="ppBodyText"/>
        <w:rPr>
          <w:noProof/>
        </w:rPr>
      </w:pPr>
      <w:r w:rsidRPr="004D2B11">
        <w:rPr>
          <w:noProof/>
        </w:rPr>
        <w:t xml:space="preserve">In this exercise you learn how to </w:t>
      </w:r>
      <w:r w:rsidR="00F83589">
        <w:rPr>
          <w:noProof/>
        </w:rPr>
        <w:t>use the let keyword to bind values to identifiers</w:t>
      </w:r>
      <w:r w:rsidRPr="004D2B11">
        <w:rPr>
          <w:noProof/>
        </w:rPr>
        <w:t>.</w:t>
      </w:r>
    </w:p>
    <w:p w:rsidR="007A4021" w:rsidRDefault="00DE07A0" w:rsidP="00B8488C">
      <w:pPr>
        <w:pStyle w:val="ppProcedureStart"/>
        <w:rPr>
          <w:rFonts w:eastAsia="Times New Roman"/>
          <w:lang w:bidi="ar-SA"/>
        </w:rPr>
      </w:pPr>
      <w:bookmarkStart w:id="12" w:name="_Toc281930830"/>
      <w:r>
        <w:rPr>
          <w:rFonts w:eastAsia="Times New Roman"/>
          <w:lang w:bidi="ar-SA"/>
        </w:rPr>
        <w:t>Task 1 – Using the L</w:t>
      </w:r>
      <w:r w:rsidR="00D35A71">
        <w:rPr>
          <w:rFonts w:eastAsia="Times New Roman"/>
          <w:lang w:bidi="ar-SA"/>
        </w:rPr>
        <w:t xml:space="preserve">et </w:t>
      </w:r>
      <w:r>
        <w:rPr>
          <w:rFonts w:eastAsia="Times New Roman"/>
          <w:lang w:bidi="ar-SA"/>
        </w:rPr>
        <w:t>K</w:t>
      </w:r>
      <w:r w:rsidR="00D35A71">
        <w:rPr>
          <w:rFonts w:eastAsia="Times New Roman"/>
          <w:lang w:bidi="ar-SA"/>
        </w:rPr>
        <w:t xml:space="preserve">eyword to </w:t>
      </w:r>
      <w:r>
        <w:rPr>
          <w:rFonts w:eastAsia="Times New Roman"/>
          <w:lang w:bidi="ar-SA"/>
        </w:rPr>
        <w:t>B</w:t>
      </w:r>
      <w:r w:rsidR="00D35A71">
        <w:rPr>
          <w:rFonts w:eastAsia="Times New Roman"/>
          <w:lang w:bidi="ar-SA"/>
        </w:rPr>
        <w:t xml:space="preserve">ind a </w:t>
      </w:r>
      <w:r>
        <w:rPr>
          <w:rFonts w:eastAsia="Times New Roman"/>
          <w:lang w:bidi="ar-SA"/>
        </w:rPr>
        <w:t>V</w:t>
      </w:r>
      <w:r w:rsidR="00D35A71">
        <w:rPr>
          <w:rFonts w:eastAsia="Times New Roman"/>
          <w:lang w:bidi="ar-SA"/>
        </w:rPr>
        <w:t xml:space="preserve">alue to an </w:t>
      </w:r>
      <w:r>
        <w:rPr>
          <w:rFonts w:eastAsia="Times New Roman"/>
          <w:lang w:bidi="ar-SA"/>
        </w:rPr>
        <w:t>I</w:t>
      </w:r>
      <w:r w:rsidR="00D35A71">
        <w:rPr>
          <w:rFonts w:eastAsia="Times New Roman"/>
          <w:lang w:bidi="ar-SA"/>
        </w:rPr>
        <w:t>dentifier</w:t>
      </w:r>
      <w:bookmarkEnd w:id="12"/>
    </w:p>
    <w:p w:rsidR="00F83589" w:rsidRPr="002549A3" w:rsidRDefault="00F83589" w:rsidP="00F07FA1">
      <w:pPr>
        <w:pStyle w:val="ppNumberList"/>
        <w:rPr>
          <w:rFonts w:eastAsia="Times New Roman"/>
          <w:lang w:bidi="ar-SA"/>
        </w:rPr>
      </w:pPr>
      <w:r w:rsidRPr="002549A3">
        <w:rPr>
          <w:rFonts w:eastAsia="Times New Roman"/>
          <w:lang w:bidi="ar-SA"/>
        </w:rPr>
        <w:t xml:space="preserve">If it is not already open, open the F# interactive console </w:t>
      </w:r>
      <w:r w:rsidR="0001022B">
        <w:t>(see the beginning of Exercise 1 for instructions)</w:t>
      </w:r>
      <w:r w:rsidRPr="002549A3">
        <w:rPr>
          <w:rFonts w:eastAsia="Times New Roman"/>
          <w:lang w:bidi="ar-SA"/>
        </w:rPr>
        <w:t xml:space="preserve"> </w:t>
      </w:r>
    </w:p>
    <w:p w:rsidR="00F83589" w:rsidRDefault="00F83589" w:rsidP="003C691A">
      <w:pPr>
        <w:pStyle w:val="ppNumberList"/>
        <w:rPr>
          <w:rFonts w:eastAsia="Times New Roman"/>
          <w:lang w:bidi="ar-SA"/>
        </w:rPr>
      </w:pPr>
      <w:r>
        <w:rPr>
          <w:rFonts w:eastAsia="Times New Roman"/>
          <w:lang w:bidi="ar-SA"/>
        </w:rPr>
        <w:t>Enter the following command at the F# interactive command prompt</w:t>
      </w:r>
      <w:r w:rsidR="00116F4A">
        <w:rPr>
          <w:rFonts w:eastAsia="Times New Roman"/>
          <w:lang w:bidi="ar-SA"/>
        </w:rPr>
        <w:t>:</w:t>
      </w:r>
    </w:p>
    <w:p w:rsidR="00F83589" w:rsidRPr="00DB17F1" w:rsidRDefault="00F83589" w:rsidP="00F83589">
      <w:pPr>
        <w:pStyle w:val="ppCodeLanguageIndent"/>
        <w:rPr>
          <w:rFonts w:eastAsia="Times New Roman"/>
          <w:color w:val="auto"/>
        </w:rPr>
      </w:pPr>
      <w:r>
        <w:t>F#</w:t>
      </w:r>
    </w:p>
    <w:p w:rsidR="00F83589" w:rsidRPr="002B7E4F" w:rsidRDefault="00F83589" w:rsidP="00F83589">
      <w:pPr>
        <w:pStyle w:val="ppCodeIndent"/>
        <w:rPr>
          <w:b/>
        </w:rPr>
      </w:pPr>
      <w:r>
        <w:rPr>
          <w:rFonts w:eastAsiaTheme="minorHAnsi"/>
          <w:b/>
        </w:rPr>
        <w:t>let a = 42;;</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08172D" w:rsidRDefault="0001022B" w:rsidP="0001022B">
      <w:pPr>
        <w:pStyle w:val="ppCodeIndent"/>
        <w:rPr>
          <w:b/>
        </w:rPr>
      </w:pPr>
      <w:proofErr w:type="spellStart"/>
      <w:r>
        <w:rPr>
          <w:rFonts w:eastAsiaTheme="minorHAnsi"/>
          <w:b/>
        </w:rPr>
        <w:t>val</w:t>
      </w:r>
      <w:proofErr w:type="spellEnd"/>
      <w:r>
        <w:rPr>
          <w:rFonts w:eastAsiaTheme="minorHAnsi"/>
          <w:b/>
        </w:rPr>
        <w:t xml:space="preserve"> a : </w:t>
      </w:r>
      <w:proofErr w:type="spellStart"/>
      <w:r>
        <w:rPr>
          <w:rFonts w:eastAsiaTheme="minorHAnsi"/>
          <w:b/>
        </w:rPr>
        <w:t>int</w:t>
      </w:r>
      <w:proofErr w:type="spellEnd"/>
      <w:r w:rsidR="00CC28C6">
        <w:rPr>
          <w:rFonts w:eastAsiaTheme="minorHAnsi"/>
          <w:b/>
        </w:rPr>
        <w:t xml:space="preserve"> = 42</w:t>
      </w:r>
    </w:p>
    <w:p w:rsidR="00B8488C" w:rsidRPr="00B8488C" w:rsidRDefault="00B8488C" w:rsidP="00B8488C">
      <w:pPr>
        <w:pStyle w:val="ppBodyTextIndent"/>
      </w:pPr>
    </w:p>
    <w:p w:rsidR="00B8488C" w:rsidRPr="0001022B" w:rsidRDefault="00116F4A" w:rsidP="0001022B">
      <w:pPr>
        <w:pStyle w:val="ppNumberList"/>
        <w:rPr>
          <w:rFonts w:eastAsia="Times New Roman"/>
          <w:lang w:bidi="ar-SA"/>
        </w:rPr>
      </w:pPr>
      <w:r>
        <w:rPr>
          <w:rFonts w:eastAsia="Times New Roman"/>
          <w:lang w:bidi="ar-SA"/>
        </w:rPr>
        <w:t>The</w:t>
      </w:r>
      <w:r w:rsidR="00F83589">
        <w:rPr>
          <w:rFonts w:eastAsia="Times New Roman"/>
          <w:lang w:bidi="ar-SA"/>
        </w:rPr>
        <w:t xml:space="preserve"> value </w:t>
      </w:r>
      <w:r>
        <w:rPr>
          <w:rFonts w:eastAsia="Times New Roman"/>
          <w:lang w:bidi="ar-SA"/>
        </w:rPr>
        <w:t xml:space="preserve">42 </w:t>
      </w:r>
      <w:r w:rsidR="00F83589">
        <w:rPr>
          <w:rFonts w:eastAsia="Times New Roman"/>
          <w:lang w:bidi="ar-SA"/>
        </w:rPr>
        <w:t xml:space="preserve">is now accessible by the identifier </w:t>
      </w:r>
      <w:proofErr w:type="gramStart"/>
      <w:r w:rsidR="0054658C" w:rsidRPr="0054658C">
        <w:rPr>
          <w:rFonts w:eastAsia="Times New Roman"/>
          <w:b/>
          <w:lang w:bidi="ar-SA"/>
        </w:rPr>
        <w:t>a</w:t>
      </w:r>
      <w:r>
        <w:rPr>
          <w:rFonts w:eastAsia="Times New Roman"/>
          <w:lang w:bidi="ar-SA"/>
        </w:rPr>
        <w:t xml:space="preserve"> </w:t>
      </w:r>
      <w:r w:rsidR="00F83589">
        <w:rPr>
          <w:rFonts w:eastAsia="Times New Roman"/>
          <w:lang w:bidi="ar-SA"/>
        </w:rPr>
        <w:t>that</w:t>
      </w:r>
      <w:proofErr w:type="gramEnd"/>
      <w:r w:rsidR="00F83589">
        <w:rPr>
          <w:rFonts w:eastAsia="Times New Roman"/>
          <w:lang w:bidi="ar-SA"/>
        </w:rPr>
        <w:t xml:space="preserve"> it is bound to</w:t>
      </w:r>
      <w:r w:rsidR="008E0806">
        <w:rPr>
          <w:rFonts w:eastAsia="Times New Roman"/>
          <w:lang w:bidi="ar-SA"/>
        </w:rPr>
        <w:t>. To verify this, enter the following command at the F# interactive console prompt</w:t>
      </w:r>
      <w:r w:rsidR="00F83589">
        <w:rPr>
          <w:rFonts w:eastAsia="Times New Roman"/>
          <w:lang w:bidi="ar-SA"/>
        </w:rPr>
        <w:t>:</w:t>
      </w:r>
    </w:p>
    <w:p w:rsidR="007A4021" w:rsidRDefault="00647F06">
      <w:pPr>
        <w:pStyle w:val="ppCodeLanguageIndent"/>
        <w:keepNext/>
        <w:rPr>
          <w:rFonts w:eastAsia="Times New Roman"/>
          <w:color w:val="auto"/>
        </w:rPr>
      </w:pPr>
      <w:r>
        <w:t>F#</w:t>
      </w:r>
    </w:p>
    <w:p w:rsidR="00647F06" w:rsidRPr="002B7E4F" w:rsidRDefault="00647F06" w:rsidP="00647F06">
      <w:pPr>
        <w:pStyle w:val="ppCodeIndent"/>
        <w:rPr>
          <w:b/>
        </w:rPr>
      </w:pPr>
      <w:r>
        <w:rPr>
          <w:rFonts w:eastAsiaTheme="minorHAnsi"/>
          <w:b/>
        </w:rPr>
        <w:t>a;;</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2B7E4F" w:rsidRPr="0008172D" w:rsidRDefault="002B7E4F" w:rsidP="002B7E4F">
      <w:pPr>
        <w:pStyle w:val="ppBodyTextIndent"/>
      </w:pPr>
    </w:p>
    <w:p w:rsidR="00297C97" w:rsidRDefault="00297C97" w:rsidP="00297C97">
      <w:pPr>
        <w:pStyle w:val="ppNoteIndent"/>
      </w:pPr>
      <w:r w:rsidRPr="0012323A">
        <w:rPr>
          <w:b/>
        </w:rPr>
        <w:t>Note:</w:t>
      </w:r>
      <w:r>
        <w:t xml:space="preserve"> In functional languages like F#, instead of assigning a value to a variable, a value is said to be bound to an identifier. This is because in pure functional languages once a value is assigned to an identifier it never changes. If a developer binds a value to an identifier (i.e. “let x = </w:t>
      </w:r>
      <w:proofErr w:type="gramStart"/>
      <w:r>
        <w:t>42;</w:t>
      </w:r>
      <w:proofErr w:type="gramEnd"/>
      <w:r>
        <w:t>;”) and then later in the same scope binds a new value to an identifier of the same name (i.e. “let x = ‘forty two’”) F# creates a new identifier, and gives it the same name. The previous identifier (in this case, the one bound to 42) still exists, but is no longer reachable.</w:t>
      </w:r>
    </w:p>
    <w:p w:rsidR="00297C97" w:rsidRPr="00916A67" w:rsidRDefault="00297C97" w:rsidP="00297C97">
      <w:pPr>
        <w:pStyle w:val="ppNoteIndent"/>
        <w:numPr>
          <w:ilvl w:val="0"/>
          <w:numId w:val="0"/>
        </w:numPr>
        <w:ind w:left="862"/>
      </w:pPr>
      <w:r>
        <w:lastRenderedPageBreak/>
        <w:t xml:space="preserve">F# is not, however, a pure functional language. By using the mutable keyword and the left ASCII arrow </w:t>
      </w:r>
      <w:proofErr w:type="gramStart"/>
      <w:r>
        <w:t>(</w:t>
      </w:r>
      <w:r w:rsidR="0032531D">
        <w:t xml:space="preserve"> </w:t>
      </w:r>
      <w:r>
        <w:t>&lt;</w:t>
      </w:r>
      <w:proofErr w:type="gramEnd"/>
      <w:r>
        <w:t>-</w:t>
      </w:r>
      <w:r w:rsidR="0032531D">
        <w:t xml:space="preserve"> </w:t>
      </w:r>
      <w:r>
        <w:t xml:space="preserve">) developers can create an identifier whose value can change. The mutable keyword is used to define the initial value, while the left arrow is used to change the value. It is possible to change the </w:t>
      </w:r>
      <w:r w:rsidR="00BA3319">
        <w:t>value;</w:t>
      </w:r>
      <w:r>
        <w:t xml:space="preserve"> however</w:t>
      </w:r>
      <w:r w:rsidR="00BA3319">
        <w:t>,</w:t>
      </w:r>
      <w:r>
        <w:t xml:space="preserve"> the type cannot be changed.</w:t>
      </w:r>
    </w:p>
    <w:p w:rsidR="00B8488C" w:rsidRDefault="00B8488C" w:rsidP="00B8488C">
      <w:pPr>
        <w:pStyle w:val="ppBodyTextIndent"/>
        <w:rPr>
          <w:rFonts w:eastAsia="Times New Roman"/>
          <w:lang w:bidi="ar-SA"/>
        </w:rPr>
      </w:pPr>
    </w:p>
    <w:p w:rsidR="00F83589" w:rsidRDefault="00481F5F" w:rsidP="003C691A">
      <w:pPr>
        <w:pStyle w:val="ppNumberList"/>
        <w:rPr>
          <w:rFonts w:eastAsia="Times New Roman"/>
          <w:lang w:bidi="ar-SA"/>
        </w:rPr>
      </w:pPr>
      <w:r>
        <w:rPr>
          <w:rFonts w:eastAsia="Times New Roman"/>
          <w:lang w:bidi="ar-SA"/>
        </w:rPr>
        <w:t>Identifiers</w:t>
      </w:r>
      <w:r w:rsidR="0051441B">
        <w:rPr>
          <w:rFonts w:eastAsia="Times New Roman"/>
          <w:lang w:bidi="ar-SA"/>
        </w:rPr>
        <w:t xml:space="preserve"> can be used in computations.  Enter the following command at the F# interactive command prompt;</w:t>
      </w:r>
    </w:p>
    <w:p w:rsidR="0051441B" w:rsidRPr="00DB17F1" w:rsidRDefault="0051441B" w:rsidP="0051441B">
      <w:pPr>
        <w:pStyle w:val="ppCodeLanguageIndent"/>
        <w:rPr>
          <w:rFonts w:eastAsia="Times New Roman"/>
          <w:color w:val="auto"/>
        </w:rPr>
      </w:pPr>
      <w:r>
        <w:t>F#</w:t>
      </w:r>
    </w:p>
    <w:p w:rsidR="0051441B" w:rsidRPr="002B7E4F" w:rsidRDefault="0051441B" w:rsidP="0051441B">
      <w:pPr>
        <w:pStyle w:val="ppCodeIndent"/>
        <w:rPr>
          <w:b/>
        </w:rPr>
      </w:pPr>
      <w:r>
        <w:rPr>
          <w:rFonts w:eastAsiaTheme="minorHAnsi"/>
          <w:b/>
        </w:rPr>
        <w:t>a + 1;;</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43</w:t>
      </w:r>
    </w:p>
    <w:p w:rsidR="002B7E4F" w:rsidRPr="0008172D" w:rsidRDefault="002B7E4F" w:rsidP="002B7E4F">
      <w:pPr>
        <w:pStyle w:val="ppBodyTextIndent"/>
      </w:pPr>
    </w:p>
    <w:p w:rsidR="0051441B" w:rsidRDefault="002B7E4F" w:rsidP="002B7E4F">
      <w:pPr>
        <w:pStyle w:val="ppNoteIndent"/>
        <w:rPr>
          <w:rFonts w:eastAsia="Times New Roman"/>
          <w:lang w:bidi="ar-SA"/>
        </w:rPr>
      </w:pPr>
      <w:r w:rsidRPr="002B7E4F">
        <w:rPr>
          <w:rFonts w:eastAsia="Times New Roman"/>
          <w:b/>
          <w:lang w:bidi="ar-SA"/>
        </w:rPr>
        <w:t>Note:</w:t>
      </w:r>
      <w:r>
        <w:rPr>
          <w:rFonts w:eastAsia="Times New Roman"/>
          <w:lang w:bidi="ar-SA"/>
        </w:rPr>
        <w:t xml:space="preserve"> </w:t>
      </w:r>
      <w:r w:rsidR="0051441B">
        <w:rPr>
          <w:rFonts w:eastAsia="Times New Roman"/>
          <w:lang w:bidi="ar-SA"/>
        </w:rPr>
        <w:t>F# used the bound identifier in the computation and retu</w:t>
      </w:r>
      <w:r w:rsidR="00916184">
        <w:rPr>
          <w:rFonts w:eastAsia="Times New Roman"/>
          <w:lang w:bidi="ar-SA"/>
        </w:rPr>
        <w:t>r</w:t>
      </w:r>
      <w:r w:rsidR="0001022B">
        <w:rPr>
          <w:rFonts w:eastAsia="Times New Roman"/>
          <w:lang w:bidi="ar-SA"/>
        </w:rPr>
        <w:t>ned the result.</w:t>
      </w:r>
    </w:p>
    <w:p w:rsidR="00B8488C" w:rsidRPr="00B8488C" w:rsidRDefault="00B8488C" w:rsidP="00B8488C">
      <w:pPr>
        <w:pStyle w:val="ppBodyTextIndent"/>
      </w:pPr>
    </w:p>
    <w:p w:rsidR="00F83589" w:rsidRDefault="00647F06" w:rsidP="003C691A">
      <w:pPr>
        <w:pStyle w:val="ppNumberList"/>
        <w:rPr>
          <w:rFonts w:eastAsia="Times New Roman"/>
          <w:lang w:bidi="ar-SA"/>
        </w:rPr>
      </w:pPr>
      <w:r>
        <w:rPr>
          <w:rFonts w:eastAsia="Times New Roman"/>
          <w:lang w:bidi="ar-SA"/>
        </w:rPr>
        <w:t xml:space="preserve">Remember that unless you are using the </w:t>
      </w:r>
      <w:r w:rsidR="0054658C" w:rsidRPr="0054658C">
        <w:rPr>
          <w:rFonts w:eastAsia="Times New Roman"/>
          <w:b/>
          <w:lang w:bidi="ar-SA"/>
        </w:rPr>
        <w:t>mutable</w:t>
      </w:r>
      <w:r>
        <w:rPr>
          <w:rFonts w:eastAsia="Times New Roman"/>
          <w:lang w:bidi="ar-SA"/>
        </w:rPr>
        <w:t xml:space="preserve"> keyword, values in F# cannot be changed. </w:t>
      </w:r>
      <w:r w:rsidR="0051441B">
        <w:rPr>
          <w:rFonts w:eastAsia="Times New Roman"/>
          <w:lang w:bidi="ar-SA"/>
        </w:rPr>
        <w:t>Enter the following command</w:t>
      </w:r>
      <w:r w:rsidR="00481F5F">
        <w:rPr>
          <w:rFonts w:eastAsia="Times New Roman"/>
          <w:lang w:bidi="ar-SA"/>
        </w:rPr>
        <w:t>s</w:t>
      </w:r>
      <w:r w:rsidR="0051441B">
        <w:rPr>
          <w:rFonts w:eastAsia="Times New Roman"/>
          <w:lang w:bidi="ar-SA"/>
        </w:rPr>
        <w:t xml:space="preserve"> at th</w:t>
      </w:r>
      <w:r w:rsidR="00116F4A">
        <w:rPr>
          <w:rFonts w:eastAsia="Times New Roman"/>
          <w:lang w:bidi="ar-SA"/>
        </w:rPr>
        <w:t>e F# interactive command prompt:</w:t>
      </w:r>
    </w:p>
    <w:p w:rsidR="0051441B" w:rsidRPr="00DB17F1" w:rsidRDefault="0051441B" w:rsidP="0051441B">
      <w:pPr>
        <w:pStyle w:val="ppCodeLanguageIndent"/>
        <w:rPr>
          <w:rFonts w:eastAsia="Times New Roman"/>
          <w:color w:val="auto"/>
        </w:rPr>
      </w:pPr>
      <w:r>
        <w:t>F#</w:t>
      </w:r>
    </w:p>
    <w:p w:rsidR="0051441B" w:rsidRPr="0051441B" w:rsidRDefault="0051441B" w:rsidP="0051441B">
      <w:pPr>
        <w:pStyle w:val="ppCodeIndent"/>
        <w:rPr>
          <w:b/>
        </w:rPr>
      </w:pPr>
      <w:r>
        <w:rPr>
          <w:rFonts w:eastAsiaTheme="minorHAnsi"/>
          <w:b/>
        </w:rPr>
        <w:t>let a = 0;;</w:t>
      </w:r>
    </w:p>
    <w:p w:rsidR="0051441B" w:rsidRPr="002B7E4F" w:rsidRDefault="0051441B" w:rsidP="0051441B">
      <w:pPr>
        <w:pStyle w:val="ppCodeIndent"/>
        <w:rPr>
          <w:b/>
        </w:rPr>
      </w:pPr>
      <w:r>
        <w:rPr>
          <w:rFonts w:eastAsiaTheme="minorHAnsi"/>
          <w:b/>
        </w:rPr>
        <w:t>a;;</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w:t>
      </w:r>
      <w:r w:rsidR="00A42D3D">
        <w:rPr>
          <w:rFonts w:eastAsiaTheme="minorHAnsi"/>
          <w:b/>
        </w:rPr>
        <w:t>it</w:t>
      </w:r>
      <w:r>
        <w:rPr>
          <w:rFonts w:eastAsiaTheme="minorHAnsi"/>
          <w:b/>
        </w:rPr>
        <w:t xml:space="preserve"> : </w:t>
      </w:r>
      <w:proofErr w:type="spellStart"/>
      <w:r>
        <w:rPr>
          <w:rFonts w:eastAsiaTheme="minorHAnsi"/>
          <w:b/>
        </w:rPr>
        <w:t>int</w:t>
      </w:r>
      <w:proofErr w:type="spellEnd"/>
      <w:r>
        <w:rPr>
          <w:rFonts w:eastAsiaTheme="minorHAnsi"/>
          <w:b/>
        </w:rPr>
        <w:t xml:space="preserve"> = 0</w:t>
      </w:r>
    </w:p>
    <w:p w:rsidR="002B7E4F" w:rsidRPr="0008172D" w:rsidRDefault="002B7E4F" w:rsidP="002B7E4F">
      <w:pPr>
        <w:pStyle w:val="ppBodyTextIndent"/>
      </w:pPr>
    </w:p>
    <w:p w:rsidR="0051441B" w:rsidRDefault="00B8488C" w:rsidP="00B8488C">
      <w:pPr>
        <w:pStyle w:val="ppNoteIndent"/>
        <w:rPr>
          <w:rFonts w:eastAsia="Times New Roman"/>
          <w:lang w:bidi="ar-SA"/>
        </w:rPr>
      </w:pPr>
      <w:r w:rsidRPr="00B8488C">
        <w:rPr>
          <w:rFonts w:eastAsia="Times New Roman"/>
          <w:b/>
          <w:lang w:bidi="ar-SA"/>
        </w:rPr>
        <w:t>Note:</w:t>
      </w:r>
      <w:r>
        <w:rPr>
          <w:rFonts w:eastAsia="Times New Roman"/>
          <w:lang w:bidi="ar-SA"/>
        </w:rPr>
        <w:t xml:space="preserve"> </w:t>
      </w:r>
      <w:r w:rsidR="009A336F">
        <w:rPr>
          <w:rFonts w:eastAsia="Times New Roman"/>
          <w:lang w:bidi="ar-SA"/>
        </w:rPr>
        <w:t xml:space="preserve">F# has </w:t>
      </w:r>
      <w:r w:rsidR="007A17DF">
        <w:rPr>
          <w:rFonts w:eastAsia="Times New Roman"/>
          <w:lang w:bidi="ar-SA"/>
        </w:rPr>
        <w:t xml:space="preserve">bound </w:t>
      </w:r>
      <w:r w:rsidR="00C15DC1">
        <w:rPr>
          <w:rFonts w:eastAsia="Times New Roman"/>
          <w:lang w:bidi="ar-SA"/>
        </w:rPr>
        <w:t xml:space="preserve">the value 0 </w:t>
      </w:r>
      <w:r w:rsidR="00CB7D05">
        <w:rPr>
          <w:rFonts w:eastAsia="Times New Roman"/>
          <w:lang w:bidi="ar-SA"/>
        </w:rPr>
        <w:t>to</w:t>
      </w:r>
      <w:r w:rsidR="007A17DF">
        <w:rPr>
          <w:rFonts w:eastAsia="Times New Roman"/>
          <w:lang w:bidi="ar-SA"/>
        </w:rPr>
        <w:t xml:space="preserve"> </w:t>
      </w:r>
      <w:r w:rsidR="00C15DC1">
        <w:rPr>
          <w:rFonts w:eastAsia="Times New Roman"/>
          <w:lang w:bidi="ar-SA"/>
        </w:rPr>
        <w:t xml:space="preserve">a new identifier </w:t>
      </w:r>
      <w:r w:rsidR="00CB7D05">
        <w:rPr>
          <w:rFonts w:eastAsia="Times New Roman"/>
          <w:lang w:bidi="ar-SA"/>
        </w:rPr>
        <w:t xml:space="preserve">also </w:t>
      </w:r>
      <w:r w:rsidR="00C15DC1">
        <w:rPr>
          <w:rFonts w:eastAsia="Times New Roman"/>
          <w:lang w:bidi="ar-SA"/>
        </w:rPr>
        <w:t xml:space="preserve">called </w:t>
      </w:r>
      <w:r w:rsidR="0054658C" w:rsidRPr="0054658C">
        <w:rPr>
          <w:rFonts w:eastAsia="Times New Roman"/>
          <w:b/>
          <w:lang w:bidi="ar-SA"/>
        </w:rPr>
        <w:t>a</w:t>
      </w:r>
      <w:r w:rsidR="00CB7D05">
        <w:rPr>
          <w:rFonts w:eastAsia="Times New Roman"/>
          <w:lang w:bidi="ar-SA"/>
        </w:rPr>
        <w:t xml:space="preserve"> </w:t>
      </w:r>
      <w:r w:rsidR="00C15DC1">
        <w:rPr>
          <w:rFonts w:eastAsia="Times New Roman"/>
          <w:lang w:bidi="ar-SA"/>
        </w:rPr>
        <w:t xml:space="preserve">(as mentioned above, the previous </w:t>
      </w:r>
      <w:proofErr w:type="gramStart"/>
      <w:r w:rsidR="0054658C" w:rsidRPr="0054658C">
        <w:rPr>
          <w:rFonts w:eastAsia="Times New Roman"/>
          <w:b/>
          <w:lang w:bidi="ar-SA"/>
        </w:rPr>
        <w:t>a</w:t>
      </w:r>
      <w:proofErr w:type="gramEnd"/>
      <w:r w:rsidR="00C15DC1">
        <w:rPr>
          <w:rFonts w:eastAsia="Times New Roman"/>
          <w:lang w:bidi="ar-SA"/>
        </w:rPr>
        <w:t xml:space="preserve"> identifier still exists, but is no longer reachable)</w:t>
      </w:r>
      <w:r w:rsidR="00CB7D05">
        <w:rPr>
          <w:rFonts w:eastAsia="Times New Roman"/>
          <w:lang w:bidi="ar-SA"/>
        </w:rPr>
        <w:t>.</w:t>
      </w:r>
    </w:p>
    <w:p w:rsidR="00B8488C" w:rsidRPr="00B8488C" w:rsidRDefault="00B8488C" w:rsidP="00B8488C">
      <w:pPr>
        <w:pStyle w:val="ppBodyTextIndent"/>
      </w:pPr>
    </w:p>
    <w:p w:rsidR="00F83589" w:rsidRDefault="00C15DC1" w:rsidP="003C691A">
      <w:pPr>
        <w:pStyle w:val="ppNumberList"/>
        <w:rPr>
          <w:rFonts w:eastAsia="Times New Roman"/>
          <w:lang w:bidi="ar-SA"/>
        </w:rPr>
      </w:pPr>
      <w:r>
        <w:rPr>
          <w:rFonts w:eastAsia="Times New Roman"/>
          <w:lang w:bidi="ar-SA"/>
        </w:rPr>
        <w:t>Because</w:t>
      </w:r>
      <w:r w:rsidR="007A17DF">
        <w:rPr>
          <w:rFonts w:eastAsia="Times New Roman"/>
          <w:lang w:bidi="ar-SA"/>
        </w:rPr>
        <w:t xml:space="preserve"> binding a new value to </w:t>
      </w:r>
      <w:r w:rsidR="0054658C" w:rsidRPr="0054658C">
        <w:rPr>
          <w:rFonts w:eastAsia="Times New Roman"/>
          <w:b/>
          <w:lang w:bidi="ar-SA"/>
        </w:rPr>
        <w:t>a</w:t>
      </w:r>
      <w:r w:rsidR="007A17DF">
        <w:rPr>
          <w:rFonts w:eastAsia="Times New Roman"/>
          <w:lang w:bidi="ar-SA"/>
        </w:rPr>
        <w:t xml:space="preserve"> </w:t>
      </w:r>
      <w:r>
        <w:rPr>
          <w:rFonts w:eastAsia="Times New Roman"/>
          <w:lang w:bidi="ar-SA"/>
        </w:rPr>
        <w:t>causes</w:t>
      </w:r>
      <w:r w:rsidR="007A17DF">
        <w:rPr>
          <w:rFonts w:eastAsia="Times New Roman"/>
          <w:lang w:bidi="ar-SA"/>
        </w:rPr>
        <w:t xml:space="preserve"> F# to create a new </w:t>
      </w:r>
      <w:r>
        <w:rPr>
          <w:rFonts w:eastAsia="Times New Roman"/>
          <w:lang w:bidi="ar-SA"/>
        </w:rPr>
        <w:t>identifier called</w:t>
      </w:r>
      <w:r w:rsidR="007A17DF">
        <w:rPr>
          <w:rFonts w:eastAsia="Times New Roman"/>
          <w:lang w:bidi="ar-SA"/>
        </w:rPr>
        <w:t xml:space="preserve"> </w:t>
      </w:r>
      <w:r w:rsidR="0054658C" w:rsidRPr="0054658C">
        <w:rPr>
          <w:rFonts w:eastAsia="Times New Roman"/>
          <w:b/>
          <w:lang w:bidi="ar-SA"/>
        </w:rPr>
        <w:t>a</w:t>
      </w:r>
      <w:r>
        <w:rPr>
          <w:rFonts w:eastAsia="Times New Roman"/>
          <w:lang w:bidi="ar-SA"/>
        </w:rPr>
        <w:t>,</w:t>
      </w:r>
      <w:r w:rsidR="007A17DF">
        <w:rPr>
          <w:rFonts w:eastAsia="Times New Roman"/>
          <w:lang w:bidi="ar-SA"/>
        </w:rPr>
        <w:t xml:space="preserve"> </w:t>
      </w:r>
      <w:r>
        <w:rPr>
          <w:rFonts w:eastAsia="Times New Roman"/>
          <w:lang w:bidi="ar-SA"/>
        </w:rPr>
        <w:t>the</w:t>
      </w:r>
      <w:r w:rsidR="007A17DF">
        <w:rPr>
          <w:rFonts w:eastAsia="Times New Roman"/>
          <w:lang w:bidi="ar-SA"/>
        </w:rPr>
        <w:t xml:space="preserve"> new value </w:t>
      </w:r>
      <w:r>
        <w:rPr>
          <w:rFonts w:eastAsia="Times New Roman"/>
          <w:lang w:bidi="ar-SA"/>
        </w:rPr>
        <w:t xml:space="preserve">that is being </w:t>
      </w:r>
      <w:r w:rsidR="007A17DF">
        <w:rPr>
          <w:rFonts w:eastAsia="Times New Roman"/>
          <w:lang w:bidi="ar-SA"/>
        </w:rPr>
        <w:t xml:space="preserve">bound </w:t>
      </w:r>
      <w:r>
        <w:rPr>
          <w:rFonts w:eastAsia="Times New Roman"/>
          <w:lang w:bidi="ar-SA"/>
        </w:rPr>
        <w:t xml:space="preserve">can be a </w:t>
      </w:r>
      <w:r w:rsidR="007A17DF">
        <w:rPr>
          <w:rFonts w:eastAsia="Times New Roman"/>
          <w:lang w:bidi="ar-SA"/>
        </w:rPr>
        <w:t>completely different type</w:t>
      </w:r>
      <w:r>
        <w:rPr>
          <w:rFonts w:eastAsia="Times New Roman"/>
          <w:lang w:bidi="ar-SA"/>
        </w:rPr>
        <w:t xml:space="preserve"> than the previously bound value</w:t>
      </w:r>
      <w:r w:rsidR="007A17DF">
        <w:rPr>
          <w:rFonts w:eastAsia="Times New Roman"/>
          <w:lang w:bidi="ar-SA"/>
        </w:rPr>
        <w:t xml:space="preserve">. </w:t>
      </w:r>
      <w:r w:rsidR="009A336F">
        <w:rPr>
          <w:rFonts w:eastAsia="Times New Roman"/>
          <w:lang w:bidi="ar-SA"/>
        </w:rPr>
        <w:t xml:space="preserve">Enter the following command at the F# interactive command </w:t>
      </w:r>
      <w:r w:rsidR="00F232BD">
        <w:rPr>
          <w:rFonts w:eastAsia="Times New Roman"/>
          <w:lang w:bidi="ar-SA"/>
        </w:rPr>
        <w:t>prompt</w:t>
      </w:r>
      <w:r w:rsidR="00312C31">
        <w:rPr>
          <w:rFonts w:eastAsia="Times New Roman"/>
          <w:lang w:bidi="ar-SA"/>
        </w:rPr>
        <w:t>:</w:t>
      </w:r>
    </w:p>
    <w:p w:rsidR="009A336F" w:rsidRPr="00DB17F1" w:rsidRDefault="009A336F" w:rsidP="009A336F">
      <w:pPr>
        <w:pStyle w:val="ppCodeLanguageIndent"/>
        <w:rPr>
          <w:rFonts w:eastAsia="Times New Roman"/>
          <w:color w:val="auto"/>
        </w:rPr>
      </w:pPr>
      <w:r>
        <w:t>F#</w:t>
      </w:r>
    </w:p>
    <w:p w:rsidR="009A336F" w:rsidRPr="002B7E4F" w:rsidRDefault="00534C6C" w:rsidP="009A336F">
      <w:pPr>
        <w:pStyle w:val="ppCodeIndent"/>
        <w:rPr>
          <w:b/>
        </w:rPr>
      </w:pPr>
      <w:r>
        <w:rPr>
          <w:rFonts w:eastAsiaTheme="minorHAnsi"/>
          <w:b/>
        </w:rPr>
        <w:t>let a = "</w:t>
      </w:r>
      <w:r w:rsidR="009A336F">
        <w:rPr>
          <w:rFonts w:eastAsiaTheme="minorHAnsi"/>
          <w:b/>
        </w:rPr>
        <w:t>42</w:t>
      </w:r>
      <w:r>
        <w:rPr>
          <w:rFonts w:eastAsiaTheme="minorHAnsi"/>
          <w:b/>
        </w:rPr>
        <w:t>"</w:t>
      </w:r>
      <w:r w:rsidR="009A336F">
        <w:rPr>
          <w:rFonts w:eastAsiaTheme="minorHAnsi"/>
          <w:b/>
        </w:rPr>
        <w:t>;;</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lastRenderedPageBreak/>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a : string = </w:t>
      </w:r>
      <w:r w:rsidR="00534C6C">
        <w:rPr>
          <w:rFonts w:eastAsiaTheme="minorHAnsi"/>
          <w:b/>
        </w:rPr>
        <w:t>"</w:t>
      </w:r>
      <w:r>
        <w:rPr>
          <w:rFonts w:eastAsiaTheme="minorHAnsi"/>
          <w:b/>
        </w:rPr>
        <w:t>42</w:t>
      </w:r>
      <w:r w:rsidR="00534C6C">
        <w:rPr>
          <w:rFonts w:eastAsiaTheme="minorHAnsi"/>
          <w:b/>
        </w:rPr>
        <w:t>"</w:t>
      </w:r>
    </w:p>
    <w:p w:rsidR="002B7E4F" w:rsidRPr="0008172D" w:rsidRDefault="002B7E4F" w:rsidP="002B7E4F">
      <w:pPr>
        <w:pStyle w:val="ppBodyTextIndent"/>
      </w:pPr>
    </w:p>
    <w:p w:rsidR="00CF233B" w:rsidRDefault="0033273E" w:rsidP="0033273E">
      <w:pPr>
        <w:pStyle w:val="ppNoteIndent"/>
        <w:rPr>
          <w:rFonts w:eastAsia="Times New Roman"/>
          <w:lang w:bidi="ar-SA"/>
        </w:rPr>
      </w:pPr>
      <w:r w:rsidRPr="0033273E">
        <w:rPr>
          <w:rFonts w:eastAsia="Times New Roman"/>
          <w:b/>
          <w:lang w:bidi="ar-SA"/>
        </w:rPr>
        <w:t>Note:</w:t>
      </w:r>
      <w:r>
        <w:rPr>
          <w:rFonts w:eastAsia="Times New Roman"/>
          <w:lang w:bidi="ar-SA"/>
        </w:rPr>
        <w:t xml:space="preserve"> </w:t>
      </w:r>
      <w:r w:rsidR="00C15DC1">
        <w:rPr>
          <w:rFonts w:eastAsia="Times New Roman"/>
          <w:lang w:bidi="ar-SA"/>
        </w:rPr>
        <w:t xml:space="preserve"> You can see that even though the previous </w:t>
      </w:r>
      <w:r w:rsidR="0054658C" w:rsidRPr="0054658C">
        <w:rPr>
          <w:rFonts w:eastAsia="Times New Roman"/>
          <w:b/>
          <w:lang w:bidi="ar-SA"/>
        </w:rPr>
        <w:t>a</w:t>
      </w:r>
      <w:r w:rsidR="00C15DC1">
        <w:rPr>
          <w:rFonts w:eastAsia="Times New Roman"/>
          <w:lang w:bidi="ar-SA"/>
        </w:rPr>
        <w:t xml:space="preserve"> contained an integer value, this new </w:t>
      </w:r>
      <w:proofErr w:type="gramStart"/>
      <w:r w:rsidR="0054658C" w:rsidRPr="0033273E">
        <w:rPr>
          <w:rFonts w:eastAsia="Times New Roman"/>
          <w:b/>
          <w:lang w:bidi="ar-SA"/>
        </w:rPr>
        <w:t>a</w:t>
      </w:r>
      <w:r w:rsidR="00C15DC1">
        <w:rPr>
          <w:rFonts w:eastAsia="Times New Roman"/>
          <w:lang w:bidi="ar-SA"/>
        </w:rPr>
        <w:t xml:space="preserve"> contains</w:t>
      </w:r>
      <w:proofErr w:type="gramEnd"/>
      <w:r w:rsidR="00C15DC1">
        <w:rPr>
          <w:rFonts w:eastAsia="Times New Roman"/>
          <w:lang w:bidi="ar-SA"/>
        </w:rPr>
        <w:t xml:space="preserve"> a string.</w:t>
      </w:r>
    </w:p>
    <w:p w:rsidR="00B8488C" w:rsidRPr="00B8488C" w:rsidRDefault="00B8488C" w:rsidP="00B8488C">
      <w:pPr>
        <w:pStyle w:val="ppBodyTextIndent"/>
      </w:pPr>
    </w:p>
    <w:p w:rsidR="00DA61F9" w:rsidRPr="00DA61F9" w:rsidRDefault="00DA61F9" w:rsidP="00DA61F9">
      <w:pPr>
        <w:pStyle w:val="ppListEnd"/>
        <w:rPr>
          <w:rFonts w:eastAsia="Times New Roman"/>
          <w:lang w:bidi="ar-SA"/>
        </w:rPr>
      </w:pPr>
    </w:p>
    <w:p w:rsidR="00B8488C" w:rsidRDefault="00B8488C" w:rsidP="00B8488C">
      <w:pPr>
        <w:pStyle w:val="ppProcedureStart"/>
        <w:rPr>
          <w:rFonts w:eastAsia="Times New Roman"/>
          <w:lang w:bidi="ar-SA"/>
        </w:rPr>
      </w:pPr>
    </w:p>
    <w:p w:rsidR="007A4021" w:rsidRDefault="00D17694" w:rsidP="00B8488C">
      <w:pPr>
        <w:pStyle w:val="ppProcedureStart"/>
        <w:rPr>
          <w:rFonts w:eastAsia="Times New Roman"/>
          <w:lang w:bidi="ar-SA"/>
        </w:rPr>
      </w:pPr>
      <w:bookmarkStart w:id="13" w:name="_Toc281930831"/>
      <w:r>
        <w:rPr>
          <w:rFonts w:eastAsia="Times New Roman"/>
          <w:lang w:bidi="ar-SA"/>
        </w:rPr>
        <w:t>Task 2 – Working with tuples and identifiers</w:t>
      </w:r>
      <w:bookmarkEnd w:id="13"/>
    </w:p>
    <w:p w:rsidR="00E66336" w:rsidRPr="00E66336" w:rsidRDefault="00E66336" w:rsidP="00B8488C">
      <w:pPr>
        <w:pStyle w:val="ppBodyText"/>
        <w:rPr>
          <w:lang w:bidi="ar-SA"/>
        </w:rPr>
      </w:pPr>
      <w:r>
        <w:rPr>
          <w:lang w:bidi="ar-SA"/>
        </w:rPr>
        <w:t>In this tas</w:t>
      </w:r>
      <w:r w:rsidR="0054658C" w:rsidRPr="0054658C">
        <w:rPr>
          <w:rFonts w:eastAsia="Times New Roman"/>
          <w:lang w:bidi="ar-SA"/>
        </w:rPr>
        <w:t>k</w:t>
      </w:r>
      <w:r>
        <w:rPr>
          <w:lang w:bidi="ar-SA"/>
        </w:rPr>
        <w:t xml:space="preserve"> you will </w:t>
      </w:r>
      <w:r w:rsidR="000C2F25">
        <w:rPr>
          <w:lang w:bidi="ar-SA"/>
        </w:rPr>
        <w:t>learn how tuples can be composed of identifiers that have been bound to values</w:t>
      </w:r>
      <w:r w:rsidR="009B6177">
        <w:rPr>
          <w:lang w:bidi="ar-SA"/>
        </w:rPr>
        <w:t xml:space="preserve"> and separated into individual values which can also be in turn bound to identifiers</w:t>
      </w:r>
      <w:r>
        <w:rPr>
          <w:lang w:bidi="ar-SA"/>
        </w:rPr>
        <w:t>.</w:t>
      </w:r>
    </w:p>
    <w:p w:rsidR="00F232BD" w:rsidRDefault="00F232BD" w:rsidP="00F232BD">
      <w:pPr>
        <w:pStyle w:val="ppNumberList"/>
        <w:rPr>
          <w:rFonts w:eastAsia="Times New Roman"/>
          <w:lang w:bidi="ar-SA"/>
        </w:rPr>
      </w:pPr>
      <w:r>
        <w:rPr>
          <w:rFonts w:eastAsia="Times New Roman"/>
          <w:lang w:bidi="ar-SA"/>
        </w:rPr>
        <w:t xml:space="preserve">For this example </w:t>
      </w:r>
      <w:r w:rsidR="00071A3B">
        <w:rPr>
          <w:rFonts w:eastAsia="Times New Roman"/>
          <w:lang w:bidi="ar-SA"/>
        </w:rPr>
        <w:t>you</w:t>
      </w:r>
      <w:r>
        <w:rPr>
          <w:rFonts w:eastAsia="Times New Roman"/>
          <w:lang w:bidi="ar-SA"/>
        </w:rPr>
        <w:t xml:space="preserve"> will need a tuple defined in F#. Enter the following command at th</w:t>
      </w:r>
      <w:r w:rsidR="00312C31">
        <w:rPr>
          <w:rFonts w:eastAsia="Times New Roman"/>
          <w:lang w:bidi="ar-SA"/>
        </w:rPr>
        <w:t>e F# interactive command prompt:</w:t>
      </w:r>
    </w:p>
    <w:p w:rsidR="00F232BD" w:rsidRPr="00DB17F1" w:rsidRDefault="00F232BD" w:rsidP="00F232BD">
      <w:pPr>
        <w:pStyle w:val="ppCodeLanguageIndent"/>
        <w:rPr>
          <w:rFonts w:eastAsia="Times New Roman"/>
          <w:color w:val="auto"/>
        </w:rPr>
      </w:pPr>
      <w:r>
        <w:t>F#</w:t>
      </w:r>
    </w:p>
    <w:p w:rsidR="00F232BD" w:rsidRPr="002B7E4F" w:rsidRDefault="00534C6C" w:rsidP="00F232BD">
      <w:pPr>
        <w:pStyle w:val="ppCodeIndent"/>
        <w:rPr>
          <w:b/>
        </w:rPr>
      </w:pPr>
      <w:r>
        <w:rPr>
          <w:rFonts w:eastAsiaTheme="minorHAnsi"/>
          <w:b/>
        </w:rPr>
        <w:t>let a = (42, "</w:t>
      </w:r>
      <w:r w:rsidR="00F232BD">
        <w:rPr>
          <w:rFonts w:eastAsiaTheme="minorHAnsi"/>
          <w:b/>
        </w:rPr>
        <w:t>Hello F#</w:t>
      </w:r>
      <w:r>
        <w:rPr>
          <w:rFonts w:eastAsiaTheme="minorHAnsi"/>
          <w:b/>
        </w:rPr>
        <w:t>"</w:t>
      </w:r>
      <w:r w:rsidR="00F232BD">
        <w:rPr>
          <w:rFonts w:eastAsiaTheme="minorHAnsi"/>
          <w:b/>
        </w:rPr>
        <w:t>);;</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a : </w:t>
      </w:r>
      <w:proofErr w:type="spellStart"/>
      <w:r>
        <w:rPr>
          <w:rFonts w:eastAsiaTheme="minorHAnsi"/>
          <w:b/>
        </w:rPr>
        <w:t>int</w:t>
      </w:r>
      <w:proofErr w:type="spellEnd"/>
      <w:r>
        <w:rPr>
          <w:rFonts w:eastAsiaTheme="minorHAnsi"/>
          <w:b/>
        </w:rPr>
        <w:t xml:space="preserve"> * string</w:t>
      </w:r>
      <w:r w:rsidR="005D01E1">
        <w:rPr>
          <w:rFonts w:eastAsiaTheme="minorHAnsi"/>
          <w:b/>
        </w:rPr>
        <w:t xml:space="preserve"> </w:t>
      </w:r>
      <w:r w:rsidR="005D01E1" w:rsidRPr="005D01E1">
        <w:rPr>
          <w:rFonts w:eastAsiaTheme="minorHAnsi"/>
          <w:b/>
        </w:rPr>
        <w:t>= (42, "Hello F#")</w:t>
      </w:r>
    </w:p>
    <w:p w:rsidR="002B7E4F" w:rsidRPr="0008172D" w:rsidRDefault="002B7E4F" w:rsidP="002B7E4F">
      <w:pPr>
        <w:pStyle w:val="ppBodyTextIndent"/>
      </w:pPr>
    </w:p>
    <w:p w:rsidR="009F5F0D" w:rsidRDefault="00B8488C" w:rsidP="00B8488C">
      <w:pPr>
        <w:pStyle w:val="ppNoteIndent"/>
        <w:rPr>
          <w:rFonts w:eastAsia="Times New Roman"/>
          <w:lang w:bidi="ar-SA"/>
        </w:rPr>
      </w:pPr>
      <w:r w:rsidRPr="00B8488C">
        <w:rPr>
          <w:rFonts w:eastAsia="Times New Roman"/>
          <w:b/>
          <w:lang w:bidi="ar-SA"/>
        </w:rPr>
        <w:t>Note:</w:t>
      </w:r>
      <w:r>
        <w:rPr>
          <w:rFonts w:eastAsia="Times New Roman"/>
          <w:lang w:bidi="ar-SA"/>
        </w:rPr>
        <w:t xml:space="preserve"> </w:t>
      </w:r>
      <w:r w:rsidR="00F232BD">
        <w:rPr>
          <w:rFonts w:eastAsia="Times New Roman"/>
          <w:lang w:bidi="ar-SA"/>
        </w:rPr>
        <w:t xml:space="preserve">This creates a </w:t>
      </w:r>
      <w:r w:rsidR="0054658C" w:rsidRPr="0054658C">
        <w:rPr>
          <w:rFonts w:eastAsia="Times New Roman"/>
          <w:b/>
          <w:lang w:bidi="ar-SA"/>
        </w:rPr>
        <w:t>tuple</w:t>
      </w:r>
      <w:r w:rsidR="00F232BD">
        <w:rPr>
          <w:rFonts w:eastAsia="Times New Roman"/>
          <w:lang w:bidi="ar-SA"/>
        </w:rPr>
        <w:t xml:space="preserve"> of type </w:t>
      </w:r>
      <w:proofErr w:type="spellStart"/>
      <w:r w:rsidR="0054658C" w:rsidRPr="0054658C">
        <w:rPr>
          <w:rFonts w:eastAsia="Times New Roman"/>
          <w:b/>
          <w:lang w:bidi="ar-SA"/>
        </w:rPr>
        <w:t>int</w:t>
      </w:r>
      <w:proofErr w:type="spellEnd"/>
      <w:r w:rsidR="00F232BD">
        <w:rPr>
          <w:rFonts w:eastAsia="Times New Roman"/>
          <w:lang w:bidi="ar-SA"/>
        </w:rPr>
        <w:t xml:space="preserve"> * </w:t>
      </w:r>
      <w:r w:rsidR="0054658C" w:rsidRPr="0054658C">
        <w:rPr>
          <w:rFonts w:eastAsia="Times New Roman"/>
          <w:b/>
          <w:lang w:bidi="ar-SA"/>
        </w:rPr>
        <w:t>string</w:t>
      </w:r>
      <w:r w:rsidR="00F232BD">
        <w:rPr>
          <w:rFonts w:eastAsia="Times New Roman"/>
          <w:lang w:bidi="ar-SA"/>
        </w:rPr>
        <w:t xml:space="preserve"> (a structure with an integer and a string);</w:t>
      </w:r>
    </w:p>
    <w:p w:rsidR="00B8488C" w:rsidRPr="00B8488C" w:rsidRDefault="00B8488C" w:rsidP="00B8488C">
      <w:pPr>
        <w:pStyle w:val="ppBodyTextIndent"/>
      </w:pPr>
    </w:p>
    <w:p w:rsidR="00F232BD" w:rsidRDefault="00F232BD" w:rsidP="00F232BD">
      <w:pPr>
        <w:pStyle w:val="ppNumberList"/>
        <w:rPr>
          <w:rFonts w:eastAsia="Times New Roman"/>
          <w:lang w:bidi="ar-SA"/>
        </w:rPr>
      </w:pPr>
      <w:r>
        <w:rPr>
          <w:rFonts w:eastAsia="Times New Roman"/>
          <w:lang w:bidi="ar-SA"/>
        </w:rPr>
        <w:t xml:space="preserve">F# provides the functions </w:t>
      </w:r>
      <w:proofErr w:type="spellStart"/>
      <w:r w:rsidRPr="00F232BD">
        <w:rPr>
          <w:rFonts w:eastAsia="Times New Roman"/>
          <w:b/>
          <w:lang w:bidi="ar-SA"/>
        </w:rPr>
        <w:t>fst</w:t>
      </w:r>
      <w:proofErr w:type="spellEnd"/>
      <w:r>
        <w:rPr>
          <w:rFonts w:eastAsia="Times New Roman"/>
          <w:lang w:bidi="ar-SA"/>
        </w:rPr>
        <w:t xml:space="preserve"> and </w:t>
      </w:r>
      <w:proofErr w:type="spellStart"/>
      <w:r w:rsidRPr="00F232BD">
        <w:rPr>
          <w:rFonts w:eastAsia="Times New Roman"/>
          <w:b/>
          <w:lang w:bidi="ar-SA"/>
        </w:rPr>
        <w:t>snd</w:t>
      </w:r>
      <w:proofErr w:type="spellEnd"/>
      <w:r>
        <w:rPr>
          <w:rFonts w:eastAsia="Times New Roman"/>
          <w:lang w:bidi="ar-SA"/>
        </w:rPr>
        <w:t xml:space="preserve"> to break apart </w:t>
      </w:r>
      <w:r w:rsidR="0054658C" w:rsidRPr="0054658C">
        <w:rPr>
          <w:rFonts w:eastAsia="Times New Roman"/>
          <w:b/>
          <w:lang w:bidi="ar-SA"/>
        </w:rPr>
        <w:t>tuples</w:t>
      </w:r>
      <w:r>
        <w:rPr>
          <w:rFonts w:eastAsia="Times New Roman"/>
          <w:lang w:bidi="ar-SA"/>
        </w:rPr>
        <w:t xml:space="preserve"> made up of two elements. Enter the following command</w:t>
      </w:r>
      <w:r w:rsidR="0001022B">
        <w:rPr>
          <w:rFonts w:eastAsia="Times New Roman"/>
          <w:lang w:bidi="ar-SA"/>
        </w:rPr>
        <w:t>s</w:t>
      </w:r>
      <w:r>
        <w:rPr>
          <w:rFonts w:eastAsia="Times New Roman"/>
          <w:lang w:bidi="ar-SA"/>
        </w:rPr>
        <w:t xml:space="preserve"> at th</w:t>
      </w:r>
      <w:r w:rsidR="00312C31">
        <w:rPr>
          <w:rFonts w:eastAsia="Times New Roman"/>
          <w:lang w:bidi="ar-SA"/>
        </w:rPr>
        <w:t>e F# interactive command prompt:</w:t>
      </w:r>
    </w:p>
    <w:p w:rsidR="00F232BD" w:rsidRPr="00DB17F1" w:rsidRDefault="00F232BD" w:rsidP="00F232BD">
      <w:pPr>
        <w:pStyle w:val="ppCodeLanguageIndent"/>
        <w:rPr>
          <w:rFonts w:eastAsia="Times New Roman"/>
          <w:color w:val="auto"/>
        </w:rPr>
      </w:pPr>
      <w:r>
        <w:t>F#</w:t>
      </w:r>
    </w:p>
    <w:p w:rsidR="00F232BD" w:rsidRPr="002B7E4F" w:rsidRDefault="00F232BD" w:rsidP="0001022B">
      <w:pPr>
        <w:pStyle w:val="ppCodeIndent"/>
        <w:rPr>
          <w:b/>
        </w:rPr>
      </w:pPr>
      <w:r>
        <w:rPr>
          <w:rFonts w:eastAsiaTheme="minorHAnsi"/>
          <w:b/>
        </w:rPr>
        <w:t xml:space="preserve">let b = </w:t>
      </w:r>
      <w:proofErr w:type="spellStart"/>
      <w:r>
        <w:rPr>
          <w:rFonts w:eastAsiaTheme="minorHAnsi"/>
          <w:b/>
        </w:rPr>
        <w:t>fst</w:t>
      </w:r>
      <w:proofErr w:type="spellEnd"/>
      <w:r>
        <w:rPr>
          <w:rFonts w:eastAsiaTheme="minorHAnsi"/>
          <w:b/>
        </w:rPr>
        <w:t xml:space="preserve"> a;;</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2B7E4F" w:rsidRDefault="0001022B" w:rsidP="0001022B">
      <w:pPr>
        <w:pStyle w:val="ppCodeIndent"/>
        <w:rPr>
          <w:b/>
        </w:rPr>
      </w:pPr>
      <w:proofErr w:type="spellStart"/>
      <w:r>
        <w:rPr>
          <w:rFonts w:eastAsiaTheme="minorHAnsi"/>
          <w:b/>
        </w:rPr>
        <w:t>val</w:t>
      </w:r>
      <w:proofErr w:type="spellEnd"/>
      <w:r>
        <w:rPr>
          <w:rFonts w:eastAsiaTheme="minorHAnsi"/>
          <w:b/>
        </w:rPr>
        <w:t xml:space="preserve"> b : </w:t>
      </w:r>
      <w:proofErr w:type="spellStart"/>
      <w:r>
        <w:rPr>
          <w:rFonts w:eastAsiaTheme="minorHAnsi"/>
          <w:b/>
        </w:rPr>
        <w:t>int</w:t>
      </w:r>
      <w:proofErr w:type="spellEnd"/>
      <w:r w:rsidR="00C23928">
        <w:rPr>
          <w:rFonts w:eastAsiaTheme="minorHAnsi"/>
          <w:b/>
        </w:rPr>
        <w:t xml:space="preserve"> = 42</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F#</w:t>
      </w:r>
    </w:p>
    <w:p w:rsidR="0001022B" w:rsidRPr="002B7E4F" w:rsidRDefault="0001022B" w:rsidP="00A909B8">
      <w:pPr>
        <w:pStyle w:val="ppCodeIndent"/>
        <w:pBdr>
          <w:bottom w:val="single" w:sz="2" w:space="0" w:color="D5D5D3"/>
        </w:pBdr>
        <w:rPr>
          <w:b/>
        </w:rPr>
      </w:pPr>
      <w:r>
        <w:rPr>
          <w:rFonts w:eastAsiaTheme="minorHAnsi"/>
          <w:b/>
        </w:rPr>
        <w:t xml:space="preserve">let c = </w:t>
      </w:r>
      <w:proofErr w:type="spellStart"/>
      <w:r>
        <w:rPr>
          <w:rFonts w:eastAsiaTheme="minorHAnsi"/>
          <w:b/>
        </w:rPr>
        <w:t>snd</w:t>
      </w:r>
      <w:proofErr w:type="spellEnd"/>
      <w:r>
        <w:rPr>
          <w:rFonts w:eastAsiaTheme="minorHAnsi"/>
          <w:b/>
        </w:rPr>
        <w:t xml:space="preserve"> a;;</w:t>
      </w:r>
    </w:p>
    <w:p w:rsidR="002B7E4F" w:rsidRPr="0008172D" w:rsidRDefault="002B7E4F" w:rsidP="002B7E4F">
      <w:pPr>
        <w:pStyle w:val="ppBodyTextIndent"/>
      </w:pPr>
    </w:p>
    <w:p w:rsidR="0001022B" w:rsidRPr="00DB17F1" w:rsidRDefault="0001022B" w:rsidP="0001022B">
      <w:pPr>
        <w:pStyle w:val="ppCodeLanguageIndent"/>
        <w:rPr>
          <w:rFonts w:eastAsia="Times New Roman"/>
          <w:color w:val="auto"/>
        </w:rPr>
      </w:pPr>
      <w:r>
        <w:t>Response</w:t>
      </w:r>
    </w:p>
    <w:p w:rsidR="0001022B" w:rsidRPr="0008172D" w:rsidRDefault="0001022B" w:rsidP="0001022B">
      <w:pPr>
        <w:pStyle w:val="ppCodeIndent"/>
        <w:rPr>
          <w:b/>
        </w:rPr>
      </w:pPr>
      <w:proofErr w:type="spellStart"/>
      <w:r>
        <w:rPr>
          <w:rFonts w:eastAsiaTheme="minorHAnsi"/>
          <w:b/>
        </w:rPr>
        <w:lastRenderedPageBreak/>
        <w:t>val</w:t>
      </w:r>
      <w:proofErr w:type="spellEnd"/>
      <w:r>
        <w:rPr>
          <w:rFonts w:eastAsiaTheme="minorHAnsi"/>
          <w:b/>
        </w:rPr>
        <w:t xml:space="preserve"> c : string</w:t>
      </w:r>
      <w:r w:rsidR="00534C6C">
        <w:rPr>
          <w:rFonts w:eastAsiaTheme="minorHAnsi"/>
          <w:b/>
        </w:rPr>
        <w:t xml:space="preserve"> = "Hello F#"</w:t>
      </w:r>
    </w:p>
    <w:p w:rsidR="00F232BD" w:rsidRPr="00FA03B3" w:rsidRDefault="00F232BD" w:rsidP="00B8488C">
      <w:pPr>
        <w:pStyle w:val="ppBodyTextIndent"/>
      </w:pPr>
    </w:p>
    <w:p w:rsidR="00F232BD" w:rsidRDefault="00F232BD" w:rsidP="00B8488C">
      <w:pPr>
        <w:pStyle w:val="ppBodyTextIndent"/>
        <w:rPr>
          <w:rFonts w:eastAsia="Times New Roman"/>
          <w:lang w:bidi="ar-SA"/>
        </w:rPr>
      </w:pPr>
      <w:r>
        <w:rPr>
          <w:rFonts w:eastAsia="Times New Roman"/>
          <w:lang w:bidi="ar-SA"/>
        </w:rPr>
        <w:t xml:space="preserve">F# binds the first element (the integer) of the </w:t>
      </w:r>
      <w:r w:rsidR="0054658C" w:rsidRPr="0054658C">
        <w:rPr>
          <w:rFonts w:eastAsia="Times New Roman"/>
          <w:b/>
          <w:lang w:bidi="ar-SA"/>
        </w:rPr>
        <w:t>tuple</w:t>
      </w:r>
      <w:r>
        <w:rPr>
          <w:rFonts w:eastAsia="Times New Roman"/>
          <w:lang w:bidi="ar-SA"/>
        </w:rPr>
        <w:t xml:space="preserve"> to </w:t>
      </w:r>
      <w:r w:rsidR="0054658C" w:rsidRPr="0054658C">
        <w:rPr>
          <w:rFonts w:eastAsia="Times New Roman"/>
          <w:b/>
          <w:lang w:bidi="ar-SA"/>
        </w:rPr>
        <w:t>b</w:t>
      </w:r>
      <w:r>
        <w:rPr>
          <w:rFonts w:eastAsia="Times New Roman"/>
          <w:lang w:bidi="ar-SA"/>
        </w:rPr>
        <w:t xml:space="preserve"> and the second element (the string ) to </w:t>
      </w:r>
      <w:r w:rsidR="0054658C" w:rsidRPr="0054658C">
        <w:rPr>
          <w:rFonts w:eastAsia="Times New Roman"/>
          <w:b/>
          <w:lang w:bidi="ar-SA"/>
        </w:rPr>
        <w:t>c</w:t>
      </w:r>
      <w:r w:rsidR="009E4ADD">
        <w:rPr>
          <w:rFonts w:eastAsia="Times New Roman"/>
          <w:lang w:bidi="ar-SA"/>
        </w:rPr>
        <w:t>.</w:t>
      </w:r>
      <w:r w:rsidR="00CF233B">
        <w:rPr>
          <w:rFonts w:eastAsia="Times New Roman"/>
          <w:lang w:bidi="ar-SA"/>
        </w:rPr>
        <w:t xml:space="preserve"> Enter the following into the interactive console to verify the values of </w:t>
      </w:r>
      <w:r w:rsidR="00071A3B">
        <w:rPr>
          <w:rFonts w:eastAsia="Times New Roman"/>
          <w:lang w:bidi="ar-SA"/>
        </w:rPr>
        <w:t>your</w:t>
      </w:r>
      <w:r w:rsidR="00CF233B">
        <w:rPr>
          <w:rFonts w:eastAsia="Times New Roman"/>
          <w:lang w:bidi="ar-SA"/>
        </w:rPr>
        <w:t xml:space="preserve"> identifiers:</w:t>
      </w:r>
    </w:p>
    <w:p w:rsidR="005F523E" w:rsidRPr="00DB17F1" w:rsidRDefault="005F523E" w:rsidP="005F523E">
      <w:pPr>
        <w:pStyle w:val="ppCodeLanguageIndent"/>
        <w:rPr>
          <w:rFonts w:eastAsia="Times New Roman"/>
          <w:color w:val="auto"/>
        </w:rPr>
      </w:pPr>
      <w:r>
        <w:t>F#</w:t>
      </w:r>
    </w:p>
    <w:p w:rsidR="005F523E" w:rsidRPr="002B7E4F" w:rsidRDefault="005F523E" w:rsidP="005F523E">
      <w:pPr>
        <w:pStyle w:val="ppCodeIndent"/>
        <w:rPr>
          <w:b/>
        </w:rPr>
      </w:pPr>
      <w:r>
        <w:rPr>
          <w:rFonts w:eastAsiaTheme="minorHAnsi"/>
          <w:b/>
        </w:rPr>
        <w:t>b;;</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Response</w:t>
      </w:r>
    </w:p>
    <w:p w:rsidR="005F523E" w:rsidRPr="002B7E4F" w:rsidRDefault="005F523E" w:rsidP="005F523E">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F#</w:t>
      </w:r>
    </w:p>
    <w:p w:rsidR="005F523E" w:rsidRPr="002B7E4F" w:rsidRDefault="005F523E" w:rsidP="005F523E">
      <w:pPr>
        <w:pStyle w:val="ppCodeIndent"/>
        <w:rPr>
          <w:b/>
        </w:rPr>
      </w:pPr>
      <w:r>
        <w:rPr>
          <w:rFonts w:eastAsiaTheme="minorHAnsi"/>
          <w:b/>
        </w:rPr>
        <w:t>c;;</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Response</w:t>
      </w:r>
    </w:p>
    <w:p w:rsidR="005F523E" w:rsidRPr="002B7E4F" w:rsidRDefault="00534C6C" w:rsidP="005F523E">
      <w:pPr>
        <w:pStyle w:val="ppCodeIndent"/>
        <w:rPr>
          <w:b/>
        </w:rPr>
      </w:pPr>
      <w:proofErr w:type="spellStart"/>
      <w:r>
        <w:rPr>
          <w:rFonts w:eastAsiaTheme="minorHAnsi"/>
          <w:b/>
        </w:rPr>
        <w:t>val</w:t>
      </w:r>
      <w:proofErr w:type="spellEnd"/>
      <w:r>
        <w:rPr>
          <w:rFonts w:eastAsiaTheme="minorHAnsi"/>
          <w:b/>
        </w:rPr>
        <w:t xml:space="preserve"> it : string = "Hello F#"</w:t>
      </w:r>
    </w:p>
    <w:p w:rsidR="002B7E4F" w:rsidRPr="0008172D" w:rsidRDefault="002B7E4F" w:rsidP="002B7E4F">
      <w:pPr>
        <w:pStyle w:val="ppBodyTextIndent"/>
      </w:pPr>
    </w:p>
    <w:p w:rsidR="00D11513" w:rsidRDefault="00B8488C" w:rsidP="00B8488C">
      <w:pPr>
        <w:pStyle w:val="ppNoteIndent"/>
        <w:rPr>
          <w:rFonts w:eastAsia="Times New Roman"/>
          <w:lang w:bidi="ar-SA"/>
        </w:rPr>
      </w:pPr>
      <w:r w:rsidRPr="00B8488C">
        <w:rPr>
          <w:rFonts w:eastAsia="Times New Roman"/>
          <w:b/>
          <w:lang w:bidi="ar-SA"/>
        </w:rPr>
        <w:t>Note:</w:t>
      </w:r>
      <w:r>
        <w:rPr>
          <w:rFonts w:eastAsia="Times New Roman"/>
          <w:lang w:bidi="ar-SA"/>
        </w:rPr>
        <w:t xml:space="preserve"> </w:t>
      </w:r>
      <w:r w:rsidR="00D11513">
        <w:rPr>
          <w:rFonts w:eastAsia="Times New Roman"/>
          <w:lang w:bidi="ar-SA"/>
        </w:rPr>
        <w:t xml:space="preserve">As you can see, </w:t>
      </w:r>
      <w:r w:rsidR="0054658C" w:rsidRPr="0054658C">
        <w:rPr>
          <w:rFonts w:eastAsia="Times New Roman"/>
          <w:b/>
          <w:lang w:bidi="ar-SA"/>
        </w:rPr>
        <w:t>b</w:t>
      </w:r>
      <w:r w:rsidR="00D11513">
        <w:rPr>
          <w:rFonts w:eastAsia="Times New Roman"/>
          <w:lang w:bidi="ar-SA"/>
        </w:rPr>
        <w:t xml:space="preserve"> and </w:t>
      </w:r>
      <w:r w:rsidR="0054658C" w:rsidRPr="0054658C">
        <w:rPr>
          <w:rFonts w:eastAsia="Times New Roman"/>
          <w:b/>
          <w:lang w:bidi="ar-SA"/>
        </w:rPr>
        <w:t>c</w:t>
      </w:r>
      <w:r w:rsidR="00D11513">
        <w:rPr>
          <w:rFonts w:eastAsia="Times New Roman"/>
          <w:lang w:bidi="ar-SA"/>
        </w:rPr>
        <w:t xml:space="preserve"> have now been bound to the individual values of the </w:t>
      </w:r>
      <w:r w:rsidR="0054658C" w:rsidRPr="0054658C">
        <w:rPr>
          <w:rFonts w:eastAsia="Times New Roman"/>
          <w:b/>
          <w:lang w:bidi="ar-SA"/>
        </w:rPr>
        <w:t>tuple</w:t>
      </w:r>
      <w:r w:rsidR="00D11513">
        <w:rPr>
          <w:rFonts w:eastAsia="Times New Roman"/>
          <w:lang w:bidi="ar-SA"/>
        </w:rPr>
        <w:t xml:space="preserve"> </w:t>
      </w:r>
      <w:r w:rsidR="0054658C" w:rsidRPr="0054658C">
        <w:rPr>
          <w:rFonts w:eastAsia="Times New Roman"/>
          <w:b/>
          <w:lang w:bidi="ar-SA"/>
        </w:rPr>
        <w:t>a</w:t>
      </w:r>
      <w:r w:rsidR="00D11513">
        <w:rPr>
          <w:rFonts w:eastAsia="Times New Roman"/>
          <w:lang w:bidi="ar-SA"/>
        </w:rPr>
        <w:t>.</w:t>
      </w:r>
    </w:p>
    <w:p w:rsidR="00B8488C" w:rsidRPr="00B8488C" w:rsidRDefault="00B8488C" w:rsidP="00B8488C">
      <w:pPr>
        <w:pStyle w:val="ppBodyTextIndent"/>
      </w:pPr>
    </w:p>
    <w:p w:rsidR="00312C31" w:rsidRDefault="00312C31" w:rsidP="00312C31">
      <w:pPr>
        <w:pStyle w:val="ppNumberList"/>
      </w:pPr>
      <w:r>
        <w:t xml:space="preserve">An alternative method for binding the individual values of a </w:t>
      </w:r>
      <w:r w:rsidR="0054658C" w:rsidRPr="0054658C">
        <w:rPr>
          <w:b/>
        </w:rPr>
        <w:t>tuple</w:t>
      </w:r>
      <w:r>
        <w:t xml:space="preserve"> to identifiers is to use a let statement to bind the values within the </w:t>
      </w:r>
      <w:r w:rsidR="0054658C" w:rsidRPr="0054658C">
        <w:rPr>
          <w:b/>
        </w:rPr>
        <w:t>tuple</w:t>
      </w:r>
      <w:r>
        <w:t xml:space="preserve"> to a pattern of identifiers. Enter the following commands into the F# interactive command prompt:</w:t>
      </w:r>
    </w:p>
    <w:p w:rsidR="005F523E" w:rsidRPr="00DB17F1" w:rsidRDefault="005F523E" w:rsidP="005F523E">
      <w:pPr>
        <w:pStyle w:val="ppCodeLanguageIndent"/>
        <w:rPr>
          <w:rFonts w:eastAsia="Times New Roman"/>
          <w:color w:val="auto"/>
        </w:rPr>
      </w:pPr>
      <w:r>
        <w:t>F#</w:t>
      </w:r>
    </w:p>
    <w:p w:rsidR="005F523E" w:rsidRPr="002B7E4F" w:rsidRDefault="005F523E" w:rsidP="005F523E">
      <w:pPr>
        <w:pStyle w:val="ppCodeIndent"/>
        <w:rPr>
          <w:b/>
        </w:rPr>
      </w:pPr>
      <w:r>
        <w:rPr>
          <w:rFonts w:eastAsiaTheme="minorHAnsi"/>
          <w:b/>
        </w:rPr>
        <w:t>let (</w:t>
      </w:r>
      <w:proofErr w:type="spellStart"/>
      <w:r>
        <w:rPr>
          <w:rFonts w:eastAsiaTheme="minorHAnsi"/>
          <w:b/>
        </w:rPr>
        <w:t>b,c</w:t>
      </w:r>
      <w:proofErr w:type="spellEnd"/>
      <w:r>
        <w:rPr>
          <w:rFonts w:eastAsiaTheme="minorHAnsi"/>
          <w:b/>
        </w:rPr>
        <w:t>) = a;;</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Response</w:t>
      </w:r>
    </w:p>
    <w:p w:rsidR="005F523E" w:rsidRPr="005F523E" w:rsidRDefault="005F523E" w:rsidP="005F523E">
      <w:pPr>
        <w:pStyle w:val="ppCodeIndent"/>
        <w:rPr>
          <w:b/>
        </w:rPr>
      </w:pPr>
      <w:proofErr w:type="spellStart"/>
      <w:r>
        <w:rPr>
          <w:rFonts w:eastAsiaTheme="minorHAnsi"/>
          <w:b/>
        </w:rPr>
        <w:t>val</w:t>
      </w:r>
      <w:proofErr w:type="spellEnd"/>
      <w:r>
        <w:rPr>
          <w:rFonts w:eastAsiaTheme="minorHAnsi"/>
          <w:b/>
        </w:rPr>
        <w:t xml:space="preserve"> c : string</w:t>
      </w:r>
      <w:r w:rsidR="00534C6C">
        <w:rPr>
          <w:rFonts w:eastAsiaTheme="minorHAnsi"/>
          <w:b/>
        </w:rPr>
        <w:t xml:space="preserve"> = "Hello F#"</w:t>
      </w:r>
    </w:p>
    <w:p w:rsidR="005F523E" w:rsidRPr="002B7E4F" w:rsidRDefault="005F523E" w:rsidP="005F523E">
      <w:pPr>
        <w:pStyle w:val="ppCodeIndent"/>
        <w:rPr>
          <w:b/>
        </w:rPr>
      </w:pPr>
      <w:proofErr w:type="spellStart"/>
      <w:r>
        <w:rPr>
          <w:rFonts w:eastAsiaTheme="minorHAnsi"/>
          <w:b/>
        </w:rPr>
        <w:t>val</w:t>
      </w:r>
      <w:proofErr w:type="spellEnd"/>
      <w:r>
        <w:rPr>
          <w:rFonts w:eastAsiaTheme="minorHAnsi"/>
          <w:b/>
        </w:rPr>
        <w:t xml:space="preserve"> b : </w:t>
      </w:r>
      <w:proofErr w:type="spellStart"/>
      <w:r>
        <w:rPr>
          <w:rFonts w:eastAsiaTheme="minorHAnsi"/>
          <w:b/>
        </w:rPr>
        <w:t>int</w:t>
      </w:r>
      <w:proofErr w:type="spellEnd"/>
      <w:r w:rsidR="00C23928">
        <w:rPr>
          <w:rFonts w:eastAsiaTheme="minorHAnsi"/>
          <w:b/>
        </w:rPr>
        <w:t xml:space="preserve"> = 42</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F#</w:t>
      </w:r>
    </w:p>
    <w:p w:rsidR="005F523E" w:rsidRPr="002B7E4F" w:rsidRDefault="005F523E" w:rsidP="005F523E">
      <w:pPr>
        <w:pStyle w:val="ppCodeIndent"/>
        <w:rPr>
          <w:b/>
        </w:rPr>
      </w:pPr>
      <w:r>
        <w:rPr>
          <w:rFonts w:eastAsiaTheme="minorHAnsi"/>
          <w:b/>
        </w:rPr>
        <w:t>b;;</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Response</w:t>
      </w:r>
    </w:p>
    <w:p w:rsidR="005F523E" w:rsidRPr="002B7E4F" w:rsidRDefault="005F523E" w:rsidP="005F523E">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F#</w:t>
      </w:r>
    </w:p>
    <w:p w:rsidR="005F523E" w:rsidRPr="002B7E4F" w:rsidRDefault="005F523E" w:rsidP="005F523E">
      <w:pPr>
        <w:pStyle w:val="ppCodeIndent"/>
        <w:rPr>
          <w:b/>
        </w:rPr>
      </w:pPr>
      <w:r>
        <w:rPr>
          <w:rFonts w:eastAsiaTheme="minorHAnsi"/>
          <w:b/>
        </w:rPr>
        <w:t>c;;</w:t>
      </w:r>
    </w:p>
    <w:p w:rsidR="002B7E4F" w:rsidRPr="0008172D" w:rsidRDefault="002B7E4F" w:rsidP="002B7E4F">
      <w:pPr>
        <w:pStyle w:val="ppBodyTextIndent"/>
      </w:pPr>
    </w:p>
    <w:p w:rsidR="005F523E" w:rsidRPr="00DB17F1" w:rsidRDefault="005F523E" w:rsidP="005F523E">
      <w:pPr>
        <w:pStyle w:val="ppCodeLanguageIndent"/>
        <w:rPr>
          <w:rFonts w:eastAsia="Times New Roman"/>
          <w:color w:val="auto"/>
        </w:rPr>
      </w:pPr>
      <w:r>
        <w:t>Response</w:t>
      </w:r>
    </w:p>
    <w:p w:rsidR="005F523E" w:rsidRPr="002B7E4F" w:rsidRDefault="00534C6C" w:rsidP="005F523E">
      <w:pPr>
        <w:pStyle w:val="ppCodeIndent"/>
        <w:rPr>
          <w:b/>
        </w:rPr>
      </w:pPr>
      <w:proofErr w:type="spellStart"/>
      <w:r>
        <w:rPr>
          <w:rFonts w:eastAsiaTheme="minorHAnsi"/>
          <w:b/>
        </w:rPr>
        <w:t>val</w:t>
      </w:r>
      <w:proofErr w:type="spellEnd"/>
      <w:r>
        <w:rPr>
          <w:rFonts w:eastAsiaTheme="minorHAnsi"/>
          <w:b/>
        </w:rPr>
        <w:t xml:space="preserve"> it : string = "Hello F#"</w:t>
      </w:r>
    </w:p>
    <w:p w:rsidR="002B7E4F" w:rsidRPr="0008172D" w:rsidRDefault="002B7E4F" w:rsidP="002B7E4F">
      <w:pPr>
        <w:pStyle w:val="ppBodyTextIndent"/>
      </w:pPr>
    </w:p>
    <w:p w:rsidR="00477232" w:rsidRDefault="00B8488C" w:rsidP="00B8488C">
      <w:pPr>
        <w:pStyle w:val="ppNoteIndent"/>
      </w:pPr>
      <w:r w:rsidRPr="00B8488C">
        <w:rPr>
          <w:b/>
        </w:rPr>
        <w:t>Note:</w:t>
      </w:r>
      <w:r>
        <w:t xml:space="preserve"> </w:t>
      </w:r>
      <w:r w:rsidR="00477232">
        <w:t xml:space="preserve">F# is able to use its pattern matching abilities to bind each individual value in the </w:t>
      </w:r>
      <w:r w:rsidR="0054658C" w:rsidRPr="0054658C">
        <w:rPr>
          <w:b/>
        </w:rPr>
        <w:t>tuple</w:t>
      </w:r>
      <w:r w:rsidR="00477232">
        <w:t xml:space="preserve"> to the </w:t>
      </w:r>
      <w:r w:rsidR="0054658C" w:rsidRPr="0054658C">
        <w:rPr>
          <w:b/>
        </w:rPr>
        <w:t>b</w:t>
      </w:r>
      <w:r w:rsidR="00477232">
        <w:t xml:space="preserve"> a</w:t>
      </w:r>
      <w:r w:rsidR="00312C31">
        <w:t xml:space="preserve">nd </w:t>
      </w:r>
      <w:r w:rsidR="0054658C" w:rsidRPr="0054658C">
        <w:rPr>
          <w:b/>
        </w:rPr>
        <w:t>c</w:t>
      </w:r>
      <w:r w:rsidR="00312C31">
        <w:t xml:space="preserve"> identifiers respectively.</w:t>
      </w:r>
    </w:p>
    <w:p w:rsidR="00B8488C" w:rsidRPr="00B8488C" w:rsidRDefault="00B8488C" w:rsidP="00B8488C">
      <w:pPr>
        <w:pStyle w:val="ppBodyTextIndent"/>
      </w:pPr>
    </w:p>
    <w:p w:rsidR="0089767F" w:rsidRDefault="0089767F" w:rsidP="007A0F94">
      <w:pPr>
        <w:pStyle w:val="ppNumberList"/>
      </w:pPr>
      <w:r>
        <w:t xml:space="preserve">The </w:t>
      </w:r>
      <w:proofErr w:type="spellStart"/>
      <w:r w:rsidR="00F11CFE" w:rsidRPr="00F11CFE">
        <w:rPr>
          <w:b/>
        </w:rPr>
        <w:t>fst</w:t>
      </w:r>
      <w:proofErr w:type="spellEnd"/>
      <w:r>
        <w:t xml:space="preserve"> and </w:t>
      </w:r>
      <w:proofErr w:type="spellStart"/>
      <w:r w:rsidR="00F11CFE" w:rsidRPr="00F11CFE">
        <w:rPr>
          <w:b/>
        </w:rPr>
        <w:t>snd</w:t>
      </w:r>
      <w:proofErr w:type="spellEnd"/>
      <w:r>
        <w:t xml:space="preserve"> functions are fine if your tuple only has two values.  For tuples that have more than two values, F# allows us to use the </w:t>
      </w:r>
      <w:r w:rsidRPr="0089767F">
        <w:rPr>
          <w:b/>
        </w:rPr>
        <w:t>let</w:t>
      </w:r>
      <w:r>
        <w:t xml:space="preserve"> statement to bind the elements of a tuple to a pattern. Enter the following command into the F# interactive console:</w:t>
      </w:r>
    </w:p>
    <w:p w:rsidR="0089767F" w:rsidRPr="00DB17F1" w:rsidRDefault="0089767F" w:rsidP="0089767F">
      <w:pPr>
        <w:pStyle w:val="ppCodeLanguageIndent"/>
        <w:rPr>
          <w:rFonts w:eastAsia="Times New Roman"/>
          <w:color w:val="auto"/>
        </w:rPr>
      </w:pPr>
      <w:r>
        <w:t>F#</w:t>
      </w:r>
    </w:p>
    <w:p w:rsidR="0089767F" w:rsidRPr="002B7E4F" w:rsidRDefault="00534C6C" w:rsidP="0089767F">
      <w:pPr>
        <w:pStyle w:val="ppCodeIndent"/>
        <w:rPr>
          <w:b/>
        </w:rPr>
      </w:pPr>
      <w:r>
        <w:rPr>
          <w:rFonts w:eastAsiaTheme="minorHAnsi"/>
          <w:b/>
        </w:rPr>
        <w:t>let a = (42, "Hello F#"</w:t>
      </w:r>
      <w:r w:rsidR="0089767F">
        <w:rPr>
          <w:rFonts w:eastAsiaTheme="minorHAnsi"/>
          <w:b/>
        </w:rPr>
        <w:t>, 42.0);;</w:t>
      </w:r>
    </w:p>
    <w:p w:rsidR="002B7E4F" w:rsidRPr="0008172D" w:rsidRDefault="002B7E4F" w:rsidP="002B7E4F">
      <w:pPr>
        <w:pStyle w:val="ppBodyTextIndent"/>
      </w:pPr>
    </w:p>
    <w:p w:rsidR="00F0390E" w:rsidRPr="00DB17F1" w:rsidRDefault="00F0390E" w:rsidP="00F0390E">
      <w:pPr>
        <w:pStyle w:val="ppCodeLanguageIndent"/>
        <w:rPr>
          <w:rFonts w:eastAsia="Times New Roman"/>
          <w:color w:val="auto"/>
        </w:rPr>
      </w:pPr>
      <w:r>
        <w:t>Response</w:t>
      </w:r>
    </w:p>
    <w:p w:rsidR="00F0390E" w:rsidRPr="002B7E4F" w:rsidRDefault="00F0390E" w:rsidP="00F0390E">
      <w:pPr>
        <w:pStyle w:val="ppCodeIndent"/>
        <w:rPr>
          <w:b/>
        </w:rPr>
      </w:pPr>
      <w:proofErr w:type="spellStart"/>
      <w:r>
        <w:rPr>
          <w:rFonts w:eastAsiaTheme="minorHAnsi"/>
          <w:b/>
        </w:rPr>
        <w:t>val</w:t>
      </w:r>
      <w:proofErr w:type="spellEnd"/>
      <w:r>
        <w:rPr>
          <w:rFonts w:eastAsiaTheme="minorHAnsi"/>
          <w:b/>
        </w:rPr>
        <w:t xml:space="preserve"> </w:t>
      </w:r>
      <w:r w:rsidR="008B5A5D">
        <w:rPr>
          <w:rFonts w:eastAsiaTheme="minorHAnsi"/>
          <w:b/>
        </w:rPr>
        <w:t>a</w:t>
      </w:r>
      <w:r>
        <w:rPr>
          <w:rFonts w:eastAsiaTheme="minorHAnsi"/>
          <w:b/>
        </w:rPr>
        <w:t xml:space="preserve"> : </w:t>
      </w:r>
      <w:proofErr w:type="spellStart"/>
      <w:r>
        <w:rPr>
          <w:rFonts w:eastAsiaTheme="minorHAnsi"/>
          <w:b/>
        </w:rPr>
        <w:t>int</w:t>
      </w:r>
      <w:proofErr w:type="spellEnd"/>
      <w:r>
        <w:rPr>
          <w:rFonts w:eastAsiaTheme="minorHAnsi"/>
          <w:b/>
        </w:rPr>
        <w:t xml:space="preserve"> * string * float</w:t>
      </w:r>
      <w:r w:rsidR="00486505">
        <w:rPr>
          <w:rFonts w:eastAsiaTheme="minorHAnsi"/>
          <w:b/>
        </w:rPr>
        <w:t xml:space="preserve"> </w:t>
      </w:r>
      <w:r w:rsidR="00486505" w:rsidRPr="00486505">
        <w:rPr>
          <w:rFonts w:eastAsiaTheme="minorHAnsi"/>
          <w:b/>
        </w:rPr>
        <w:t>= (42, "Hello F#", 42.0)</w:t>
      </w:r>
    </w:p>
    <w:p w:rsidR="002B7E4F" w:rsidRPr="0008172D" w:rsidRDefault="002B7E4F" w:rsidP="002B7E4F">
      <w:pPr>
        <w:pStyle w:val="ppBodyTextIndent"/>
      </w:pPr>
    </w:p>
    <w:p w:rsidR="00783CF2" w:rsidRDefault="00783CF2" w:rsidP="00B8488C">
      <w:pPr>
        <w:pStyle w:val="ppBodyTextIndent"/>
      </w:pPr>
      <w:r>
        <w:t xml:space="preserve">Because this </w:t>
      </w:r>
      <w:r w:rsidR="0054658C" w:rsidRPr="0054658C">
        <w:rPr>
          <w:b/>
        </w:rPr>
        <w:t>tuple</w:t>
      </w:r>
      <w:r>
        <w:t xml:space="preserve"> is made up of more than one element, </w:t>
      </w:r>
      <w:proofErr w:type="spellStart"/>
      <w:r w:rsidRPr="00783CF2">
        <w:rPr>
          <w:b/>
        </w:rPr>
        <w:t>fst</w:t>
      </w:r>
      <w:proofErr w:type="spellEnd"/>
      <w:r>
        <w:t xml:space="preserve"> and </w:t>
      </w:r>
      <w:proofErr w:type="spellStart"/>
      <w:r w:rsidRPr="00783CF2">
        <w:rPr>
          <w:b/>
        </w:rPr>
        <w:t>snd</w:t>
      </w:r>
      <w:proofErr w:type="spellEnd"/>
      <w:r>
        <w:t xml:space="preserve"> will not work. In fact, if you try to use these met</w:t>
      </w:r>
      <w:r w:rsidR="00312C31">
        <w:t xml:space="preserve">hods F# </w:t>
      </w:r>
      <w:r w:rsidR="00802539">
        <w:t>Interactive will complain</w:t>
      </w:r>
      <w:r w:rsidR="00312C31">
        <w:t>.</w:t>
      </w:r>
    </w:p>
    <w:p w:rsidR="00B8488C" w:rsidRDefault="002B7E4F" w:rsidP="00B8488C">
      <w:pPr>
        <w:pStyle w:val="ppFigureIndent"/>
        <w:keepNext/>
      </w:pPr>
      <w:r w:rsidRPr="002B7E4F">
        <w:rPr>
          <w:noProof/>
          <w:lang w:bidi="ar-SA"/>
        </w:rPr>
        <w:lastRenderedPageBreak/>
        <w:drawing>
          <wp:inline distT="0" distB="0" distL="0" distR="0" wp14:editId="6DEC7759">
            <wp:extent cx="5943600" cy="3002280"/>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02280"/>
                    </a:xfrm>
                    <a:prstGeom prst="rect">
                      <a:avLst/>
                    </a:prstGeom>
                  </pic:spPr>
                </pic:pic>
              </a:graphicData>
            </a:graphic>
          </wp:inline>
        </w:drawing>
      </w:r>
    </w:p>
    <w:p w:rsidR="00783CF2" w:rsidRDefault="00B8488C" w:rsidP="00B8488C">
      <w:pPr>
        <w:pStyle w:val="ppFigureNumberIndent"/>
      </w:pPr>
      <w:r>
        <w:t xml:space="preserve">Figure </w:t>
      </w:r>
      <w:r w:rsidR="00F0390E">
        <w:t>2</w:t>
      </w:r>
    </w:p>
    <w:p w:rsidR="007A4021" w:rsidRDefault="00882977">
      <w:pPr>
        <w:pStyle w:val="ppFigureCaptionIndent"/>
      </w:pPr>
      <w:r>
        <w:t xml:space="preserve">Failure of </w:t>
      </w:r>
      <w:proofErr w:type="spellStart"/>
      <w:r>
        <w:t>fst</w:t>
      </w:r>
      <w:proofErr w:type="spellEnd"/>
      <w:r>
        <w:t xml:space="preserve"> and </w:t>
      </w:r>
      <w:proofErr w:type="spellStart"/>
      <w:r>
        <w:t>snd</w:t>
      </w:r>
      <w:proofErr w:type="spellEnd"/>
    </w:p>
    <w:p w:rsidR="00B8488C" w:rsidRPr="00B8488C" w:rsidRDefault="00B8488C" w:rsidP="00B8488C">
      <w:pPr>
        <w:pStyle w:val="ppBodyTextIndent"/>
      </w:pPr>
    </w:p>
    <w:p w:rsidR="002E3461" w:rsidRDefault="00312C31" w:rsidP="00312C31">
      <w:pPr>
        <w:pStyle w:val="ppNumberList"/>
        <w:rPr>
          <w:rFonts w:eastAsia="Times New Roman"/>
          <w:lang w:bidi="ar-SA"/>
        </w:rPr>
      </w:pPr>
      <w:r>
        <w:t xml:space="preserve">Even though </w:t>
      </w:r>
      <w:proofErr w:type="spellStart"/>
      <w:r w:rsidR="0054658C" w:rsidRPr="0054658C">
        <w:rPr>
          <w:b/>
        </w:rPr>
        <w:t>fst</w:t>
      </w:r>
      <w:proofErr w:type="spellEnd"/>
      <w:r>
        <w:t xml:space="preserve"> and </w:t>
      </w:r>
      <w:proofErr w:type="spellStart"/>
      <w:r w:rsidR="0054658C" w:rsidRPr="0054658C">
        <w:rPr>
          <w:b/>
        </w:rPr>
        <w:t>snd</w:t>
      </w:r>
      <w:proofErr w:type="spellEnd"/>
      <w:r>
        <w:t xml:space="preserve"> will only work on </w:t>
      </w:r>
      <w:r w:rsidR="00C52BB2">
        <w:rPr>
          <w:b/>
        </w:rPr>
        <w:t>t</w:t>
      </w:r>
      <w:r w:rsidR="0054658C" w:rsidRPr="0054658C">
        <w:rPr>
          <w:b/>
        </w:rPr>
        <w:t>uples</w:t>
      </w:r>
      <w:r>
        <w:t xml:space="preserve"> containing two values,</w:t>
      </w:r>
      <w:r w:rsidR="003E691F">
        <w:t xml:space="preserve"> </w:t>
      </w:r>
      <w:r>
        <w:t>p</w:t>
      </w:r>
      <w:r w:rsidR="003E691F">
        <w:t>attern matching can be used no matter how many value</w:t>
      </w:r>
      <w:r>
        <w:t>s</w:t>
      </w:r>
      <w:r w:rsidR="003E691F">
        <w:t xml:space="preserve"> are contained in a </w:t>
      </w:r>
      <w:r w:rsidR="0054658C" w:rsidRPr="0054658C">
        <w:rPr>
          <w:b/>
        </w:rPr>
        <w:t>tuple</w:t>
      </w:r>
      <w:r w:rsidR="00E90274">
        <w:t xml:space="preserve">. </w:t>
      </w:r>
      <w:r w:rsidR="002E3461">
        <w:rPr>
          <w:rFonts w:eastAsia="Times New Roman"/>
          <w:lang w:bidi="ar-SA"/>
        </w:rPr>
        <w:t>Enter the following command at th</w:t>
      </w:r>
      <w:r w:rsidR="00626CC5">
        <w:rPr>
          <w:rFonts w:eastAsia="Times New Roman"/>
          <w:lang w:bidi="ar-SA"/>
        </w:rPr>
        <w:t>e F# interactive command prompt:</w:t>
      </w:r>
    </w:p>
    <w:p w:rsidR="002E3461" w:rsidRPr="00DB17F1" w:rsidRDefault="002E3461" w:rsidP="002E3461">
      <w:pPr>
        <w:pStyle w:val="ppCodeLanguageIndent"/>
        <w:rPr>
          <w:rFonts w:eastAsia="Times New Roman"/>
          <w:color w:val="auto"/>
        </w:rPr>
      </w:pPr>
      <w:r>
        <w:t>F#</w:t>
      </w:r>
    </w:p>
    <w:p w:rsidR="002E3461" w:rsidRPr="00445335" w:rsidRDefault="002E3461" w:rsidP="002E3461">
      <w:pPr>
        <w:pStyle w:val="ppCodeIndent"/>
        <w:rPr>
          <w:b/>
        </w:rPr>
      </w:pPr>
      <w:r w:rsidRPr="002E3461">
        <w:rPr>
          <w:rFonts w:eastAsiaTheme="minorHAnsi"/>
          <w:b/>
        </w:rPr>
        <w:t xml:space="preserve">let </w:t>
      </w:r>
      <w:r w:rsidR="003E691F">
        <w:rPr>
          <w:rFonts w:eastAsiaTheme="minorHAnsi"/>
          <w:b/>
        </w:rPr>
        <w:t>(</w:t>
      </w:r>
      <w:r w:rsidRPr="002E3461">
        <w:rPr>
          <w:rFonts w:eastAsiaTheme="minorHAnsi"/>
          <w:b/>
        </w:rPr>
        <w:t>b</w:t>
      </w:r>
      <w:r>
        <w:rPr>
          <w:rFonts w:eastAsiaTheme="minorHAnsi"/>
          <w:b/>
        </w:rPr>
        <w:t>,</w:t>
      </w:r>
      <w:r w:rsidRPr="002E3461">
        <w:rPr>
          <w:rFonts w:eastAsiaTheme="minorHAnsi"/>
          <w:b/>
        </w:rPr>
        <w:t xml:space="preserve"> c</w:t>
      </w:r>
      <w:r>
        <w:rPr>
          <w:rFonts w:eastAsiaTheme="minorHAnsi"/>
          <w:b/>
        </w:rPr>
        <w:t>, d</w:t>
      </w:r>
      <w:r w:rsidR="003E691F">
        <w:rPr>
          <w:rFonts w:eastAsiaTheme="minorHAnsi"/>
          <w:b/>
        </w:rPr>
        <w:t>)</w:t>
      </w:r>
      <w:r w:rsidRPr="002E3461">
        <w:rPr>
          <w:rFonts w:eastAsiaTheme="minorHAnsi"/>
          <w:b/>
        </w:rPr>
        <w:t xml:space="preserve"> = a;;</w:t>
      </w:r>
    </w:p>
    <w:p w:rsidR="00445335" w:rsidRPr="002E3461" w:rsidRDefault="00445335" w:rsidP="00445335">
      <w:pPr>
        <w:pStyle w:val="ppBodyTextIndent"/>
      </w:pPr>
    </w:p>
    <w:p w:rsidR="00F0390E" w:rsidRPr="00DB17F1" w:rsidRDefault="00F0390E" w:rsidP="00F0390E">
      <w:pPr>
        <w:pStyle w:val="ppCodeLanguageIndent"/>
        <w:rPr>
          <w:rFonts w:eastAsia="Times New Roman"/>
          <w:color w:val="auto"/>
        </w:rPr>
      </w:pPr>
      <w:r>
        <w:t>Response</w:t>
      </w:r>
    </w:p>
    <w:p w:rsidR="00F0390E" w:rsidRPr="00F0390E" w:rsidRDefault="00F0390E" w:rsidP="00F0390E">
      <w:pPr>
        <w:pStyle w:val="ppCodeIndent"/>
        <w:rPr>
          <w:b/>
        </w:rPr>
      </w:pPr>
      <w:proofErr w:type="spellStart"/>
      <w:r>
        <w:rPr>
          <w:rFonts w:eastAsiaTheme="minorHAnsi"/>
          <w:b/>
        </w:rPr>
        <w:t>val</w:t>
      </w:r>
      <w:proofErr w:type="spellEnd"/>
      <w:r>
        <w:rPr>
          <w:rFonts w:eastAsiaTheme="minorHAnsi"/>
          <w:b/>
        </w:rPr>
        <w:t xml:space="preserve"> d : float</w:t>
      </w:r>
      <w:r w:rsidR="00AF3F47">
        <w:rPr>
          <w:rFonts w:eastAsiaTheme="minorHAnsi"/>
          <w:b/>
        </w:rPr>
        <w:t xml:space="preserve"> = 42.0</w:t>
      </w:r>
    </w:p>
    <w:p w:rsidR="00F0390E" w:rsidRPr="00F0390E" w:rsidRDefault="00F0390E" w:rsidP="00F0390E">
      <w:pPr>
        <w:pStyle w:val="ppCodeIndent"/>
        <w:rPr>
          <w:b/>
        </w:rPr>
      </w:pPr>
      <w:proofErr w:type="spellStart"/>
      <w:r>
        <w:rPr>
          <w:rFonts w:eastAsiaTheme="minorHAnsi"/>
          <w:b/>
        </w:rPr>
        <w:t>val</w:t>
      </w:r>
      <w:proofErr w:type="spellEnd"/>
      <w:r>
        <w:rPr>
          <w:rFonts w:eastAsiaTheme="minorHAnsi"/>
          <w:b/>
        </w:rPr>
        <w:t xml:space="preserve"> c : string</w:t>
      </w:r>
      <w:r w:rsidR="00534C6C">
        <w:rPr>
          <w:rFonts w:eastAsiaTheme="minorHAnsi"/>
          <w:b/>
        </w:rPr>
        <w:t xml:space="preserve"> = "Hello F#"</w:t>
      </w:r>
    </w:p>
    <w:p w:rsidR="00F0390E" w:rsidRPr="0008172D" w:rsidRDefault="00F0390E" w:rsidP="00F0390E">
      <w:pPr>
        <w:pStyle w:val="ppCodeIndent"/>
        <w:rPr>
          <w:b/>
        </w:rPr>
      </w:pPr>
      <w:proofErr w:type="spellStart"/>
      <w:r>
        <w:rPr>
          <w:rFonts w:eastAsiaTheme="minorHAnsi"/>
          <w:b/>
        </w:rPr>
        <w:t>val</w:t>
      </w:r>
      <w:proofErr w:type="spellEnd"/>
      <w:r>
        <w:rPr>
          <w:rFonts w:eastAsiaTheme="minorHAnsi"/>
          <w:b/>
        </w:rPr>
        <w:t xml:space="preserve"> b : </w:t>
      </w:r>
      <w:proofErr w:type="spellStart"/>
      <w:r>
        <w:rPr>
          <w:rFonts w:eastAsiaTheme="minorHAnsi"/>
          <w:b/>
        </w:rPr>
        <w:t>int</w:t>
      </w:r>
      <w:proofErr w:type="spellEnd"/>
      <w:r w:rsidR="00AF3F47">
        <w:rPr>
          <w:rFonts w:eastAsiaTheme="minorHAnsi"/>
          <w:b/>
        </w:rPr>
        <w:t xml:space="preserve"> = 42</w:t>
      </w:r>
    </w:p>
    <w:p w:rsidR="00B8488C" w:rsidRPr="00B8488C" w:rsidRDefault="00B8488C" w:rsidP="00445335">
      <w:pPr>
        <w:pStyle w:val="ppBodyTextIndent"/>
      </w:pPr>
    </w:p>
    <w:p w:rsidR="002E3461" w:rsidRDefault="00071A3B" w:rsidP="00B8488C">
      <w:pPr>
        <w:pStyle w:val="ppBodyTextIndent"/>
      </w:pPr>
      <w:r>
        <w:t>You</w:t>
      </w:r>
      <w:r w:rsidR="002E3461">
        <w:t xml:space="preserve"> can verify this by examining the values bound to each identifier</w:t>
      </w:r>
      <w:r w:rsidR="00882977">
        <w:t>. Enter the following into the F# interactive console</w:t>
      </w:r>
      <w:r w:rsidR="002E3461">
        <w:t>:</w:t>
      </w:r>
    </w:p>
    <w:p w:rsidR="00882977" w:rsidRPr="00DB17F1" w:rsidRDefault="00882977" w:rsidP="00882977">
      <w:pPr>
        <w:pStyle w:val="ppCodeLanguageIndent"/>
        <w:rPr>
          <w:rFonts w:eastAsia="Times New Roman"/>
          <w:color w:val="auto"/>
        </w:rPr>
      </w:pPr>
      <w:r>
        <w:t>F#</w:t>
      </w:r>
    </w:p>
    <w:p w:rsidR="00882977" w:rsidRPr="00882977" w:rsidRDefault="00882977" w:rsidP="00882977">
      <w:pPr>
        <w:pStyle w:val="ppCodeIndent"/>
        <w:rPr>
          <w:b/>
        </w:rPr>
      </w:pPr>
      <w:r>
        <w:rPr>
          <w:rFonts w:eastAsiaTheme="minorHAnsi"/>
          <w:b/>
        </w:rPr>
        <w:t>b;;</w:t>
      </w:r>
    </w:p>
    <w:p w:rsidR="00882977" w:rsidRPr="00882977" w:rsidRDefault="00882977" w:rsidP="00882977">
      <w:pPr>
        <w:pStyle w:val="ppCodeIndent"/>
        <w:rPr>
          <w:b/>
        </w:rPr>
      </w:pPr>
      <w:r>
        <w:rPr>
          <w:rFonts w:eastAsiaTheme="minorHAnsi"/>
          <w:b/>
        </w:rPr>
        <w:t>c;;</w:t>
      </w:r>
    </w:p>
    <w:p w:rsidR="00882977" w:rsidRPr="002E3461" w:rsidRDefault="00882977" w:rsidP="00882977">
      <w:pPr>
        <w:pStyle w:val="ppCodeIndent"/>
        <w:rPr>
          <w:b/>
        </w:rPr>
      </w:pPr>
      <w:r>
        <w:rPr>
          <w:rFonts w:eastAsiaTheme="minorHAnsi"/>
          <w:b/>
        </w:rPr>
        <w:t>d;;</w:t>
      </w:r>
    </w:p>
    <w:p w:rsidR="00A2631B" w:rsidRPr="00A2631B" w:rsidRDefault="00A2631B" w:rsidP="00AF3F47">
      <w:pPr>
        <w:pStyle w:val="ppBodyTextIndent"/>
        <w:numPr>
          <w:ilvl w:val="0"/>
          <w:numId w:val="0"/>
        </w:numPr>
        <w:ind w:left="720"/>
      </w:pPr>
    </w:p>
    <w:p w:rsidR="001E1822" w:rsidRDefault="001E1822" w:rsidP="001E1822">
      <w:pPr>
        <w:pStyle w:val="ppNumberList"/>
      </w:pPr>
      <w:r>
        <w:t>When using patterns of identifiers to get in</w:t>
      </w:r>
      <w:r w:rsidR="00C52BB2">
        <w:t>d</w:t>
      </w:r>
      <w:r>
        <w:t>i</w:t>
      </w:r>
      <w:r w:rsidR="00C52BB2">
        <w:t>vid</w:t>
      </w:r>
      <w:r>
        <w:t xml:space="preserve">ual values from a </w:t>
      </w:r>
      <w:r w:rsidR="0054658C" w:rsidRPr="0054658C">
        <w:rPr>
          <w:b/>
        </w:rPr>
        <w:t>tuple</w:t>
      </w:r>
      <w:r>
        <w:t xml:space="preserve">, there may be occasions where you only want a subset of the available values. F# provides a mechanism with its pattern </w:t>
      </w:r>
      <w:r>
        <w:lastRenderedPageBreak/>
        <w:t>matching syntax to ignore values that are not needed.  By simply replacing the identifier in the pattern with an underscore character (</w:t>
      </w:r>
      <w:r w:rsidR="0054658C" w:rsidRPr="0054658C">
        <w:rPr>
          <w:b/>
        </w:rPr>
        <w:t>_</w:t>
      </w:r>
      <w:r>
        <w:t xml:space="preserve">), you can instruct F# to ignore that value when it performs the pattern match. In the example below, </w:t>
      </w:r>
      <w:r w:rsidR="00071A3B">
        <w:t>you</w:t>
      </w:r>
      <w:r>
        <w:t xml:space="preserve"> are only concerned with getting the string value (the second value) from </w:t>
      </w:r>
      <w:r w:rsidR="00071A3B">
        <w:t>your</w:t>
      </w:r>
      <w:r>
        <w:t xml:space="preserve"> </w:t>
      </w:r>
      <w:proofErr w:type="gramStart"/>
      <w:r w:rsidR="0054658C" w:rsidRPr="0054658C">
        <w:rPr>
          <w:b/>
        </w:rPr>
        <w:t>tuple</w:t>
      </w:r>
      <w:r>
        <w:t>,</w:t>
      </w:r>
      <w:proofErr w:type="gramEnd"/>
      <w:r>
        <w:t xml:space="preserve"> </w:t>
      </w:r>
      <w:r w:rsidR="00071A3B">
        <w:t>you</w:t>
      </w:r>
      <w:r>
        <w:t xml:space="preserve"> do</w:t>
      </w:r>
      <w:r w:rsidR="00071A3B">
        <w:t xml:space="preserve"> no</w:t>
      </w:r>
      <w:r>
        <w:t>t care about the first or third values. Enter the following command at the F# interactive command prompt:</w:t>
      </w:r>
    </w:p>
    <w:p w:rsidR="00A2631B" w:rsidRPr="002E3461" w:rsidRDefault="00A2631B" w:rsidP="00A2631B">
      <w:pPr>
        <w:pStyle w:val="ppCodeLanguageIndent"/>
      </w:pPr>
      <w:r>
        <w:t>F#</w:t>
      </w:r>
    </w:p>
    <w:p w:rsidR="007F02B0" w:rsidRPr="00445335" w:rsidRDefault="007F02B0" w:rsidP="00A2631B">
      <w:pPr>
        <w:pStyle w:val="ppCodeIndent"/>
      </w:pPr>
      <w:r w:rsidRPr="002E3461">
        <w:rPr>
          <w:rFonts w:eastAsiaTheme="minorHAnsi"/>
        </w:rPr>
        <w:t xml:space="preserve">let </w:t>
      </w:r>
      <w:r>
        <w:rPr>
          <w:rFonts w:eastAsiaTheme="minorHAnsi"/>
        </w:rPr>
        <w:t>(_, e, _)</w:t>
      </w:r>
      <w:r w:rsidRPr="002E3461">
        <w:rPr>
          <w:rFonts w:eastAsiaTheme="minorHAnsi"/>
        </w:rPr>
        <w:t xml:space="preserve"> = a;;</w:t>
      </w:r>
    </w:p>
    <w:p w:rsidR="00445335" w:rsidRPr="002E3461" w:rsidRDefault="00445335" w:rsidP="00445335">
      <w:pPr>
        <w:pStyle w:val="ppBodyTextIndent"/>
      </w:pPr>
    </w:p>
    <w:p w:rsidR="00D7490A" w:rsidRPr="00DB17F1" w:rsidRDefault="00D7490A" w:rsidP="00D7490A">
      <w:pPr>
        <w:pStyle w:val="ppCodeLanguageIndent"/>
        <w:rPr>
          <w:rFonts w:eastAsia="Times New Roman"/>
          <w:color w:val="auto"/>
        </w:rPr>
      </w:pPr>
      <w:r>
        <w:t>Response</w:t>
      </w:r>
    </w:p>
    <w:p w:rsidR="00D7490A" w:rsidRPr="00445335" w:rsidRDefault="00D7490A" w:rsidP="00D7490A">
      <w:pPr>
        <w:pStyle w:val="ppCodeIndent"/>
        <w:rPr>
          <w:b/>
        </w:rPr>
      </w:pPr>
      <w:proofErr w:type="spellStart"/>
      <w:r>
        <w:rPr>
          <w:rFonts w:eastAsiaTheme="minorHAnsi"/>
          <w:b/>
        </w:rPr>
        <w:t>val</w:t>
      </w:r>
      <w:proofErr w:type="spellEnd"/>
      <w:r>
        <w:rPr>
          <w:rFonts w:eastAsiaTheme="minorHAnsi"/>
          <w:b/>
        </w:rPr>
        <w:t xml:space="preserve"> e : string</w:t>
      </w:r>
      <w:r w:rsidR="00534C6C">
        <w:rPr>
          <w:rFonts w:eastAsiaTheme="minorHAnsi"/>
          <w:b/>
        </w:rPr>
        <w:t xml:space="preserve"> = "Hello F#"</w:t>
      </w:r>
    </w:p>
    <w:p w:rsidR="00445335" w:rsidRPr="0008172D" w:rsidRDefault="00445335" w:rsidP="00445335">
      <w:pPr>
        <w:pStyle w:val="ppBodyTextIndent"/>
      </w:pPr>
    </w:p>
    <w:p w:rsidR="007F02B0" w:rsidRDefault="00A2631B" w:rsidP="00A2631B">
      <w:pPr>
        <w:pStyle w:val="ppNoteIndent"/>
      </w:pPr>
      <w:r w:rsidRPr="00A2631B">
        <w:rPr>
          <w:b/>
        </w:rPr>
        <w:t>Note:</w:t>
      </w:r>
      <w:r>
        <w:t xml:space="preserve"> </w:t>
      </w:r>
      <w:r w:rsidR="007F02B0">
        <w:t xml:space="preserve">F# has only bound the identifier that </w:t>
      </w:r>
      <w:r w:rsidR="00071A3B">
        <w:t>you</w:t>
      </w:r>
      <w:r w:rsidR="007F02B0">
        <w:t xml:space="preserve"> provided in out patter</w:t>
      </w:r>
      <w:r w:rsidR="00E7415E">
        <w:t>n</w:t>
      </w:r>
      <w:r w:rsidR="007F02B0">
        <w:t xml:space="preserve">; in this case </w:t>
      </w:r>
      <w:r w:rsidR="0054658C" w:rsidRPr="0054658C">
        <w:rPr>
          <w:b/>
        </w:rPr>
        <w:t>e</w:t>
      </w:r>
      <w:r w:rsidR="007F02B0">
        <w:t xml:space="preserve"> is</w:t>
      </w:r>
      <w:r w:rsidR="0043011D">
        <w:t xml:space="preserve"> bound to the string “Hello F#”.</w:t>
      </w:r>
    </w:p>
    <w:p w:rsidR="00DE07A0" w:rsidRPr="00DE07A0" w:rsidRDefault="00DE07A0" w:rsidP="00445335">
      <w:pPr>
        <w:pStyle w:val="ppBodyTextIndent"/>
      </w:pPr>
    </w:p>
    <w:p w:rsidR="007A4021" w:rsidRDefault="007A4021">
      <w:pPr>
        <w:pStyle w:val="ppListEnd"/>
      </w:pPr>
    </w:p>
    <w:p w:rsidR="00802539" w:rsidRDefault="00546A7E" w:rsidP="00546A7E">
      <w:pPr>
        <w:pStyle w:val="Heading1"/>
        <w:rPr>
          <w:kern w:val="28"/>
        </w:rPr>
      </w:pPr>
      <w:r>
        <w:rPr>
          <w:kern w:val="28"/>
        </w:rPr>
        <w:t>Next Step</w:t>
      </w:r>
    </w:p>
    <w:sdt>
      <w:sdtPr>
        <w:rPr>
          <w:rStyle w:val="Hyperlink"/>
        </w:rPr>
        <w:alias w:val="Topic Link"/>
        <w:tag w:val="dda5113a-e055-4223-9180-8ea761b30672"/>
        <w:id w:val="104061496"/>
        <w:placeholder>
          <w:docPart w:val="DefaultPlaceholder_22675703"/>
        </w:placeholder>
        <w:text/>
      </w:sdtPr>
      <w:sdtEndPr>
        <w:rPr>
          <w:rStyle w:val="DefaultParagraphFont"/>
          <w:rFonts w:asciiTheme="majorHAnsi" w:eastAsiaTheme="majorEastAsia" w:hAnsiTheme="majorHAnsi" w:cstheme="majorBidi"/>
          <w:color w:val="17365D" w:themeColor="text2" w:themeShade="BF"/>
          <w:spacing w:val="5"/>
          <w:kern w:val="28"/>
          <w:sz w:val="52"/>
          <w:szCs w:val="52"/>
          <w:u w:val="none"/>
        </w:rPr>
      </w:sdtEndPr>
      <w:sdtContent>
        <w:p w:rsidR="00546A7E" w:rsidRDefault="00546A7E">
          <w:pPr>
            <w:spacing w:after="200"/>
            <w:rPr>
              <w:rFonts w:asciiTheme="majorHAnsi" w:eastAsiaTheme="majorEastAsia" w:hAnsiTheme="majorHAnsi" w:cstheme="majorBidi"/>
              <w:color w:val="17365D" w:themeColor="text2" w:themeShade="BF"/>
              <w:spacing w:val="5"/>
              <w:kern w:val="28"/>
              <w:sz w:val="52"/>
              <w:szCs w:val="52"/>
            </w:rPr>
          </w:pPr>
          <w:r>
            <w:rPr>
              <w:rStyle w:val="Hyperlink"/>
            </w:rPr>
            <w:t>Exercise 3: Functions</w:t>
          </w:r>
        </w:p>
      </w:sdtContent>
    </w:sdt>
    <w:p w:rsidR="00546A7E" w:rsidRDefault="00546A7E" w:rsidP="00546A7E">
      <w:pPr>
        <w:pStyle w:val="ppListEnd"/>
        <w:rPr>
          <w:rFonts w:eastAsiaTheme="majorEastAsia"/>
          <w:kern w:val="28"/>
        </w:rPr>
      </w:pPr>
    </w:p>
    <w:bookmarkStart w:id="14" w:name="_Toc281930832" w:displacedByCustomXml="next"/>
    <w:sdt>
      <w:sdtPr>
        <w:alias w:val="Topic"/>
        <w:tag w:val="dda5113a-e055-4223-9180-8ea761b30672"/>
        <w:id w:val="5365859"/>
        <w:placeholder>
          <w:docPart w:val="DefaultPlaceholder_22675703"/>
        </w:placeholder>
        <w:text/>
      </w:sdtPr>
      <w:sdtEndPr/>
      <w:sdtContent>
        <w:p w:rsidR="00DE07A0" w:rsidRDefault="00DE07A0" w:rsidP="00DE07A0">
          <w:pPr>
            <w:pStyle w:val="ppTopic"/>
          </w:pPr>
          <w:r>
            <w:t>Exercise 3: Functions</w:t>
          </w:r>
        </w:p>
      </w:sdtContent>
    </w:sdt>
    <w:bookmarkEnd w:id="14" w:displacedByCustomXml="prev"/>
    <w:p w:rsidR="009864C5" w:rsidRDefault="00057718" w:rsidP="00DE07A0">
      <w:pPr>
        <w:pStyle w:val="ppBodyText"/>
      </w:pPr>
      <w:r>
        <w:t>Because F# views functions as being simply another type of data</w:t>
      </w:r>
      <w:r w:rsidR="009665FA">
        <w:t>,</w:t>
      </w:r>
      <w:r>
        <w:t xml:space="preserve"> the language provides a great deal of flexibility in how </w:t>
      </w:r>
      <w:r w:rsidR="00071A3B">
        <w:t>you</w:t>
      </w:r>
      <w:r>
        <w:t xml:space="preserve"> work with functions. In this exercise you’ll continue to work with the F# interactive console to become </w:t>
      </w:r>
      <w:r w:rsidR="00341190">
        <w:t>familiar</w:t>
      </w:r>
      <w:r>
        <w:t xml:space="preserve"> with the way F# handles functions.</w:t>
      </w:r>
    </w:p>
    <w:p w:rsidR="007A4021" w:rsidRDefault="00024F08" w:rsidP="00DE07A0">
      <w:pPr>
        <w:pStyle w:val="ppProcedureStart"/>
      </w:pPr>
      <w:bookmarkStart w:id="15" w:name="_Toc281930833"/>
      <w:r>
        <w:t>Task 1 – Binding Functions to I</w:t>
      </w:r>
      <w:r w:rsidR="00D17694">
        <w:t>dentifiers</w:t>
      </w:r>
      <w:bookmarkEnd w:id="15"/>
    </w:p>
    <w:p w:rsidR="00A57AB7" w:rsidRPr="00E320F3" w:rsidRDefault="00A57AB7" w:rsidP="00DE07A0">
      <w:pPr>
        <w:pStyle w:val="ppBodyText"/>
      </w:pPr>
      <w:r>
        <w:t xml:space="preserve">In this task you will see how </w:t>
      </w:r>
      <w:r w:rsidR="008C2011">
        <w:t xml:space="preserve">functions are </w:t>
      </w:r>
      <w:r>
        <w:t>values by binding them to identifiers.</w:t>
      </w:r>
    </w:p>
    <w:p w:rsidR="00A57AB7" w:rsidRPr="0043011D" w:rsidRDefault="00A57AB7" w:rsidP="00F31786">
      <w:pPr>
        <w:pStyle w:val="ppNumberList"/>
        <w:rPr>
          <w:rFonts w:eastAsia="Times New Roman"/>
          <w:lang w:bidi="ar-SA"/>
        </w:rPr>
      </w:pPr>
      <w:r>
        <w:t xml:space="preserve">Create a function and bind it to the identifier </w:t>
      </w:r>
      <w:proofErr w:type="spellStart"/>
      <w:r w:rsidR="0054658C" w:rsidRPr="0054658C">
        <w:rPr>
          <w:b/>
        </w:rPr>
        <w:t>addTenToNumber</w:t>
      </w:r>
      <w:proofErr w:type="spellEnd"/>
      <w:r>
        <w:t xml:space="preserve">. </w:t>
      </w:r>
      <w:r w:rsidRPr="0043011D">
        <w:rPr>
          <w:rFonts w:eastAsia="Times New Roman"/>
          <w:lang w:bidi="ar-SA"/>
        </w:rPr>
        <w:t>Enter the following command at the F# interactive command prompt;</w:t>
      </w:r>
    </w:p>
    <w:p w:rsidR="00A57AB7" w:rsidRPr="00DB17F1" w:rsidRDefault="00A57AB7" w:rsidP="00A57AB7">
      <w:pPr>
        <w:pStyle w:val="ppCodeLanguageIndent"/>
        <w:rPr>
          <w:rFonts w:eastAsia="Times New Roman"/>
          <w:color w:val="auto"/>
        </w:rPr>
      </w:pPr>
      <w:r>
        <w:t>F#</w:t>
      </w:r>
    </w:p>
    <w:p w:rsidR="00A57AB7" w:rsidRPr="00F31786" w:rsidRDefault="00A57AB7" w:rsidP="00A57AB7">
      <w:pPr>
        <w:pStyle w:val="ppCodeIndent"/>
        <w:rPr>
          <w:b/>
        </w:rPr>
      </w:pPr>
      <w:r>
        <w:rPr>
          <w:rFonts w:eastAsiaTheme="minorHAnsi"/>
          <w:b/>
        </w:rPr>
        <w:t>l</w:t>
      </w:r>
      <w:r w:rsidR="00C60495">
        <w:rPr>
          <w:rFonts w:eastAsiaTheme="minorHAnsi"/>
          <w:b/>
        </w:rPr>
        <w:t xml:space="preserve">et </w:t>
      </w:r>
      <w:proofErr w:type="spellStart"/>
      <w:r w:rsidR="00C60495">
        <w:rPr>
          <w:rFonts w:eastAsiaTheme="minorHAnsi"/>
          <w:b/>
        </w:rPr>
        <w:t>addTen</w:t>
      </w:r>
      <w:r w:rsidR="0043011D">
        <w:rPr>
          <w:rFonts w:eastAsiaTheme="minorHAnsi"/>
          <w:b/>
        </w:rPr>
        <w:t>To</w:t>
      </w:r>
      <w:r>
        <w:rPr>
          <w:rFonts w:eastAsiaTheme="minorHAnsi"/>
          <w:b/>
        </w:rPr>
        <w:t>Number</w:t>
      </w:r>
      <w:proofErr w:type="spellEnd"/>
      <w:r>
        <w:rPr>
          <w:rFonts w:eastAsiaTheme="minorHAnsi"/>
          <w:b/>
        </w:rPr>
        <w:t xml:space="preserve"> </w:t>
      </w:r>
      <w:r w:rsidR="00C60495">
        <w:rPr>
          <w:rFonts w:eastAsiaTheme="minorHAnsi"/>
          <w:b/>
        </w:rPr>
        <w:t>= (fun x -&gt; x + 10</w:t>
      </w:r>
      <w:r w:rsidR="00B466AF">
        <w:rPr>
          <w:rFonts w:eastAsiaTheme="minorHAnsi"/>
          <w:b/>
        </w:rPr>
        <w:t>)</w:t>
      </w:r>
      <w:r>
        <w:rPr>
          <w:rFonts w:eastAsiaTheme="minorHAnsi"/>
          <w:b/>
        </w:rPr>
        <w:t>;;</w:t>
      </w:r>
    </w:p>
    <w:p w:rsidR="00F31786" w:rsidRPr="0008172D" w:rsidRDefault="00F31786" w:rsidP="00F31786">
      <w:pPr>
        <w:pStyle w:val="ppBodyTextIndent"/>
      </w:pPr>
    </w:p>
    <w:p w:rsidR="008B086C" w:rsidRPr="00DB17F1" w:rsidRDefault="008B086C" w:rsidP="008B086C">
      <w:pPr>
        <w:pStyle w:val="ppCodeLanguageIndent"/>
        <w:rPr>
          <w:rFonts w:eastAsia="Times New Roman"/>
          <w:color w:val="auto"/>
        </w:rPr>
      </w:pPr>
      <w:r>
        <w:t>Response</w:t>
      </w:r>
    </w:p>
    <w:p w:rsidR="008B086C" w:rsidRPr="00F31786" w:rsidRDefault="008B086C" w:rsidP="008B086C">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addTenToNumber</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p>
    <w:p w:rsidR="00F31786" w:rsidRPr="0008172D" w:rsidRDefault="00F31786" w:rsidP="00F31786">
      <w:pPr>
        <w:pStyle w:val="ppBodyTextIndent"/>
      </w:pPr>
    </w:p>
    <w:p w:rsidR="00FA139A" w:rsidRDefault="00A57AB7" w:rsidP="008B086C">
      <w:pPr>
        <w:pStyle w:val="ppBodyTextIndent"/>
      </w:pPr>
      <w:r>
        <w:rPr>
          <w:rFonts w:eastAsia="Times New Roman"/>
          <w:lang w:bidi="ar-SA"/>
        </w:rPr>
        <w:t xml:space="preserve">This binds a function to the identifier </w:t>
      </w:r>
      <w:proofErr w:type="spellStart"/>
      <w:r w:rsidR="0054658C" w:rsidRPr="0054658C">
        <w:rPr>
          <w:rFonts w:eastAsia="Times New Roman"/>
          <w:b/>
          <w:lang w:bidi="ar-SA"/>
        </w:rPr>
        <w:t>addTenToNumber</w:t>
      </w:r>
      <w:proofErr w:type="spellEnd"/>
      <w:r w:rsidR="00C60495">
        <w:rPr>
          <w:rFonts w:eastAsia="Times New Roman"/>
          <w:lang w:bidi="ar-SA"/>
        </w:rPr>
        <w:t xml:space="preserve">. The function is </w:t>
      </w:r>
      <w:r w:rsidR="003602EF">
        <w:rPr>
          <w:rFonts w:eastAsia="Times New Roman"/>
          <w:lang w:bidi="ar-SA"/>
        </w:rPr>
        <w:t>declared</w:t>
      </w:r>
      <w:r w:rsidR="00C60495">
        <w:rPr>
          <w:rFonts w:eastAsia="Times New Roman"/>
          <w:lang w:bidi="ar-SA"/>
        </w:rPr>
        <w:t xml:space="preserve"> with the </w:t>
      </w:r>
      <w:r w:rsidR="0054658C" w:rsidRPr="0054658C">
        <w:rPr>
          <w:rFonts w:eastAsia="Times New Roman"/>
          <w:b/>
          <w:lang w:bidi="ar-SA"/>
        </w:rPr>
        <w:t>fun</w:t>
      </w:r>
      <w:r w:rsidR="00C60495">
        <w:rPr>
          <w:rFonts w:eastAsia="Times New Roman"/>
          <w:lang w:bidi="ar-SA"/>
        </w:rPr>
        <w:t xml:space="preserve"> keyword, followed by an argumen</w:t>
      </w:r>
      <w:r w:rsidR="00A42D3D">
        <w:rPr>
          <w:rFonts w:eastAsia="Times New Roman"/>
          <w:lang w:bidi="ar-SA"/>
        </w:rPr>
        <w:t xml:space="preserve">t (or list of arguments), </w:t>
      </w:r>
      <w:r w:rsidR="00C60495">
        <w:rPr>
          <w:rFonts w:eastAsia="Times New Roman"/>
          <w:lang w:bidi="ar-SA"/>
        </w:rPr>
        <w:t xml:space="preserve">the </w:t>
      </w:r>
      <w:r w:rsidR="0054658C" w:rsidRPr="0054658C">
        <w:rPr>
          <w:rFonts w:eastAsia="Times New Roman"/>
          <w:b/>
          <w:lang w:bidi="ar-SA"/>
        </w:rPr>
        <w:t>-&gt;</w:t>
      </w:r>
      <w:r w:rsidR="00C60495">
        <w:rPr>
          <w:rFonts w:eastAsia="Times New Roman"/>
          <w:lang w:bidi="ar-SA"/>
        </w:rPr>
        <w:t xml:space="preserve"> operator and finally the body of the function</w:t>
      </w:r>
      <w:r w:rsidR="008B086C">
        <w:rPr>
          <w:rFonts w:eastAsia="Times New Roman"/>
          <w:lang w:bidi="ar-SA"/>
        </w:rPr>
        <w:t>.</w:t>
      </w:r>
    </w:p>
    <w:p w:rsidR="00A57AB7" w:rsidRDefault="00DE07A0" w:rsidP="00DE07A0">
      <w:pPr>
        <w:pStyle w:val="ppNoteIndent"/>
        <w:rPr>
          <w:rFonts w:eastAsia="Times New Roman"/>
          <w:lang w:bidi="ar-SA"/>
        </w:rPr>
      </w:pPr>
      <w:r w:rsidRPr="00DE07A0">
        <w:rPr>
          <w:rFonts w:eastAsia="Times New Roman"/>
          <w:b/>
          <w:lang w:bidi="ar-SA"/>
        </w:rPr>
        <w:t>Note:</w:t>
      </w:r>
      <w:r>
        <w:rPr>
          <w:rFonts w:eastAsia="Times New Roman"/>
          <w:lang w:bidi="ar-SA"/>
        </w:rPr>
        <w:t xml:space="preserve"> </w:t>
      </w:r>
      <w:r w:rsidR="004A1217">
        <w:rPr>
          <w:rFonts w:eastAsia="Times New Roman"/>
          <w:lang w:bidi="ar-SA"/>
        </w:rPr>
        <w:t xml:space="preserve">F# has bound the identifier </w:t>
      </w:r>
      <w:proofErr w:type="spellStart"/>
      <w:r w:rsidR="0054658C" w:rsidRPr="0054658C">
        <w:rPr>
          <w:rFonts w:eastAsia="Times New Roman"/>
          <w:b/>
          <w:lang w:bidi="ar-SA"/>
        </w:rPr>
        <w:t>addTenToNumber</w:t>
      </w:r>
      <w:proofErr w:type="spellEnd"/>
      <w:r w:rsidR="004A1217">
        <w:rPr>
          <w:rFonts w:eastAsia="Times New Roman"/>
          <w:lang w:bidi="ar-SA"/>
        </w:rPr>
        <w:t xml:space="preserve"> to </w:t>
      </w:r>
      <w:r w:rsidR="00071A3B">
        <w:rPr>
          <w:rFonts w:eastAsia="Times New Roman"/>
          <w:lang w:bidi="ar-SA"/>
        </w:rPr>
        <w:t>your</w:t>
      </w:r>
      <w:r w:rsidR="004A1217">
        <w:rPr>
          <w:rFonts w:eastAsia="Times New Roman"/>
          <w:lang w:bidi="ar-SA"/>
        </w:rPr>
        <w:t xml:space="preserve"> type, which is defined as </w:t>
      </w:r>
      <w:proofErr w:type="spellStart"/>
      <w:r w:rsidR="0054658C" w:rsidRPr="0054658C">
        <w:rPr>
          <w:rFonts w:eastAsia="Times New Roman"/>
          <w:b/>
          <w:lang w:bidi="ar-SA"/>
        </w:rPr>
        <w:t>int</w:t>
      </w:r>
      <w:proofErr w:type="spellEnd"/>
      <w:r w:rsidR="0054658C" w:rsidRPr="0054658C">
        <w:rPr>
          <w:rFonts w:eastAsia="Times New Roman"/>
          <w:b/>
          <w:lang w:bidi="ar-SA"/>
        </w:rPr>
        <w:t xml:space="preserve"> -&gt; int</w:t>
      </w:r>
      <w:r w:rsidR="004A1217">
        <w:rPr>
          <w:rFonts w:eastAsia="Times New Roman"/>
          <w:lang w:bidi="ar-SA"/>
        </w:rPr>
        <w:t>.</w:t>
      </w:r>
      <w:r w:rsidR="00006B3C">
        <w:rPr>
          <w:rFonts w:eastAsia="Times New Roman"/>
          <w:lang w:bidi="ar-SA"/>
        </w:rPr>
        <w:t xml:space="preserve"> </w:t>
      </w:r>
      <w:r w:rsidR="004A1217">
        <w:rPr>
          <w:rFonts w:eastAsia="Times New Roman"/>
          <w:lang w:bidi="ar-SA"/>
        </w:rPr>
        <w:t xml:space="preserve"> </w:t>
      </w:r>
      <w:r w:rsidR="00006B3C">
        <w:rPr>
          <w:rFonts w:eastAsia="Times New Roman"/>
          <w:lang w:bidi="ar-SA"/>
        </w:rPr>
        <w:t>T</w:t>
      </w:r>
      <w:r w:rsidR="004A1217">
        <w:rPr>
          <w:rFonts w:eastAsia="Times New Roman"/>
          <w:lang w:bidi="ar-SA"/>
        </w:rPr>
        <w:t>his indicates t</w:t>
      </w:r>
      <w:r w:rsidR="0043011D">
        <w:rPr>
          <w:rFonts w:eastAsia="Times New Roman"/>
          <w:lang w:bidi="ar-SA"/>
        </w:rPr>
        <w:t xml:space="preserve">hat the value bound to </w:t>
      </w:r>
      <w:proofErr w:type="spellStart"/>
      <w:r w:rsidR="0054658C" w:rsidRPr="0054658C">
        <w:rPr>
          <w:rFonts w:eastAsia="Times New Roman"/>
          <w:b/>
          <w:lang w:bidi="ar-SA"/>
        </w:rPr>
        <w:t>addTenToNumber</w:t>
      </w:r>
      <w:proofErr w:type="spellEnd"/>
      <w:r w:rsidR="004A1217">
        <w:rPr>
          <w:rFonts w:eastAsia="Times New Roman"/>
          <w:lang w:bidi="ar-SA"/>
        </w:rPr>
        <w:t xml:space="preserve"> is a function which takes an argument tha</w:t>
      </w:r>
      <w:r w:rsidR="0043011D">
        <w:rPr>
          <w:rFonts w:eastAsia="Times New Roman"/>
          <w:lang w:bidi="ar-SA"/>
        </w:rPr>
        <w:t>t is an integer, and returns an</w:t>
      </w:r>
      <w:r w:rsidR="004A1217">
        <w:rPr>
          <w:rFonts w:eastAsia="Times New Roman"/>
          <w:lang w:bidi="ar-SA"/>
        </w:rPr>
        <w:t xml:space="preserve"> integer. </w:t>
      </w:r>
    </w:p>
    <w:p w:rsidR="00DE07A0" w:rsidRPr="00DE07A0" w:rsidRDefault="00DE07A0" w:rsidP="00DE07A0">
      <w:pPr>
        <w:pStyle w:val="ppBodyTextIndent"/>
        <w:rPr>
          <w:rFonts w:eastAsia="Times New Roman"/>
          <w:lang w:bidi="ar-SA"/>
        </w:rPr>
      </w:pPr>
    </w:p>
    <w:p w:rsidR="00A57AB7" w:rsidRDefault="00071A3B" w:rsidP="00A57AB7">
      <w:pPr>
        <w:pStyle w:val="ppNumberList"/>
        <w:rPr>
          <w:rFonts w:eastAsia="Times New Roman"/>
          <w:lang w:bidi="ar-SA"/>
        </w:rPr>
      </w:pPr>
      <w:r>
        <w:t>You</w:t>
      </w:r>
      <w:r w:rsidR="00A57AB7">
        <w:t xml:space="preserve"> can invoke the function </w:t>
      </w:r>
      <w:r w:rsidR="003602EF">
        <w:t>b</w:t>
      </w:r>
      <w:r w:rsidR="00A57AB7">
        <w:t xml:space="preserve">y referencing it via its identifier. </w:t>
      </w:r>
      <w:r w:rsidR="00A57AB7">
        <w:rPr>
          <w:rFonts w:eastAsia="Times New Roman"/>
          <w:lang w:bidi="ar-SA"/>
        </w:rPr>
        <w:t>Enter the following command at the F# interactive command prompt;</w:t>
      </w:r>
    </w:p>
    <w:p w:rsidR="00A57AB7" w:rsidRPr="00DB17F1" w:rsidRDefault="00A57AB7" w:rsidP="00A57AB7">
      <w:pPr>
        <w:pStyle w:val="ppCodeLanguageIndent"/>
        <w:rPr>
          <w:rFonts w:eastAsia="Times New Roman"/>
          <w:color w:val="auto"/>
        </w:rPr>
      </w:pPr>
      <w:r>
        <w:t>F#</w:t>
      </w:r>
    </w:p>
    <w:p w:rsidR="00A57AB7" w:rsidRPr="00F31786" w:rsidRDefault="00187767" w:rsidP="00A57AB7">
      <w:pPr>
        <w:pStyle w:val="ppCodeIndent"/>
        <w:rPr>
          <w:b/>
        </w:rPr>
      </w:pPr>
      <w:proofErr w:type="spellStart"/>
      <w:r>
        <w:rPr>
          <w:rFonts w:eastAsiaTheme="minorHAnsi"/>
          <w:b/>
        </w:rPr>
        <w:t>addTen</w:t>
      </w:r>
      <w:r w:rsidR="0043011D">
        <w:rPr>
          <w:rFonts w:eastAsiaTheme="minorHAnsi"/>
          <w:b/>
        </w:rPr>
        <w:t>To</w:t>
      </w:r>
      <w:r w:rsidR="00A57AB7">
        <w:rPr>
          <w:rFonts w:eastAsiaTheme="minorHAnsi"/>
          <w:b/>
        </w:rPr>
        <w:t>Number</w:t>
      </w:r>
      <w:proofErr w:type="spellEnd"/>
      <w:r w:rsidR="00A57AB7">
        <w:rPr>
          <w:rFonts w:eastAsiaTheme="minorHAnsi"/>
          <w:b/>
        </w:rPr>
        <w:t xml:space="preserve"> </w:t>
      </w:r>
      <w:r>
        <w:rPr>
          <w:rFonts w:eastAsiaTheme="minorHAnsi"/>
          <w:b/>
        </w:rPr>
        <w:t>32</w:t>
      </w:r>
      <w:r w:rsidR="00A57AB7">
        <w:rPr>
          <w:rFonts w:eastAsiaTheme="minorHAnsi"/>
          <w:b/>
        </w:rPr>
        <w:t>;;</w:t>
      </w:r>
    </w:p>
    <w:p w:rsidR="00F31786" w:rsidRPr="0008172D" w:rsidRDefault="00F31786" w:rsidP="00F31786">
      <w:pPr>
        <w:pStyle w:val="ppBodyTextIndent"/>
      </w:pPr>
    </w:p>
    <w:p w:rsidR="008B086C" w:rsidRPr="00DB17F1" w:rsidRDefault="008B086C" w:rsidP="008B086C">
      <w:pPr>
        <w:pStyle w:val="ppCodeLanguageIndent"/>
        <w:rPr>
          <w:rFonts w:eastAsia="Times New Roman"/>
          <w:color w:val="auto"/>
        </w:rPr>
      </w:pPr>
      <w:r>
        <w:t>Response</w:t>
      </w:r>
    </w:p>
    <w:p w:rsidR="008B086C" w:rsidRPr="0008172D" w:rsidRDefault="008B086C" w:rsidP="008B086C">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024F08" w:rsidRPr="00024F08" w:rsidRDefault="00024F08" w:rsidP="00F31786">
      <w:pPr>
        <w:pStyle w:val="ppBodyTextIndent"/>
      </w:pPr>
    </w:p>
    <w:p w:rsidR="007A4021" w:rsidRDefault="007A4021">
      <w:pPr>
        <w:pStyle w:val="ppListEnd"/>
      </w:pPr>
    </w:p>
    <w:p w:rsidR="007A4021" w:rsidRDefault="00024F08" w:rsidP="00DE07A0">
      <w:pPr>
        <w:pStyle w:val="ppProcedureStart"/>
      </w:pPr>
      <w:bookmarkStart w:id="16" w:name="_Toc281930834"/>
      <w:r>
        <w:t>Task 2 – Binding F</w:t>
      </w:r>
      <w:r w:rsidR="00006B3C">
        <w:t xml:space="preserve">unctions with </w:t>
      </w:r>
      <w:r>
        <w:t>M</w:t>
      </w:r>
      <w:r w:rsidR="00006B3C">
        <w:t xml:space="preserve">ultiple </w:t>
      </w:r>
      <w:r>
        <w:t>P</w:t>
      </w:r>
      <w:r w:rsidR="00006B3C">
        <w:t>arameters</w:t>
      </w:r>
      <w:bookmarkEnd w:id="16"/>
    </w:p>
    <w:p w:rsidR="009864C5" w:rsidRPr="00854804" w:rsidRDefault="009864C5" w:rsidP="00DE07A0">
      <w:pPr>
        <w:pStyle w:val="ppBodyText"/>
      </w:pPr>
      <w:r>
        <w:t xml:space="preserve">In this task you will </w:t>
      </w:r>
      <w:r w:rsidR="00830EAA">
        <w:t>examine how F# handles functions with multiple parameters</w:t>
      </w:r>
      <w:r w:rsidR="008853C1">
        <w:t>.</w:t>
      </w:r>
    </w:p>
    <w:p w:rsidR="008525F8" w:rsidRDefault="00830EAA" w:rsidP="0043011D">
      <w:pPr>
        <w:pStyle w:val="ppNumberList"/>
        <w:numPr>
          <w:ilvl w:val="1"/>
          <w:numId w:val="28"/>
        </w:numPr>
      </w:pPr>
      <w:r>
        <w:t xml:space="preserve">First </w:t>
      </w:r>
      <w:r w:rsidR="00071A3B">
        <w:t>you</w:t>
      </w:r>
      <w:r>
        <w:t xml:space="preserve"> need to create a function with multiple parameters. To build on </w:t>
      </w:r>
      <w:r w:rsidR="00071A3B">
        <w:t>your</w:t>
      </w:r>
      <w:r>
        <w:t xml:space="preserve"> last example of </w:t>
      </w:r>
      <w:proofErr w:type="spellStart"/>
      <w:r w:rsidR="0054658C" w:rsidRPr="0054658C">
        <w:rPr>
          <w:b/>
        </w:rPr>
        <w:t>addTenToNumber</w:t>
      </w:r>
      <w:proofErr w:type="spellEnd"/>
      <w:r>
        <w:t xml:space="preserve">, </w:t>
      </w:r>
      <w:r w:rsidR="00071A3B">
        <w:t>you</w:t>
      </w:r>
      <w:r>
        <w:t xml:space="preserve"> will create a more general function called </w:t>
      </w:r>
      <w:proofErr w:type="spellStart"/>
      <w:r w:rsidR="0054658C" w:rsidRPr="0054658C">
        <w:rPr>
          <w:b/>
        </w:rPr>
        <w:t>addTwoNumbers</w:t>
      </w:r>
      <w:proofErr w:type="spellEnd"/>
      <w:r>
        <w:t>. Enter the following command at the F# interactive command prompt:</w:t>
      </w:r>
    </w:p>
    <w:p w:rsidR="003568F5" w:rsidRPr="00DB17F1" w:rsidRDefault="003568F5" w:rsidP="003568F5">
      <w:pPr>
        <w:pStyle w:val="ppCodeLanguageIndent"/>
        <w:rPr>
          <w:rFonts w:eastAsia="Times New Roman"/>
          <w:color w:val="auto"/>
        </w:rPr>
      </w:pPr>
      <w:r>
        <w:t>F#</w:t>
      </w:r>
    </w:p>
    <w:p w:rsidR="003568F5" w:rsidRPr="00F31786" w:rsidRDefault="003568F5" w:rsidP="003568F5">
      <w:pPr>
        <w:pStyle w:val="ppCodeIndent"/>
        <w:rPr>
          <w:b/>
        </w:rPr>
      </w:pPr>
      <w:r>
        <w:rPr>
          <w:rFonts w:eastAsiaTheme="minorHAnsi"/>
          <w:b/>
        </w:rPr>
        <w:t xml:space="preserve">let </w:t>
      </w:r>
      <w:proofErr w:type="spellStart"/>
      <w:r>
        <w:rPr>
          <w:rFonts w:eastAsiaTheme="minorHAnsi"/>
          <w:b/>
        </w:rPr>
        <w:t>addTwoNumbers</w:t>
      </w:r>
      <w:proofErr w:type="spellEnd"/>
      <w:r>
        <w:rPr>
          <w:rFonts w:eastAsiaTheme="minorHAnsi"/>
          <w:b/>
        </w:rPr>
        <w:t xml:space="preserve"> = (fun x -&gt; </w:t>
      </w:r>
      <w:r w:rsidR="008470F1">
        <w:rPr>
          <w:rFonts w:eastAsiaTheme="minorHAnsi"/>
          <w:b/>
        </w:rPr>
        <w:t>(</w:t>
      </w:r>
      <w:r>
        <w:rPr>
          <w:rFonts w:eastAsiaTheme="minorHAnsi"/>
          <w:b/>
        </w:rPr>
        <w:t>fun y -&gt; x + y</w:t>
      </w:r>
      <w:r w:rsidR="008470F1">
        <w:rPr>
          <w:rFonts w:eastAsiaTheme="minorHAnsi"/>
          <w:b/>
        </w:rPr>
        <w:t>)</w:t>
      </w:r>
      <w:r>
        <w:rPr>
          <w:rFonts w:eastAsiaTheme="minorHAnsi"/>
          <w:b/>
        </w:rPr>
        <w:t>);;</w:t>
      </w:r>
    </w:p>
    <w:p w:rsidR="00F31786" w:rsidRPr="0008172D" w:rsidRDefault="00F31786" w:rsidP="00F31786">
      <w:pPr>
        <w:pStyle w:val="ppBodyTextIndent"/>
      </w:pPr>
    </w:p>
    <w:p w:rsidR="002B6544" w:rsidRPr="00DB17F1" w:rsidRDefault="002B6544" w:rsidP="002B6544">
      <w:pPr>
        <w:pStyle w:val="ppCodeLanguageIndent"/>
        <w:rPr>
          <w:rFonts w:eastAsia="Times New Roman"/>
          <w:color w:val="auto"/>
        </w:rPr>
      </w:pPr>
      <w:r>
        <w:t>Response</w:t>
      </w:r>
    </w:p>
    <w:p w:rsidR="002B6544" w:rsidRPr="00F31786" w:rsidRDefault="002B6544" w:rsidP="002B6544">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addTwoNumbers</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p>
    <w:p w:rsidR="00F31786" w:rsidRPr="0008172D" w:rsidRDefault="00F31786" w:rsidP="00F31786">
      <w:pPr>
        <w:pStyle w:val="ppBodyTextIndent"/>
      </w:pPr>
    </w:p>
    <w:p w:rsidR="00830EAA" w:rsidRDefault="00DE07A0" w:rsidP="00DE07A0">
      <w:pPr>
        <w:pStyle w:val="ppNoteIndent"/>
      </w:pPr>
      <w:r w:rsidRPr="00DE07A0">
        <w:rPr>
          <w:b/>
        </w:rPr>
        <w:t>Note:</w:t>
      </w:r>
      <w:r>
        <w:t xml:space="preserve"> </w:t>
      </w:r>
      <w:r w:rsidR="003568F5">
        <w:t xml:space="preserve">The syntax used here to declare a function with two arguments goes to further demonstrate that in F# function are values. </w:t>
      </w:r>
      <w:r w:rsidR="00830EAA">
        <w:t xml:space="preserve">Read that code carefully. The first thing to notice is that </w:t>
      </w:r>
      <w:proofErr w:type="spellStart"/>
      <w:r w:rsidR="0054658C" w:rsidRPr="0054658C">
        <w:rPr>
          <w:b/>
        </w:rPr>
        <w:t>addTwoNumbers</w:t>
      </w:r>
      <w:proofErr w:type="spellEnd"/>
      <w:r w:rsidR="00830EAA">
        <w:t xml:space="preserve"> isn’t really one function, it’s actually two functions: one function that accepts the first parameter and returns yet another function tha</w:t>
      </w:r>
      <w:r w:rsidR="00D7064C">
        <w:t>t accepts the second parameter.</w:t>
      </w:r>
    </w:p>
    <w:p w:rsidR="003568F5" w:rsidRDefault="00830EAA" w:rsidP="00DE07A0">
      <w:pPr>
        <w:pStyle w:val="ppNoteIndent"/>
      </w:pPr>
      <w:r>
        <w:lastRenderedPageBreak/>
        <w:t>This is completely different to how functions behave in traditional .</w:t>
      </w:r>
      <w:r w:rsidR="00D63EED">
        <w:t>NET languages that exist today.</w:t>
      </w:r>
    </w:p>
    <w:p w:rsidR="002B6544" w:rsidRDefault="002B6544" w:rsidP="00DE07A0">
      <w:pPr>
        <w:pStyle w:val="ppNoteIndent"/>
      </w:pPr>
      <w:r>
        <w:t>Your first thought might be “</w:t>
      </w:r>
      <w:proofErr w:type="gramStart"/>
      <w:r>
        <w:t>wow, that</w:t>
      </w:r>
      <w:proofErr w:type="gramEnd"/>
      <w:r>
        <w:t xml:space="preserve"> syntax is very ugly and hard to understand.” Luckily, there is a much easier shortcut syntax that you will see shortly. But once you understand how functions are defined under the hood like this, it becomes much easier to understand other advanced concepts </w:t>
      </w:r>
      <w:r w:rsidR="00071A3B">
        <w:t>you</w:t>
      </w:r>
      <w:r>
        <w:t xml:space="preserve"> will cover like “partially-applied functions.”</w:t>
      </w:r>
    </w:p>
    <w:p w:rsidR="00DE07A0" w:rsidRPr="00DE07A0" w:rsidRDefault="00DE07A0" w:rsidP="00DE07A0">
      <w:pPr>
        <w:pStyle w:val="ppBodyTextIndent"/>
      </w:pPr>
    </w:p>
    <w:p w:rsidR="007A4021" w:rsidRDefault="00071A3B" w:rsidP="00DE07A0">
      <w:pPr>
        <w:pStyle w:val="ppNumberList"/>
      </w:pPr>
      <w:r>
        <w:t>You</w:t>
      </w:r>
      <w:r w:rsidR="003568F5">
        <w:t xml:space="preserve"> can call the function </w:t>
      </w:r>
      <w:r w:rsidR="00830EAA">
        <w:t xml:space="preserve">and </w:t>
      </w:r>
      <w:r w:rsidR="003568F5">
        <w:t xml:space="preserve">see that it behaves the way </w:t>
      </w:r>
      <w:r>
        <w:t>you</w:t>
      </w:r>
      <w:r w:rsidR="003568F5">
        <w:t xml:space="preserve"> would expe</w:t>
      </w:r>
      <w:r w:rsidR="00391AED">
        <w:t xml:space="preserve">ct </w:t>
      </w:r>
      <w:r w:rsidR="00830EAA">
        <w:t xml:space="preserve">it to </w:t>
      </w:r>
      <w:r w:rsidR="00391AED">
        <w:t xml:space="preserve">by </w:t>
      </w:r>
      <w:r w:rsidR="00830EAA">
        <w:t xml:space="preserve">adding </w:t>
      </w:r>
      <w:r w:rsidR="00391AED">
        <w:t>two number</w:t>
      </w:r>
      <w:r w:rsidR="00830EAA">
        <w:t>s</w:t>
      </w:r>
      <w:r w:rsidR="00391AED">
        <w:t xml:space="preserve"> together. Enter the following code at the F# interacti</w:t>
      </w:r>
      <w:r w:rsidR="00006B3C">
        <w:t>v</w:t>
      </w:r>
      <w:r w:rsidR="00391AED">
        <w:t>e command prompt:</w:t>
      </w:r>
    </w:p>
    <w:p w:rsidR="00391AED" w:rsidRPr="00DB17F1" w:rsidRDefault="00391AED" w:rsidP="00391AED">
      <w:pPr>
        <w:pStyle w:val="ppCodeLanguageIndent"/>
        <w:rPr>
          <w:rFonts w:eastAsia="Times New Roman"/>
          <w:color w:val="auto"/>
        </w:rPr>
      </w:pPr>
      <w:r>
        <w:t>F#</w:t>
      </w:r>
    </w:p>
    <w:p w:rsidR="00391AED" w:rsidRPr="00F31786" w:rsidRDefault="00391AED" w:rsidP="00391AED">
      <w:pPr>
        <w:pStyle w:val="ppCodeIndent"/>
        <w:rPr>
          <w:b/>
        </w:rPr>
      </w:pPr>
      <w:proofErr w:type="spellStart"/>
      <w:r>
        <w:rPr>
          <w:rFonts w:eastAsiaTheme="minorHAnsi"/>
          <w:b/>
        </w:rPr>
        <w:t>addTwoNumbers</w:t>
      </w:r>
      <w:proofErr w:type="spellEnd"/>
      <w:r>
        <w:rPr>
          <w:rFonts w:eastAsiaTheme="minorHAnsi"/>
          <w:b/>
        </w:rPr>
        <w:t xml:space="preserve"> 21 21;;</w:t>
      </w:r>
    </w:p>
    <w:p w:rsidR="00F31786" w:rsidRPr="0008172D" w:rsidRDefault="00F31786" w:rsidP="00F31786">
      <w:pPr>
        <w:pStyle w:val="ppBodyTextIndent"/>
      </w:pPr>
    </w:p>
    <w:p w:rsidR="002B6544" w:rsidRPr="00DB17F1" w:rsidRDefault="002B6544" w:rsidP="002B6544">
      <w:pPr>
        <w:pStyle w:val="ppCodeLanguageIndent"/>
        <w:rPr>
          <w:rFonts w:eastAsia="Times New Roman"/>
          <w:color w:val="auto"/>
        </w:rPr>
      </w:pPr>
      <w:r>
        <w:t>Response</w:t>
      </w:r>
    </w:p>
    <w:p w:rsidR="002B6544" w:rsidRPr="0008172D" w:rsidRDefault="002B6544" w:rsidP="002B6544">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DE07A0" w:rsidRPr="00DE07A0" w:rsidRDefault="00DE07A0" w:rsidP="00DA5DF5">
      <w:pPr>
        <w:pStyle w:val="ppBodyTextIndent"/>
      </w:pPr>
    </w:p>
    <w:p w:rsidR="008853C1" w:rsidRDefault="00391AED" w:rsidP="004435CB">
      <w:pPr>
        <w:pStyle w:val="ppNumberList"/>
      </w:pPr>
      <w:r>
        <w:t>While the syntax used in the previous example works</w:t>
      </w:r>
      <w:r w:rsidR="00830EAA">
        <w:t xml:space="preserve"> (and is more in</w:t>
      </w:r>
      <w:r w:rsidR="00006B3C">
        <w:t xml:space="preserve"> </w:t>
      </w:r>
      <w:r w:rsidR="00830EAA">
        <w:t>line with the way F# handles functions)</w:t>
      </w:r>
      <w:r>
        <w:t xml:space="preserve">, it can be </w:t>
      </w:r>
      <w:r w:rsidR="00830EAA">
        <w:t xml:space="preserve">quite </w:t>
      </w:r>
      <w:r>
        <w:t>difficult to work with</w:t>
      </w:r>
      <w:r w:rsidR="00830EAA">
        <w:t>, especially as the number of parameters continues to grow</w:t>
      </w:r>
      <w:r>
        <w:t xml:space="preserve">. Even in </w:t>
      </w:r>
      <w:r w:rsidR="00071A3B">
        <w:t>your</w:t>
      </w:r>
      <w:r>
        <w:t xml:space="preserve"> scenario with just two arguments, the code </w:t>
      </w:r>
      <w:r w:rsidR="00830EAA">
        <w:t xml:space="preserve">is </w:t>
      </w:r>
      <w:r>
        <w:t>more difficult to read</w:t>
      </w:r>
      <w:r w:rsidR="00830EAA">
        <w:t xml:space="preserve"> and understand than it needs to be</w:t>
      </w:r>
      <w:r>
        <w:t>. Luckily, F# provides a simpler syntax for declaring functions.</w:t>
      </w:r>
      <w:r w:rsidR="00E450BC">
        <w:t xml:space="preserve"> </w:t>
      </w:r>
      <w:r w:rsidR="008853C1">
        <w:t xml:space="preserve"> Enter the following command at the F# interactive command prompt;</w:t>
      </w:r>
    </w:p>
    <w:p w:rsidR="008853C1" w:rsidRPr="00DB17F1" w:rsidRDefault="008853C1" w:rsidP="008853C1">
      <w:pPr>
        <w:pStyle w:val="ppCodeLanguageIndent"/>
        <w:rPr>
          <w:rFonts w:eastAsia="Times New Roman"/>
          <w:color w:val="auto"/>
        </w:rPr>
      </w:pPr>
      <w:r>
        <w:t>F#</w:t>
      </w:r>
    </w:p>
    <w:p w:rsidR="008853C1" w:rsidRPr="00F31786" w:rsidRDefault="008853C1" w:rsidP="008853C1">
      <w:pPr>
        <w:pStyle w:val="ppCodeIndent"/>
        <w:rPr>
          <w:b/>
        </w:rPr>
      </w:pPr>
      <w:r>
        <w:rPr>
          <w:rFonts w:eastAsiaTheme="minorHAnsi"/>
          <w:b/>
        </w:rPr>
        <w:t xml:space="preserve">let </w:t>
      </w:r>
      <w:proofErr w:type="spellStart"/>
      <w:r>
        <w:rPr>
          <w:rFonts w:eastAsiaTheme="minorHAnsi"/>
          <w:b/>
        </w:rPr>
        <w:t>addTwoNumbers</w:t>
      </w:r>
      <w:proofErr w:type="spellEnd"/>
      <w:r>
        <w:rPr>
          <w:rFonts w:eastAsiaTheme="minorHAnsi"/>
          <w:b/>
        </w:rPr>
        <w:t xml:space="preserve"> x y = x + y;;</w:t>
      </w:r>
    </w:p>
    <w:p w:rsidR="00F31786" w:rsidRPr="0008172D" w:rsidRDefault="00F31786" w:rsidP="00F31786">
      <w:pPr>
        <w:pStyle w:val="ppBodyTextIndent"/>
      </w:pPr>
    </w:p>
    <w:p w:rsidR="002B6544" w:rsidRPr="00DB17F1" w:rsidRDefault="002B6544" w:rsidP="002B6544">
      <w:pPr>
        <w:pStyle w:val="ppCodeLanguageIndent"/>
        <w:rPr>
          <w:rFonts w:eastAsia="Times New Roman"/>
          <w:color w:val="auto"/>
        </w:rPr>
      </w:pPr>
      <w:r>
        <w:t>Response</w:t>
      </w:r>
    </w:p>
    <w:p w:rsidR="002B6544" w:rsidRPr="00F31786" w:rsidRDefault="002B6544" w:rsidP="002B6544">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addTwoNumbers</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p>
    <w:p w:rsidR="00F31786" w:rsidRPr="0008172D" w:rsidRDefault="00F31786" w:rsidP="00F31786">
      <w:pPr>
        <w:pStyle w:val="ppBodyTextIndent"/>
      </w:pPr>
    </w:p>
    <w:p w:rsidR="002B6544" w:rsidRDefault="00DE07A0" w:rsidP="002B6544">
      <w:pPr>
        <w:pStyle w:val="ppNoteIndent"/>
      </w:pPr>
      <w:r w:rsidRPr="00DE07A0">
        <w:rPr>
          <w:b/>
        </w:rPr>
        <w:t>Note:</w:t>
      </w:r>
      <w:r>
        <w:t xml:space="preserve"> </w:t>
      </w:r>
      <w:r w:rsidR="00EA63D3">
        <w:t xml:space="preserve">F# has bound </w:t>
      </w:r>
      <w:r w:rsidR="00071A3B">
        <w:t>your</w:t>
      </w:r>
      <w:r w:rsidR="00EA63D3">
        <w:t xml:space="preserve"> function, which takes two integers, to the identifier </w:t>
      </w:r>
      <w:proofErr w:type="spellStart"/>
      <w:r w:rsidR="0054658C" w:rsidRPr="0054658C">
        <w:rPr>
          <w:b/>
        </w:rPr>
        <w:t>addTwoNumbers</w:t>
      </w:r>
      <w:proofErr w:type="spellEnd"/>
      <w:r w:rsidR="00EA63D3">
        <w:t>.</w:t>
      </w:r>
      <w:r w:rsidR="002B6544">
        <w:t xml:space="preserve"> Notice that F# still says the signature is “</w:t>
      </w:r>
      <w:proofErr w:type="spellStart"/>
      <w:r w:rsidR="002B6544">
        <w:t>int</w:t>
      </w:r>
      <w:proofErr w:type="spellEnd"/>
      <w:r w:rsidR="002B6544">
        <w:t xml:space="preserve"> -&gt; </w:t>
      </w:r>
      <w:proofErr w:type="spellStart"/>
      <w:r w:rsidR="002B6544">
        <w:t>int</w:t>
      </w:r>
      <w:proofErr w:type="spellEnd"/>
      <w:r w:rsidR="002B6544">
        <w:t xml:space="preserve"> -&gt; </w:t>
      </w:r>
      <w:proofErr w:type="spellStart"/>
      <w:r w:rsidR="002B6544">
        <w:t>int</w:t>
      </w:r>
      <w:proofErr w:type="spellEnd"/>
      <w:r w:rsidR="002B6544">
        <w:t xml:space="preserve">”, meaning a “function that takes an </w:t>
      </w:r>
      <w:proofErr w:type="spellStart"/>
      <w:r w:rsidR="002B6544">
        <w:t>int</w:t>
      </w:r>
      <w:proofErr w:type="spellEnd"/>
      <w:r w:rsidR="002B6544">
        <w:t xml:space="preserve"> that returns a function that takes an </w:t>
      </w:r>
      <w:proofErr w:type="spellStart"/>
      <w:r w:rsidR="002B6544">
        <w:t>int</w:t>
      </w:r>
      <w:proofErr w:type="spellEnd"/>
      <w:r w:rsidR="002B6544">
        <w:t xml:space="preserve"> that returns an int.” And yes, that sentence may take a couple of reads to soak in!</w:t>
      </w:r>
    </w:p>
    <w:p w:rsidR="00E450BC" w:rsidRPr="00283C70" w:rsidRDefault="00E450BC" w:rsidP="00E450BC">
      <w:pPr>
        <w:pStyle w:val="ppNoteIndent"/>
        <w:rPr>
          <w:b/>
        </w:rPr>
      </w:pPr>
      <w:r>
        <w:t>It is important to rem</w:t>
      </w:r>
      <w:r w:rsidR="00283C70">
        <w:t>e</w:t>
      </w:r>
      <w:r>
        <w:t>m</w:t>
      </w:r>
      <w:r w:rsidR="00283C70">
        <w:t>b</w:t>
      </w:r>
      <w:r>
        <w:t>er that in</w:t>
      </w:r>
      <w:r w:rsidR="00006B3C">
        <w:t xml:space="preserve"> </w:t>
      </w:r>
      <w:r>
        <w:t>F#</w:t>
      </w:r>
      <w:r w:rsidR="00830EAA">
        <w:t>,</w:t>
      </w:r>
      <w:r>
        <w:t xml:space="preserve"> argumen</w:t>
      </w:r>
      <w:r w:rsidR="00006B3C">
        <w:t>t</w:t>
      </w:r>
      <w:r>
        <w:t xml:space="preserve">s for functions are not </w:t>
      </w:r>
      <w:r w:rsidR="00BF06FE">
        <w:t xml:space="preserve">typically </w:t>
      </w:r>
      <w:r>
        <w:t xml:space="preserve">enclosed in </w:t>
      </w:r>
      <w:r w:rsidR="00006B3C">
        <w:t>parentheses</w:t>
      </w:r>
      <w:r w:rsidR="00830EAA">
        <w:t xml:space="preserve"> like they are in C#</w:t>
      </w:r>
      <w:r>
        <w:t xml:space="preserve">. </w:t>
      </w:r>
      <w:r w:rsidR="00283C70">
        <w:t>To declare a function with two arguments, the syntax is:</w:t>
      </w:r>
    </w:p>
    <w:p w:rsidR="00283C70" w:rsidRPr="00283C70" w:rsidRDefault="00BF06FE" w:rsidP="00E450BC">
      <w:pPr>
        <w:pStyle w:val="ppNoteIndent"/>
        <w:rPr>
          <w:b/>
        </w:rPr>
      </w:pPr>
      <w:r>
        <w:t xml:space="preserve">let </w:t>
      </w:r>
      <w:proofErr w:type="spellStart"/>
      <w:r w:rsidR="00283C70">
        <w:t>functionName</w:t>
      </w:r>
      <w:proofErr w:type="spellEnd"/>
      <w:r w:rsidR="00283C70">
        <w:t xml:space="preserve"> x y = …;;</w:t>
      </w:r>
    </w:p>
    <w:p w:rsidR="00283C70" w:rsidRPr="00283C70" w:rsidRDefault="00283C70" w:rsidP="00E450BC">
      <w:pPr>
        <w:pStyle w:val="ppNoteIndent"/>
        <w:rPr>
          <w:b/>
        </w:rPr>
      </w:pPr>
      <w:r>
        <w:t>This is NOT the same as:</w:t>
      </w:r>
    </w:p>
    <w:p w:rsidR="00283C70" w:rsidRPr="00283C70" w:rsidRDefault="00BF06FE" w:rsidP="00E450BC">
      <w:pPr>
        <w:pStyle w:val="ppNoteIndent"/>
        <w:rPr>
          <w:b/>
        </w:rPr>
      </w:pPr>
      <w:r>
        <w:lastRenderedPageBreak/>
        <w:t xml:space="preserve">let </w:t>
      </w:r>
      <w:proofErr w:type="spellStart"/>
      <w:r w:rsidR="00283C70">
        <w:t>functionName</w:t>
      </w:r>
      <w:proofErr w:type="spellEnd"/>
      <w:r w:rsidR="00283C70">
        <w:t xml:space="preserve"> (x, y) = …</w:t>
      </w:r>
    </w:p>
    <w:p w:rsidR="007A4021" w:rsidRDefault="00283C70">
      <w:pPr>
        <w:pStyle w:val="ppNoteIndent"/>
      </w:pPr>
      <w:r>
        <w:t xml:space="preserve">In the second case you have told F# that your </w:t>
      </w:r>
      <w:r w:rsidR="00830EAA">
        <w:t xml:space="preserve">function expects a single parameter, a </w:t>
      </w:r>
      <w:r w:rsidR="0054658C" w:rsidRPr="0054658C">
        <w:rPr>
          <w:b/>
        </w:rPr>
        <w:t>Tuple</w:t>
      </w:r>
      <w:r w:rsidR="00830EAA">
        <w:t xml:space="preserve">, </w:t>
      </w:r>
      <w:r>
        <w:t xml:space="preserve">for the argument to your function. </w:t>
      </w:r>
    </w:p>
    <w:p w:rsidR="00DE07A0" w:rsidRDefault="00DE07A0" w:rsidP="00DE07A0">
      <w:pPr>
        <w:pStyle w:val="ppBodyTextIndent"/>
      </w:pPr>
    </w:p>
    <w:p w:rsidR="009864C5" w:rsidRDefault="00ED4E1E" w:rsidP="009864C5">
      <w:pPr>
        <w:pStyle w:val="ppNumberList"/>
      </w:pPr>
      <w:r>
        <w:t>Just like any other value, values returned from functions in F# can be bound to identifiers. Enter the following command in the F# interactive console;</w:t>
      </w:r>
    </w:p>
    <w:p w:rsidR="00ED4E1E" w:rsidRPr="00DB17F1" w:rsidRDefault="00ED4E1E" w:rsidP="00ED4E1E">
      <w:pPr>
        <w:pStyle w:val="ppCodeLanguageIndent"/>
        <w:rPr>
          <w:rFonts w:eastAsia="Times New Roman"/>
          <w:color w:val="auto"/>
        </w:rPr>
      </w:pPr>
      <w:r>
        <w:t>F#</w:t>
      </w:r>
    </w:p>
    <w:p w:rsidR="00ED4E1E" w:rsidRPr="00F31786" w:rsidRDefault="00ED4E1E" w:rsidP="00ED4E1E">
      <w:pPr>
        <w:pStyle w:val="ppCodeIndent"/>
        <w:rPr>
          <w:b/>
        </w:rPr>
      </w:pPr>
      <w:r>
        <w:rPr>
          <w:rFonts w:eastAsiaTheme="minorHAnsi"/>
          <w:b/>
        </w:rPr>
        <w:t xml:space="preserve">let a = </w:t>
      </w:r>
      <w:proofErr w:type="spellStart"/>
      <w:r>
        <w:rPr>
          <w:rFonts w:eastAsiaTheme="minorHAnsi"/>
          <w:b/>
        </w:rPr>
        <w:t>addTwoNumbers</w:t>
      </w:r>
      <w:proofErr w:type="spellEnd"/>
      <w:r>
        <w:rPr>
          <w:rFonts w:eastAsiaTheme="minorHAnsi"/>
          <w:b/>
        </w:rPr>
        <w:t xml:space="preserve"> 21 21;;</w:t>
      </w:r>
    </w:p>
    <w:p w:rsidR="00F31786" w:rsidRPr="0008172D" w:rsidRDefault="00F31786" w:rsidP="00F31786">
      <w:pPr>
        <w:pStyle w:val="ppBodyTextIndent"/>
      </w:pPr>
    </w:p>
    <w:p w:rsidR="002B6544" w:rsidRPr="00DB17F1" w:rsidRDefault="002B6544" w:rsidP="002B6544">
      <w:pPr>
        <w:pStyle w:val="ppCodeLanguageIndent"/>
        <w:rPr>
          <w:rFonts w:eastAsia="Times New Roman"/>
          <w:color w:val="auto"/>
        </w:rPr>
      </w:pPr>
      <w:r>
        <w:t>Response</w:t>
      </w:r>
    </w:p>
    <w:p w:rsidR="002B6544" w:rsidRPr="00F31786" w:rsidRDefault="002B6544" w:rsidP="002B6544">
      <w:pPr>
        <w:pStyle w:val="ppCodeIndent"/>
        <w:rPr>
          <w:b/>
        </w:rPr>
      </w:pPr>
      <w:proofErr w:type="spellStart"/>
      <w:r>
        <w:rPr>
          <w:rFonts w:eastAsiaTheme="minorHAnsi"/>
          <w:b/>
        </w:rPr>
        <w:t>val</w:t>
      </w:r>
      <w:proofErr w:type="spellEnd"/>
      <w:r>
        <w:rPr>
          <w:rFonts w:eastAsiaTheme="minorHAnsi"/>
          <w:b/>
        </w:rPr>
        <w:t xml:space="preserve"> a : </w:t>
      </w:r>
      <w:proofErr w:type="spellStart"/>
      <w:r>
        <w:rPr>
          <w:rFonts w:eastAsiaTheme="minorHAnsi"/>
          <w:b/>
        </w:rPr>
        <w:t>int</w:t>
      </w:r>
      <w:proofErr w:type="spellEnd"/>
      <w:r w:rsidR="00A42D3D">
        <w:rPr>
          <w:rFonts w:eastAsiaTheme="minorHAnsi"/>
          <w:b/>
        </w:rPr>
        <w:t xml:space="preserve"> = 42</w:t>
      </w:r>
    </w:p>
    <w:p w:rsidR="00F31786" w:rsidRPr="0008172D" w:rsidRDefault="00F31786" w:rsidP="00F31786">
      <w:pPr>
        <w:pStyle w:val="ppBodyTextIndent"/>
      </w:pPr>
    </w:p>
    <w:p w:rsidR="002B6544" w:rsidRPr="00DB17F1" w:rsidRDefault="002B6544" w:rsidP="002B6544">
      <w:pPr>
        <w:pStyle w:val="ppCodeLanguageIndent"/>
        <w:rPr>
          <w:rFonts w:eastAsia="Times New Roman"/>
          <w:color w:val="auto"/>
        </w:rPr>
      </w:pPr>
      <w:r>
        <w:t>F#</w:t>
      </w:r>
    </w:p>
    <w:p w:rsidR="002B6544" w:rsidRDefault="002B6544" w:rsidP="002B6544">
      <w:pPr>
        <w:pStyle w:val="ppCodeIndent"/>
        <w:rPr>
          <w:b/>
        </w:rPr>
      </w:pPr>
      <w:r>
        <w:rPr>
          <w:b/>
        </w:rPr>
        <w:t>a;;</w:t>
      </w:r>
    </w:p>
    <w:p w:rsidR="00F31786" w:rsidRDefault="00F31786" w:rsidP="00F31786">
      <w:pPr>
        <w:pStyle w:val="ppBodyTextIndent"/>
      </w:pPr>
    </w:p>
    <w:p w:rsidR="002B6544" w:rsidRPr="00DB17F1" w:rsidRDefault="002B6544" w:rsidP="002B6544">
      <w:pPr>
        <w:pStyle w:val="ppCodeLanguageIndent"/>
        <w:rPr>
          <w:rFonts w:eastAsia="Times New Roman"/>
          <w:color w:val="auto"/>
        </w:rPr>
      </w:pPr>
      <w:r>
        <w:t>Response</w:t>
      </w:r>
    </w:p>
    <w:p w:rsidR="002B6544" w:rsidRPr="00F31786" w:rsidRDefault="002B6544" w:rsidP="002B6544">
      <w:pPr>
        <w:pStyle w:val="ppCodeIndent"/>
        <w:rPr>
          <w:b/>
        </w:rPr>
      </w:pPr>
      <w:proofErr w:type="spellStart"/>
      <w:r>
        <w:rPr>
          <w:rFonts w:eastAsiaTheme="minorHAnsi"/>
          <w:b/>
        </w:rPr>
        <w:t>val</w:t>
      </w:r>
      <w:proofErr w:type="spellEnd"/>
      <w:r>
        <w:rPr>
          <w:rFonts w:eastAsiaTheme="minorHAnsi"/>
          <w:b/>
        </w:rPr>
        <w:t xml:space="preserve"> </w:t>
      </w:r>
      <w:r w:rsidR="00A42D3D">
        <w:rPr>
          <w:rFonts w:eastAsiaTheme="minorHAnsi"/>
          <w:b/>
        </w:rPr>
        <w:t>it</w:t>
      </w:r>
      <w:r>
        <w:rPr>
          <w:rFonts w:eastAsiaTheme="minorHAnsi"/>
          <w:b/>
        </w:rPr>
        <w:t xml:space="preserve"> : </w:t>
      </w:r>
      <w:proofErr w:type="spellStart"/>
      <w:r>
        <w:rPr>
          <w:rFonts w:eastAsiaTheme="minorHAnsi"/>
          <w:b/>
        </w:rPr>
        <w:t>int</w:t>
      </w:r>
      <w:proofErr w:type="spellEnd"/>
      <w:r>
        <w:rPr>
          <w:rFonts w:eastAsiaTheme="minorHAnsi"/>
          <w:b/>
        </w:rPr>
        <w:t xml:space="preserve"> = 42</w:t>
      </w:r>
    </w:p>
    <w:p w:rsidR="00F31786" w:rsidRPr="0008172D" w:rsidRDefault="00F31786" w:rsidP="00F31786">
      <w:pPr>
        <w:pStyle w:val="ppBodyTextIndent"/>
      </w:pPr>
    </w:p>
    <w:p w:rsidR="00024F08" w:rsidRDefault="00024F08" w:rsidP="002440D0">
      <w:pPr>
        <w:pStyle w:val="ppListEnd"/>
      </w:pPr>
    </w:p>
    <w:p w:rsidR="007A4021" w:rsidRDefault="00006B3C" w:rsidP="00024F08">
      <w:pPr>
        <w:pStyle w:val="ppProcedureStart"/>
      </w:pPr>
      <w:bookmarkStart w:id="17" w:name="_Toc281930835"/>
      <w:r>
        <w:t>Task 3 – Working with partially-applied functions</w:t>
      </w:r>
      <w:bookmarkEnd w:id="17"/>
    </w:p>
    <w:p w:rsidR="0004019F" w:rsidRDefault="00CE0788">
      <w:pPr>
        <w:pStyle w:val="ppBodyText"/>
        <w:numPr>
          <w:ilvl w:val="0"/>
          <w:numId w:val="0"/>
        </w:numPr>
      </w:pPr>
      <w:r>
        <w:t>Because of the way functions</w:t>
      </w:r>
      <w:r w:rsidR="00FB015E">
        <w:t xml:space="preserve"> are defined in </w:t>
      </w:r>
      <w:r>
        <w:t xml:space="preserve">F#, F# lends itself naturally to the usage of </w:t>
      </w:r>
      <w:r w:rsidR="00FB015E">
        <w:t>“partially-applied” functions (also known as “curried” functions).</w:t>
      </w:r>
    </w:p>
    <w:p w:rsidR="0004019F" w:rsidRDefault="00735903" w:rsidP="00F31786">
      <w:pPr>
        <w:pStyle w:val="ppNumberList"/>
      </w:pPr>
      <w:r>
        <w:t>Partially-applied</w:t>
      </w:r>
      <w:r w:rsidR="00897EAE">
        <w:t xml:space="preserve"> functions are functions that allow </w:t>
      </w:r>
      <w:r w:rsidR="00277856">
        <w:t>them</w:t>
      </w:r>
      <w:r w:rsidR="00897EAE">
        <w:t xml:space="preserve"> to be called without having all of their input arguments applied. What is ret</w:t>
      </w:r>
      <w:r w:rsidR="00F2385E">
        <w:t xml:space="preserve">urned from a partially-applied function is </w:t>
      </w:r>
      <w:r w:rsidR="00897EAE">
        <w:t xml:space="preserve">a function whose parameter is the next expected parameter in the function chain. </w:t>
      </w:r>
      <w:r w:rsidR="00710C27">
        <w:t xml:space="preserve">First, </w:t>
      </w:r>
      <w:r w:rsidR="00071A3B">
        <w:t>you</w:t>
      </w:r>
      <w:r w:rsidR="00F2385E">
        <w:t xml:space="preserve"> need to recreate </w:t>
      </w:r>
      <w:r w:rsidR="00071A3B">
        <w:t>your</w:t>
      </w:r>
      <w:r w:rsidR="00F2385E">
        <w:t xml:space="preserve"> </w:t>
      </w:r>
      <w:r w:rsidR="00710C27">
        <w:t xml:space="preserve">function that takes two integer values as arguments. </w:t>
      </w:r>
      <w:r w:rsidR="002A51DD">
        <w:t>Enter the following code into th</w:t>
      </w:r>
      <w:r w:rsidR="00F2385E">
        <w:t>e F# interactive command prompt:</w:t>
      </w:r>
    </w:p>
    <w:p w:rsidR="006328AC" w:rsidRPr="00DB17F1" w:rsidRDefault="006328AC" w:rsidP="006328AC">
      <w:pPr>
        <w:pStyle w:val="ppCodeLanguageIndent"/>
        <w:rPr>
          <w:rFonts w:eastAsia="Times New Roman"/>
          <w:color w:val="auto"/>
        </w:rPr>
      </w:pPr>
      <w:r>
        <w:t>F#</w:t>
      </w:r>
    </w:p>
    <w:p w:rsidR="006328AC" w:rsidRDefault="006328AC" w:rsidP="006328AC">
      <w:pPr>
        <w:pStyle w:val="ppCodeIndent"/>
        <w:rPr>
          <w:b/>
        </w:rPr>
      </w:pPr>
      <w:r>
        <w:rPr>
          <w:b/>
        </w:rPr>
        <w:t xml:space="preserve">let </w:t>
      </w:r>
      <w:proofErr w:type="spellStart"/>
      <w:r w:rsidR="00710C27">
        <w:rPr>
          <w:b/>
        </w:rPr>
        <w:t>addNumbers</w:t>
      </w:r>
      <w:proofErr w:type="spellEnd"/>
      <w:r w:rsidR="00710C27">
        <w:rPr>
          <w:b/>
        </w:rPr>
        <w:t xml:space="preserve"> x y</w:t>
      </w:r>
      <w:r>
        <w:rPr>
          <w:b/>
        </w:rPr>
        <w:t xml:space="preserve"> =</w:t>
      </w:r>
      <w:r w:rsidR="00710C27">
        <w:rPr>
          <w:b/>
        </w:rPr>
        <w:t xml:space="preserve"> x + y</w:t>
      </w:r>
      <w:r>
        <w:rPr>
          <w:b/>
        </w:rPr>
        <w:t>;;</w:t>
      </w:r>
    </w:p>
    <w:p w:rsidR="00035AD3" w:rsidRDefault="00035AD3" w:rsidP="00035AD3">
      <w:pPr>
        <w:pStyle w:val="ppBodyTextIndent"/>
      </w:pPr>
    </w:p>
    <w:p w:rsidR="00452858" w:rsidRPr="00DB17F1" w:rsidRDefault="00452858" w:rsidP="00452858">
      <w:pPr>
        <w:pStyle w:val="ppCodeLanguageIndent"/>
        <w:rPr>
          <w:rFonts w:eastAsia="Times New Roman"/>
          <w:color w:val="auto"/>
        </w:rPr>
      </w:pPr>
      <w:r>
        <w:t>Response</w:t>
      </w:r>
    </w:p>
    <w:p w:rsidR="00452858" w:rsidRPr="0008172D" w:rsidRDefault="00452858" w:rsidP="00452858">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addNumbers</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p>
    <w:p w:rsidR="00024F08" w:rsidRPr="00024F08" w:rsidRDefault="00024F08" w:rsidP="00035AD3">
      <w:pPr>
        <w:pStyle w:val="ppBodyTextIndent"/>
      </w:pPr>
    </w:p>
    <w:p w:rsidR="00710C27" w:rsidRDefault="00035AD3" w:rsidP="00277856">
      <w:pPr>
        <w:pStyle w:val="ppNumberList"/>
      </w:pPr>
      <w:r>
        <w:lastRenderedPageBreak/>
        <w:t>You</w:t>
      </w:r>
      <w:r w:rsidR="00710C27">
        <w:t xml:space="preserve"> can call this function by passing it two integers and see the results. Enter the following command at the F# interactive command prompt:</w:t>
      </w:r>
    </w:p>
    <w:p w:rsidR="00710C27" w:rsidRPr="00DB17F1" w:rsidRDefault="00710C27" w:rsidP="00710C27">
      <w:pPr>
        <w:pStyle w:val="ppCodeLanguageIndent"/>
        <w:rPr>
          <w:rFonts w:eastAsia="Times New Roman"/>
          <w:color w:val="auto"/>
        </w:rPr>
      </w:pPr>
      <w:r>
        <w:t>F#</w:t>
      </w:r>
    </w:p>
    <w:p w:rsidR="00710C27" w:rsidRDefault="00710C27" w:rsidP="00710C27">
      <w:pPr>
        <w:pStyle w:val="ppCodeIndent"/>
        <w:rPr>
          <w:b/>
        </w:rPr>
      </w:pPr>
      <w:proofErr w:type="spellStart"/>
      <w:r>
        <w:rPr>
          <w:b/>
        </w:rPr>
        <w:t>addNumbers</w:t>
      </w:r>
      <w:proofErr w:type="spellEnd"/>
      <w:r>
        <w:rPr>
          <w:b/>
        </w:rPr>
        <w:t xml:space="preserve"> 20 22;;</w:t>
      </w:r>
    </w:p>
    <w:p w:rsidR="00035AD3" w:rsidRDefault="00035AD3" w:rsidP="00035AD3">
      <w:pPr>
        <w:pStyle w:val="ppBodyTextIndent"/>
      </w:pPr>
    </w:p>
    <w:p w:rsidR="00452858" w:rsidRPr="00DB17F1" w:rsidRDefault="00452858" w:rsidP="00452858">
      <w:pPr>
        <w:pStyle w:val="ppCodeLanguageIndent"/>
        <w:rPr>
          <w:rFonts w:eastAsia="Times New Roman"/>
          <w:color w:val="auto"/>
        </w:rPr>
      </w:pPr>
      <w:r>
        <w:t>Response</w:t>
      </w:r>
    </w:p>
    <w:p w:rsidR="00452858" w:rsidRPr="0008172D" w:rsidRDefault="00452858" w:rsidP="00452858">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024F08" w:rsidRPr="00024F08" w:rsidRDefault="00024F08" w:rsidP="00035AD3">
      <w:pPr>
        <w:pStyle w:val="ppBodyTextIndent"/>
      </w:pPr>
    </w:p>
    <w:p w:rsidR="00A7042F" w:rsidRDefault="00F2385E" w:rsidP="00A7042F">
      <w:pPr>
        <w:pStyle w:val="ppNumberList"/>
      </w:pPr>
      <w:r>
        <w:t>To show the power of partially-</w:t>
      </w:r>
      <w:r w:rsidR="00824743">
        <w:t>applied functions</w:t>
      </w:r>
      <w:r>
        <w:t xml:space="preserve">, rewrite </w:t>
      </w:r>
      <w:r w:rsidR="00035AD3">
        <w:t xml:space="preserve">your </w:t>
      </w:r>
      <w:proofErr w:type="spellStart"/>
      <w:r w:rsidR="0054658C" w:rsidRPr="0054658C">
        <w:rPr>
          <w:b/>
        </w:rPr>
        <w:t>addTenToNumber</w:t>
      </w:r>
      <w:proofErr w:type="spellEnd"/>
      <w:r>
        <w:t xml:space="preserve"> function to partially</w:t>
      </w:r>
      <w:r w:rsidR="00006B3C">
        <w:t xml:space="preserve"> </w:t>
      </w:r>
      <w:r w:rsidR="00824743">
        <w:t>apply the</w:t>
      </w:r>
      <w:r w:rsidR="00006B3C">
        <w:t xml:space="preserve"> </w:t>
      </w:r>
      <w:proofErr w:type="spellStart"/>
      <w:r w:rsidR="0054658C" w:rsidRPr="0054658C">
        <w:rPr>
          <w:b/>
        </w:rPr>
        <w:t>addNumbers</w:t>
      </w:r>
      <w:proofErr w:type="spellEnd"/>
      <w:r w:rsidR="00824743">
        <w:t xml:space="preserve"> function. </w:t>
      </w:r>
      <w:r w:rsidR="00A7042F">
        <w:t>Enter the following command into th</w:t>
      </w:r>
      <w:r w:rsidR="00CF6DD0">
        <w:t>e F# interactive command prompt:</w:t>
      </w:r>
    </w:p>
    <w:p w:rsidR="00A7042F" w:rsidRPr="00DB17F1" w:rsidRDefault="00A7042F" w:rsidP="00A7042F">
      <w:pPr>
        <w:pStyle w:val="ppCodeLanguageIndent"/>
        <w:rPr>
          <w:rFonts w:eastAsia="Times New Roman"/>
          <w:color w:val="auto"/>
        </w:rPr>
      </w:pPr>
      <w:r>
        <w:t>F#</w:t>
      </w:r>
    </w:p>
    <w:p w:rsidR="00F2385E" w:rsidRDefault="00A7042F" w:rsidP="00FA139A">
      <w:pPr>
        <w:pStyle w:val="ppCodeIndent"/>
        <w:rPr>
          <w:b/>
        </w:rPr>
      </w:pPr>
      <w:r>
        <w:rPr>
          <w:b/>
        </w:rPr>
        <w:t xml:space="preserve">let </w:t>
      </w:r>
      <w:proofErr w:type="spellStart"/>
      <w:r>
        <w:rPr>
          <w:b/>
        </w:rPr>
        <w:t>add</w:t>
      </w:r>
      <w:r w:rsidR="00CF6DD0">
        <w:rPr>
          <w:b/>
        </w:rPr>
        <w:t>TenTo</w:t>
      </w:r>
      <w:r>
        <w:rPr>
          <w:b/>
        </w:rPr>
        <w:t>Numbe</w:t>
      </w:r>
      <w:r w:rsidR="00F061E5">
        <w:rPr>
          <w:b/>
        </w:rPr>
        <w:t>r</w:t>
      </w:r>
      <w:proofErr w:type="spellEnd"/>
      <w:r>
        <w:rPr>
          <w:b/>
        </w:rPr>
        <w:t xml:space="preserve"> = </w:t>
      </w:r>
      <w:proofErr w:type="spellStart"/>
      <w:r w:rsidR="00553FB1">
        <w:rPr>
          <w:b/>
        </w:rPr>
        <w:t>addNumbers</w:t>
      </w:r>
      <w:proofErr w:type="spellEnd"/>
      <w:r w:rsidR="00F2385E">
        <w:rPr>
          <w:b/>
        </w:rPr>
        <w:t xml:space="preserve"> </w:t>
      </w:r>
      <w:r w:rsidR="00553FB1">
        <w:rPr>
          <w:b/>
        </w:rPr>
        <w:t>10</w:t>
      </w:r>
      <w:r>
        <w:rPr>
          <w:b/>
        </w:rPr>
        <w:t>;;</w:t>
      </w:r>
    </w:p>
    <w:p w:rsidR="00035AD3" w:rsidRDefault="00035AD3" w:rsidP="00035AD3">
      <w:pPr>
        <w:pStyle w:val="ppBodyTextIndent"/>
      </w:pPr>
    </w:p>
    <w:p w:rsidR="00452858" w:rsidRPr="00DB17F1" w:rsidRDefault="00452858" w:rsidP="00452858">
      <w:pPr>
        <w:pStyle w:val="ppCodeLanguageIndent"/>
        <w:rPr>
          <w:rFonts w:eastAsia="Times New Roman"/>
          <w:color w:val="auto"/>
        </w:rPr>
      </w:pPr>
      <w:r>
        <w:t>Response</w:t>
      </w:r>
    </w:p>
    <w:p w:rsidR="00452858" w:rsidRPr="00035AD3" w:rsidRDefault="00452858" w:rsidP="00452858">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addTenToNumber</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w:t>
      </w:r>
      <w:proofErr w:type="spellStart"/>
      <w:r>
        <w:rPr>
          <w:rFonts w:eastAsiaTheme="minorHAnsi"/>
          <w:b/>
        </w:rPr>
        <w:t>int</w:t>
      </w:r>
      <w:proofErr w:type="spellEnd"/>
      <w:r>
        <w:rPr>
          <w:rFonts w:eastAsiaTheme="minorHAnsi"/>
          <w:b/>
        </w:rPr>
        <w:t>)</w:t>
      </w:r>
    </w:p>
    <w:p w:rsidR="00035AD3" w:rsidRPr="0008172D" w:rsidRDefault="00035AD3" w:rsidP="00E327E6">
      <w:pPr>
        <w:pStyle w:val="ppBodyTextIndent"/>
      </w:pPr>
    </w:p>
    <w:p w:rsidR="00553FB1" w:rsidRDefault="00024F08" w:rsidP="00024F08">
      <w:pPr>
        <w:pStyle w:val="ppNoteIndent"/>
      </w:pPr>
      <w:r w:rsidRPr="00024F08">
        <w:rPr>
          <w:b/>
        </w:rPr>
        <w:t>Note:</w:t>
      </w:r>
      <w:r>
        <w:t xml:space="preserve"> </w:t>
      </w:r>
      <w:r w:rsidR="00F2385E">
        <w:t xml:space="preserve">Notice that even though the </w:t>
      </w:r>
      <w:proofErr w:type="spellStart"/>
      <w:r w:rsidR="0054658C" w:rsidRPr="0054658C">
        <w:rPr>
          <w:b/>
        </w:rPr>
        <w:t>addNumbers</w:t>
      </w:r>
      <w:proofErr w:type="spellEnd"/>
      <w:r w:rsidR="00F2385E">
        <w:t xml:space="preserve"> function expects two parameters, </w:t>
      </w:r>
      <w:r w:rsidR="00071A3B">
        <w:t>you</w:t>
      </w:r>
      <w:r w:rsidR="00F2385E">
        <w:t xml:space="preserve"> are only calling it with a single parameter. Remember how functions are defined in F#. </w:t>
      </w:r>
      <w:r w:rsidR="00071A3B">
        <w:t>Your</w:t>
      </w:r>
      <w:r w:rsidR="00F2385E">
        <w:t xml:space="preserve"> </w:t>
      </w:r>
      <w:proofErr w:type="spellStart"/>
      <w:r w:rsidR="0054658C" w:rsidRPr="0054658C">
        <w:rPr>
          <w:b/>
        </w:rPr>
        <w:t>addNumbers</w:t>
      </w:r>
      <w:proofErr w:type="spellEnd"/>
      <w:r w:rsidR="00F2385E">
        <w:t xml:space="preserve"> function is really defined as “let </w:t>
      </w:r>
      <w:proofErr w:type="spellStart"/>
      <w:r w:rsidR="00F2385E">
        <w:t>addNumbers</w:t>
      </w:r>
      <w:proofErr w:type="spellEnd"/>
      <w:r w:rsidR="00F2385E">
        <w:t xml:space="preserve"> = (fun x -&gt; (fun y -&gt; x + y))”. So, when </w:t>
      </w:r>
      <w:r w:rsidR="00071A3B">
        <w:t>you</w:t>
      </w:r>
      <w:r w:rsidR="00F2385E">
        <w:t xml:space="preserve"> call </w:t>
      </w:r>
      <w:proofErr w:type="spellStart"/>
      <w:r w:rsidR="0054658C" w:rsidRPr="0054658C">
        <w:rPr>
          <w:b/>
        </w:rPr>
        <w:t>addNumbers</w:t>
      </w:r>
      <w:proofErr w:type="spellEnd"/>
      <w:r w:rsidR="00F2385E">
        <w:t xml:space="preserve"> with a single parameter, a </w:t>
      </w:r>
      <w:r w:rsidR="0054658C" w:rsidRPr="0054658C">
        <w:rPr>
          <w:b/>
        </w:rPr>
        <w:t>function</w:t>
      </w:r>
      <w:r w:rsidR="00F2385E">
        <w:t xml:space="preserve"> is returned that is expecting the second parameter. In this vein, the </w:t>
      </w:r>
      <w:proofErr w:type="spellStart"/>
      <w:r w:rsidR="0054658C" w:rsidRPr="0054658C">
        <w:rPr>
          <w:b/>
        </w:rPr>
        <w:t>addNumbers</w:t>
      </w:r>
      <w:proofErr w:type="spellEnd"/>
      <w:r w:rsidR="00F2385E">
        <w:t xml:space="preserve"> </w:t>
      </w:r>
      <w:r w:rsidR="0054658C" w:rsidRPr="0054658C">
        <w:rPr>
          <w:b/>
        </w:rPr>
        <w:t>function</w:t>
      </w:r>
      <w:r w:rsidR="00F2385E">
        <w:t xml:space="preserve"> has been partially applied. This returned </w:t>
      </w:r>
      <w:r w:rsidR="0054658C" w:rsidRPr="0054658C">
        <w:rPr>
          <w:b/>
        </w:rPr>
        <w:t>function</w:t>
      </w:r>
      <w:r w:rsidR="00F2385E">
        <w:t xml:space="preserve"> is then bound to the identifier </w:t>
      </w:r>
      <w:proofErr w:type="spellStart"/>
      <w:r w:rsidR="0054658C" w:rsidRPr="0054658C">
        <w:rPr>
          <w:b/>
        </w:rPr>
        <w:t>addTenToNumber</w:t>
      </w:r>
      <w:proofErr w:type="spellEnd"/>
      <w:r w:rsidR="00F2385E">
        <w:t>.</w:t>
      </w:r>
    </w:p>
    <w:p w:rsidR="00024F08" w:rsidRDefault="00024F08" w:rsidP="00E327E6">
      <w:pPr>
        <w:pStyle w:val="ppBodyTextIndent"/>
      </w:pPr>
    </w:p>
    <w:p w:rsidR="00603899" w:rsidRDefault="00603899" w:rsidP="00266B3B">
      <w:pPr>
        <w:pStyle w:val="ppNumberList"/>
      </w:pPr>
      <w:r>
        <w:t>In this case, the identifie</w:t>
      </w:r>
      <w:r w:rsidR="00F2385E">
        <w:t xml:space="preserve">r </w:t>
      </w:r>
      <w:proofErr w:type="spellStart"/>
      <w:r w:rsidR="0054658C" w:rsidRPr="0054658C">
        <w:rPr>
          <w:b/>
        </w:rPr>
        <w:t>addTenToNumber</w:t>
      </w:r>
      <w:proofErr w:type="spellEnd"/>
      <w:r w:rsidR="00F061E5">
        <w:t xml:space="preserve"> is bound to a function that expects an integer argument and returns an integer.</w:t>
      </w:r>
      <w:r w:rsidR="00434EA8">
        <w:t xml:space="preserve"> </w:t>
      </w:r>
      <w:r w:rsidR="00F2385E">
        <w:t xml:space="preserve">This </w:t>
      </w:r>
      <w:r w:rsidR="00F061E5">
        <w:t xml:space="preserve">happens to be the output of the </w:t>
      </w:r>
      <w:proofErr w:type="spellStart"/>
      <w:r w:rsidR="0054658C" w:rsidRPr="0054658C">
        <w:rPr>
          <w:b/>
        </w:rPr>
        <w:t>addNumbers</w:t>
      </w:r>
      <w:proofErr w:type="spellEnd"/>
      <w:r w:rsidR="00F061E5">
        <w:t xml:space="preserve"> function when it is passed one argument.</w:t>
      </w:r>
      <w:r>
        <w:t xml:space="preserve"> </w:t>
      </w:r>
      <w:r w:rsidR="00071A3B">
        <w:t>You</w:t>
      </w:r>
      <w:r>
        <w:t xml:space="preserve"> can call</w:t>
      </w:r>
      <w:r w:rsidR="00F2385E">
        <w:t xml:space="preserve"> the function bound to </w:t>
      </w:r>
      <w:proofErr w:type="spellStart"/>
      <w:r w:rsidR="0054658C" w:rsidRPr="0054658C">
        <w:rPr>
          <w:b/>
        </w:rPr>
        <w:t>addTenToNumber</w:t>
      </w:r>
      <w:proofErr w:type="spellEnd"/>
      <w:r>
        <w:t xml:space="preserve"> by entering the following code at the F# interactive command prompt:</w:t>
      </w:r>
    </w:p>
    <w:p w:rsidR="00603899" w:rsidRPr="00DB17F1" w:rsidRDefault="00603899" w:rsidP="00603899">
      <w:pPr>
        <w:pStyle w:val="ppCodeLanguageIndent"/>
        <w:rPr>
          <w:rFonts w:eastAsia="Times New Roman"/>
          <w:color w:val="auto"/>
        </w:rPr>
      </w:pPr>
      <w:r>
        <w:t>F#</w:t>
      </w:r>
    </w:p>
    <w:p w:rsidR="00603899" w:rsidRDefault="00CF6DD0" w:rsidP="00603899">
      <w:pPr>
        <w:pStyle w:val="ppCodeIndent"/>
        <w:rPr>
          <w:b/>
        </w:rPr>
      </w:pPr>
      <w:proofErr w:type="spellStart"/>
      <w:r>
        <w:rPr>
          <w:b/>
        </w:rPr>
        <w:t>addTenTo</w:t>
      </w:r>
      <w:r w:rsidR="00603899">
        <w:rPr>
          <w:b/>
        </w:rPr>
        <w:t>Number</w:t>
      </w:r>
      <w:proofErr w:type="spellEnd"/>
      <w:r w:rsidR="00603899">
        <w:rPr>
          <w:b/>
        </w:rPr>
        <w:t xml:space="preserve"> 32;;</w:t>
      </w:r>
    </w:p>
    <w:p w:rsidR="00E327E6" w:rsidRDefault="00E327E6" w:rsidP="00E327E6">
      <w:pPr>
        <w:pStyle w:val="ppBodyTextIndent"/>
      </w:pPr>
    </w:p>
    <w:p w:rsidR="00452858" w:rsidRPr="00DB17F1" w:rsidRDefault="00452858" w:rsidP="00452858">
      <w:pPr>
        <w:pStyle w:val="ppCodeLanguageIndent"/>
        <w:rPr>
          <w:rFonts w:eastAsia="Times New Roman"/>
          <w:color w:val="auto"/>
        </w:rPr>
      </w:pPr>
      <w:r>
        <w:t>Response</w:t>
      </w:r>
    </w:p>
    <w:p w:rsidR="00452858" w:rsidRPr="0008172D" w:rsidRDefault="00452858" w:rsidP="00452858">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42</w:t>
      </w:r>
    </w:p>
    <w:p w:rsidR="00452858" w:rsidRPr="00452858" w:rsidRDefault="00452858" w:rsidP="00E327E6">
      <w:pPr>
        <w:pStyle w:val="ppBodyTextIndent"/>
      </w:pPr>
    </w:p>
    <w:p w:rsidR="009864C5" w:rsidRPr="00727595" w:rsidRDefault="009864C5" w:rsidP="00A0560E">
      <w:pPr>
        <w:pStyle w:val="ppListEnd"/>
        <w:numPr>
          <w:ilvl w:val="0"/>
          <w:numId w:val="0"/>
        </w:numPr>
        <w:ind w:left="173"/>
      </w:pPr>
    </w:p>
    <w:p w:rsidR="00024F08" w:rsidRDefault="00546A7E" w:rsidP="00E327E6">
      <w:pPr>
        <w:pStyle w:val="Heading1"/>
      </w:pPr>
      <w:r>
        <w:lastRenderedPageBreak/>
        <w:t>Next Step</w:t>
      </w:r>
    </w:p>
    <w:sdt>
      <w:sdtPr>
        <w:rPr>
          <w:rStyle w:val="Hyperlink"/>
        </w:rPr>
        <w:alias w:val="Topic Link"/>
        <w:tag w:val="f8a0965b-af90-4fde-b80e-dd7aeedb083e"/>
        <w:id w:val="104061499"/>
        <w:placeholder>
          <w:docPart w:val="DefaultPlaceholder_22675703"/>
        </w:placeholder>
        <w:text/>
      </w:sdtPr>
      <w:sdtEndPr>
        <w:rPr>
          <w:rStyle w:val="DefaultParagraphFont"/>
          <w:rFonts w:cstheme="minorBidi"/>
          <w:color w:val="auto"/>
          <w:u w:val="none"/>
        </w:rPr>
      </w:sdtEndPr>
      <w:sdtContent>
        <w:p w:rsidR="00452858" w:rsidRDefault="00546A7E" w:rsidP="00452858">
          <w:pPr>
            <w:pStyle w:val="ppBodyText"/>
            <w:numPr>
              <w:ilvl w:val="0"/>
              <w:numId w:val="0"/>
            </w:numPr>
          </w:pPr>
          <w:r>
            <w:rPr>
              <w:rStyle w:val="Hyperlink"/>
            </w:rPr>
            <w:t>Exercise 4: Lists</w:t>
          </w:r>
        </w:p>
      </w:sdtContent>
    </w:sdt>
    <w:p w:rsidR="00546A7E" w:rsidRDefault="00546A7E" w:rsidP="00546A7E">
      <w:pPr>
        <w:pStyle w:val="ppListEnd"/>
      </w:pPr>
    </w:p>
    <w:bookmarkStart w:id="18" w:name="_Toc281930836" w:displacedByCustomXml="next"/>
    <w:sdt>
      <w:sdtPr>
        <w:alias w:val="Topic"/>
        <w:tag w:val="f8a0965b-af90-4fde-b80e-dd7aeedb083e"/>
        <w:id w:val="20332422"/>
        <w:placeholder>
          <w:docPart w:val="DefaultPlaceholder_22675703"/>
        </w:placeholder>
        <w:text/>
      </w:sdtPr>
      <w:sdtEndPr/>
      <w:sdtContent>
        <w:p w:rsidR="00024F08" w:rsidRDefault="00024F08" w:rsidP="00024F08">
          <w:pPr>
            <w:pStyle w:val="ppTopic"/>
          </w:pPr>
          <w:r>
            <w:t>Exercise 4: Lists</w:t>
          </w:r>
        </w:p>
      </w:sdtContent>
    </w:sdt>
    <w:bookmarkEnd w:id="18" w:displacedByCustomXml="prev"/>
    <w:p w:rsidR="008E3A28" w:rsidRDefault="004244BB" w:rsidP="00024F08">
      <w:pPr>
        <w:pStyle w:val="ppBodyText"/>
      </w:pPr>
      <w:r>
        <w:t xml:space="preserve">This </w:t>
      </w:r>
      <w:r w:rsidR="009B1B46">
        <w:t>exercise</w:t>
      </w:r>
      <w:r>
        <w:t xml:space="preserve"> will demonstrate how F# works with lists</w:t>
      </w:r>
      <w:r w:rsidR="008E3A28">
        <w:t>.</w:t>
      </w:r>
      <w:r>
        <w:t xml:space="preserve"> It will cover how F#’s implementation of a linked list is very different from </w:t>
      </w:r>
      <w:r w:rsidR="0098047B">
        <w:t>its</w:t>
      </w:r>
      <w:r w:rsidR="00BF06FE">
        <w:t xml:space="preserve"> counterpart</w:t>
      </w:r>
      <w:r>
        <w:t xml:space="preserve"> in </w:t>
      </w:r>
      <w:r w:rsidR="009B1B46">
        <w:t>imperative</w:t>
      </w:r>
      <w:r>
        <w:t xml:space="preserve"> programming languages, explain the Head + Tail</w:t>
      </w:r>
      <w:r w:rsidR="00006B3C">
        <w:t xml:space="preserve"> </w:t>
      </w:r>
      <w:r>
        <w:t xml:space="preserve">approach and demonstrate the abilities this approach gives </w:t>
      </w:r>
      <w:r w:rsidR="00071A3B">
        <w:t>your</w:t>
      </w:r>
      <w:r>
        <w:t xml:space="preserve"> code</w:t>
      </w:r>
      <w:r w:rsidR="00BF06FE">
        <w:t xml:space="preserve"> through the use of recursive functions and pattern matching</w:t>
      </w:r>
      <w:r>
        <w:t>.</w:t>
      </w:r>
    </w:p>
    <w:p w:rsidR="007A4021" w:rsidRDefault="00024F08" w:rsidP="00024F08">
      <w:pPr>
        <w:pStyle w:val="ppProcedureStart"/>
      </w:pPr>
      <w:bookmarkStart w:id="19" w:name="_Toc281930837"/>
      <w:r>
        <w:t>Task 1 – Creating</w:t>
      </w:r>
      <w:r w:rsidR="00285FCF">
        <w:t xml:space="preserve"> L</w:t>
      </w:r>
      <w:r w:rsidR="00006B3C">
        <w:t>ists</w:t>
      </w:r>
      <w:bookmarkEnd w:id="19"/>
    </w:p>
    <w:p w:rsidR="00710DE8" w:rsidRDefault="008E3A28" w:rsidP="00024F08">
      <w:pPr>
        <w:pStyle w:val="ppBodyText"/>
      </w:pPr>
      <w:r>
        <w:t>In this task you will</w:t>
      </w:r>
      <w:r w:rsidR="00710DE8">
        <w:t xml:space="preserve"> learn the syntax to create lists in F#</w:t>
      </w:r>
      <w:r>
        <w:t>.</w:t>
      </w:r>
    </w:p>
    <w:p w:rsidR="007A4021" w:rsidRDefault="00710DE8" w:rsidP="00024F08">
      <w:pPr>
        <w:pStyle w:val="ppNote"/>
        <w:rPr>
          <w:b/>
        </w:rPr>
      </w:pPr>
      <w:r w:rsidRPr="00710DE8">
        <w:rPr>
          <w:b/>
        </w:rPr>
        <w:t xml:space="preserve">Note: </w:t>
      </w:r>
      <w:r w:rsidRPr="00710DE8">
        <w:rPr>
          <w:rFonts w:eastAsia="Times New Roman"/>
          <w:lang w:bidi="ar-SA"/>
        </w:rPr>
        <w:t>F#, like all functional languages, implements its lists as linked lists. However, the implementation of linked lists in F# is a little different from</w:t>
      </w:r>
      <w:r w:rsidR="00F504D7">
        <w:rPr>
          <w:rFonts w:eastAsia="Times New Roman"/>
          <w:lang w:bidi="ar-SA"/>
        </w:rPr>
        <w:t xml:space="preserve"> that of</w:t>
      </w:r>
      <w:r w:rsidRPr="00710DE8">
        <w:rPr>
          <w:rFonts w:eastAsia="Times New Roman"/>
          <w:lang w:bidi="ar-SA"/>
        </w:rPr>
        <w:t xml:space="preserve"> imperative languages.  </w:t>
      </w:r>
      <w:r>
        <w:t>Most imperative languages implement linked lists by creating nodes which contain a value and a pointer to the next node in the list. This makes it very easy to add items in the middle of the list. F# implements lists a</w:t>
      </w:r>
      <w:r w:rsidR="00B44782">
        <w:t>s</w:t>
      </w:r>
      <w:r>
        <w:t xml:space="preserve"> </w:t>
      </w:r>
      <w:r w:rsidR="0054658C" w:rsidRPr="0054658C">
        <w:rPr>
          <w:b/>
        </w:rPr>
        <w:t>Heads</w:t>
      </w:r>
      <w:r>
        <w:t xml:space="preserve"> and </w:t>
      </w:r>
      <w:r w:rsidR="0054658C" w:rsidRPr="0054658C">
        <w:rPr>
          <w:b/>
        </w:rPr>
        <w:t>Tails</w:t>
      </w:r>
      <w:r>
        <w:t xml:space="preserve">. Essentially, a list item node in F# consists of a value and a </w:t>
      </w:r>
      <w:r w:rsidR="0054658C" w:rsidRPr="0054658C">
        <w:rPr>
          <w:b/>
        </w:rPr>
        <w:t>tail</w:t>
      </w:r>
      <w:r w:rsidR="00334EAE">
        <w:t>,</w:t>
      </w:r>
      <w:r>
        <w:t xml:space="preserve"> which </w:t>
      </w:r>
      <w:r w:rsidR="00334EAE">
        <w:t xml:space="preserve">itself </w:t>
      </w:r>
      <w:r>
        <w:t xml:space="preserve">is another list. </w:t>
      </w:r>
    </w:p>
    <w:p w:rsidR="007A4021" w:rsidRPr="00D454A7" w:rsidRDefault="0034399F" w:rsidP="00024F08">
      <w:pPr>
        <w:pStyle w:val="ppNote"/>
        <w:rPr>
          <w:rStyle w:val="Hyperlink"/>
          <w:rFonts w:cstheme="minorBidi"/>
          <w:b/>
          <w:color w:val="auto"/>
          <w:u w:val="none"/>
        </w:rPr>
      </w:pPr>
      <w:r>
        <w:t>For more information on how F# deals with lists, please refer to Dustin Campbell</w:t>
      </w:r>
      <w:r w:rsidR="00F504D7">
        <w:t>’</w:t>
      </w:r>
      <w:r>
        <w:t xml:space="preserve">s blog at </w:t>
      </w:r>
      <w:hyperlink r:id="rId18" w:history="1">
        <w:r w:rsidRPr="00334EAE">
          <w:rPr>
            <w:rStyle w:val="Hyperlink"/>
            <w:rFonts w:cstheme="minorBidi"/>
          </w:rPr>
          <w:t>http://diditwith.net/2008/03/03/WhyILoveFListsTheBasics.aspx</w:t>
        </w:r>
      </w:hyperlink>
    </w:p>
    <w:p w:rsidR="00D454A7" w:rsidRDefault="00D454A7" w:rsidP="00D454A7">
      <w:pPr>
        <w:pStyle w:val="ppBodyText"/>
      </w:pPr>
    </w:p>
    <w:p w:rsidR="007C7319" w:rsidRDefault="007944AE" w:rsidP="00F07FA1">
      <w:pPr>
        <w:pStyle w:val="ppNumberList"/>
      </w:pPr>
      <w:r>
        <w:t>One</w:t>
      </w:r>
      <w:r w:rsidR="002D4008">
        <w:t xml:space="preserve"> way to create</w:t>
      </w:r>
      <w:r w:rsidR="003D7208">
        <w:t xml:space="preserve"> </w:t>
      </w:r>
      <w:r w:rsidR="007C7319">
        <w:t>lists</w:t>
      </w:r>
      <w:r w:rsidR="003D7208">
        <w:t xml:space="preserve"> in F# is to specify a list of item separated by </w:t>
      </w:r>
      <w:r w:rsidR="007C7319">
        <w:t>double-</w:t>
      </w:r>
      <w:r w:rsidR="008646FD">
        <w:t>colons (</w:t>
      </w:r>
      <w:r w:rsidR="0054658C" w:rsidRPr="009C67B1">
        <w:rPr>
          <w:b/>
        </w:rPr>
        <w:t>::</w:t>
      </w:r>
      <w:r w:rsidR="003D7208">
        <w:t>)</w:t>
      </w:r>
      <w:r w:rsidR="007C7319">
        <w:t xml:space="preserve"> </w:t>
      </w:r>
      <w:r w:rsidR="00BF06FE">
        <w:t>with the empty list (</w:t>
      </w:r>
      <w:r w:rsidR="0054658C" w:rsidRPr="009C67B1">
        <w:rPr>
          <w:b/>
        </w:rPr>
        <w:t>[]</w:t>
      </w:r>
      <w:r w:rsidR="007C7319">
        <w:t xml:space="preserve">) </w:t>
      </w:r>
      <w:r w:rsidR="00BF06FE">
        <w:t xml:space="preserve">at the end of </w:t>
      </w:r>
      <w:r w:rsidR="007C7319">
        <w:t xml:space="preserve">the list. </w:t>
      </w:r>
      <w:r w:rsidR="002D4008">
        <w:t>Technically, F# views this as concatenating lists</w:t>
      </w:r>
      <w:r w:rsidR="00F504D7">
        <w:t>:</w:t>
      </w:r>
      <w:r w:rsidR="002D4008">
        <w:t xml:space="preserve"> each element in the list is viewed as being concatenated to either another element or an empty list. The end result is the same; F# views the concatenated values as a list. </w:t>
      </w:r>
      <w:r w:rsidR="007C7319">
        <w:t>The sample code below creates three lists; and empty list, a list with one item and a list with two items. Enter the following code into the F# interactive console:</w:t>
      </w:r>
    </w:p>
    <w:p w:rsidR="007C7319" w:rsidRPr="00DB17F1" w:rsidRDefault="007C7319" w:rsidP="007C7319">
      <w:pPr>
        <w:pStyle w:val="ppCodeLanguageIndent"/>
        <w:rPr>
          <w:rFonts w:eastAsia="Times New Roman"/>
          <w:color w:val="auto"/>
        </w:rPr>
      </w:pPr>
      <w:r>
        <w:t>F#</w:t>
      </w:r>
    </w:p>
    <w:p w:rsidR="007C7319" w:rsidRDefault="007C7319" w:rsidP="00452858">
      <w:pPr>
        <w:pStyle w:val="ppCodeIndent"/>
        <w:numPr>
          <w:ilvl w:val="0"/>
          <w:numId w:val="0"/>
        </w:numPr>
        <w:ind w:left="720"/>
        <w:rPr>
          <w:b/>
        </w:rPr>
      </w:pPr>
      <w:proofErr w:type="gramStart"/>
      <w:r w:rsidRPr="00452858">
        <w:rPr>
          <w:b/>
        </w:rPr>
        <w:t>let</w:t>
      </w:r>
      <w:proofErr w:type="gramEnd"/>
      <w:r w:rsidRPr="00452858">
        <w:rPr>
          <w:b/>
        </w:rPr>
        <w:t xml:space="preserve"> </w:t>
      </w:r>
      <w:proofErr w:type="spellStart"/>
      <w:r w:rsidRPr="00452858">
        <w:rPr>
          <w:b/>
        </w:rPr>
        <w:t>emptyList</w:t>
      </w:r>
      <w:proofErr w:type="spellEnd"/>
      <w:r w:rsidRPr="00452858">
        <w:rPr>
          <w:b/>
        </w:rPr>
        <w:t xml:space="preserve"> = [];;</w:t>
      </w:r>
    </w:p>
    <w:p w:rsidR="00603523" w:rsidRPr="00452858" w:rsidRDefault="00603523" w:rsidP="00603523">
      <w:pPr>
        <w:pStyle w:val="ppBodyTextIndent"/>
      </w:pPr>
    </w:p>
    <w:p w:rsidR="00452858" w:rsidRPr="00DB17F1" w:rsidRDefault="00452858" w:rsidP="00452858">
      <w:pPr>
        <w:pStyle w:val="ppCodeLanguageIndent"/>
        <w:rPr>
          <w:rFonts w:eastAsia="Times New Roman"/>
          <w:color w:val="auto"/>
        </w:rPr>
      </w:pPr>
      <w:r>
        <w:t>Response</w:t>
      </w:r>
    </w:p>
    <w:p w:rsidR="00452858" w:rsidRPr="00603523" w:rsidRDefault="00452858" w:rsidP="00452858">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emptyList</w:t>
      </w:r>
      <w:proofErr w:type="spellEnd"/>
      <w:r>
        <w:rPr>
          <w:rFonts w:eastAsiaTheme="minorHAnsi"/>
          <w:b/>
        </w:rPr>
        <w:t xml:space="preserve"> : ‘a list</w:t>
      </w:r>
    </w:p>
    <w:p w:rsidR="00603523" w:rsidRPr="0008172D" w:rsidRDefault="00603523" w:rsidP="00603523">
      <w:pPr>
        <w:pStyle w:val="ppBodyTextIndent"/>
      </w:pPr>
    </w:p>
    <w:p w:rsidR="00452858" w:rsidRPr="00DB17F1" w:rsidRDefault="00452858" w:rsidP="00452858">
      <w:pPr>
        <w:pStyle w:val="ppCodeLanguageIndent"/>
        <w:rPr>
          <w:rFonts w:eastAsia="Times New Roman"/>
          <w:color w:val="auto"/>
        </w:rPr>
      </w:pPr>
      <w:r>
        <w:t>F#</w:t>
      </w:r>
    </w:p>
    <w:p w:rsidR="00452858" w:rsidRDefault="00534C6C" w:rsidP="00452858">
      <w:pPr>
        <w:pStyle w:val="ppCodeIndent"/>
        <w:rPr>
          <w:b/>
        </w:rPr>
      </w:pPr>
      <w:r>
        <w:rPr>
          <w:b/>
        </w:rPr>
        <w:t xml:space="preserve">let </w:t>
      </w:r>
      <w:proofErr w:type="spellStart"/>
      <w:r>
        <w:rPr>
          <w:b/>
        </w:rPr>
        <w:t>listWithOneItem</w:t>
      </w:r>
      <w:proofErr w:type="spellEnd"/>
      <w:r>
        <w:rPr>
          <w:b/>
        </w:rPr>
        <w:t xml:space="preserve"> = </w:t>
      </w:r>
      <w:r>
        <w:rPr>
          <w:rFonts w:eastAsiaTheme="minorHAnsi"/>
          <w:b/>
        </w:rPr>
        <w:t>"</w:t>
      </w:r>
      <w:r w:rsidR="00452858">
        <w:rPr>
          <w:b/>
        </w:rPr>
        <w:t>one</w:t>
      </w:r>
      <w:r>
        <w:rPr>
          <w:rFonts w:eastAsiaTheme="minorHAnsi"/>
          <w:b/>
        </w:rPr>
        <w:t>"</w:t>
      </w:r>
      <w:r w:rsidR="00452858">
        <w:rPr>
          <w:b/>
        </w:rPr>
        <w:t xml:space="preserve"> :: [];;</w:t>
      </w:r>
    </w:p>
    <w:p w:rsidR="00603523" w:rsidRDefault="00603523" w:rsidP="00603523">
      <w:pPr>
        <w:pStyle w:val="ppBodyTextIndent"/>
      </w:pPr>
    </w:p>
    <w:p w:rsidR="00452858" w:rsidRPr="00DB17F1" w:rsidRDefault="00452858" w:rsidP="00452858">
      <w:pPr>
        <w:pStyle w:val="ppCodeLanguageIndent"/>
        <w:rPr>
          <w:rFonts w:eastAsia="Times New Roman"/>
          <w:color w:val="auto"/>
        </w:rPr>
      </w:pPr>
      <w:r>
        <w:lastRenderedPageBreak/>
        <w:t>Response</w:t>
      </w:r>
    </w:p>
    <w:p w:rsidR="00452858" w:rsidRPr="00603523" w:rsidRDefault="00452858" w:rsidP="00452858">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listWithOneItem</w:t>
      </w:r>
      <w:proofErr w:type="spellEnd"/>
      <w:r>
        <w:rPr>
          <w:rFonts w:eastAsiaTheme="minorHAnsi"/>
          <w:b/>
        </w:rPr>
        <w:t xml:space="preserve"> : string list</w:t>
      </w:r>
      <w:r w:rsidR="00534C6C">
        <w:rPr>
          <w:rFonts w:eastAsiaTheme="minorHAnsi"/>
          <w:b/>
        </w:rPr>
        <w:t xml:space="preserve"> = ["</w:t>
      </w:r>
      <w:r w:rsidR="00D24737">
        <w:rPr>
          <w:rFonts w:eastAsiaTheme="minorHAnsi"/>
          <w:b/>
        </w:rPr>
        <w:t>one</w:t>
      </w:r>
      <w:r w:rsidR="00534C6C">
        <w:rPr>
          <w:rFonts w:eastAsiaTheme="minorHAnsi"/>
          <w:b/>
        </w:rPr>
        <w:t>"</w:t>
      </w:r>
      <w:r w:rsidR="00D24737">
        <w:rPr>
          <w:rFonts w:eastAsiaTheme="minorHAnsi"/>
          <w:b/>
        </w:rPr>
        <w:t>]</w:t>
      </w:r>
    </w:p>
    <w:p w:rsidR="00603523" w:rsidRPr="0008172D" w:rsidRDefault="00603523" w:rsidP="00603523">
      <w:pPr>
        <w:pStyle w:val="ppBodyTextIndent"/>
      </w:pPr>
    </w:p>
    <w:p w:rsidR="00452858" w:rsidRPr="00DB17F1" w:rsidRDefault="00452858" w:rsidP="00452858">
      <w:pPr>
        <w:pStyle w:val="ppCodeLanguageIndent"/>
        <w:rPr>
          <w:rFonts w:eastAsia="Times New Roman"/>
          <w:color w:val="auto"/>
        </w:rPr>
      </w:pPr>
      <w:r>
        <w:t>F#</w:t>
      </w:r>
    </w:p>
    <w:p w:rsidR="00452858" w:rsidRDefault="00534C6C" w:rsidP="00452858">
      <w:pPr>
        <w:pStyle w:val="ppCodeIndent"/>
        <w:rPr>
          <w:b/>
        </w:rPr>
      </w:pPr>
      <w:r>
        <w:rPr>
          <w:b/>
        </w:rPr>
        <w:t xml:space="preserve">let </w:t>
      </w:r>
      <w:proofErr w:type="spellStart"/>
      <w:r>
        <w:rPr>
          <w:b/>
        </w:rPr>
        <w:t>listWithTwoItems</w:t>
      </w:r>
      <w:proofErr w:type="spellEnd"/>
      <w:r>
        <w:rPr>
          <w:b/>
        </w:rPr>
        <w:t xml:space="preserve"> =  </w:t>
      </w:r>
      <w:r>
        <w:rPr>
          <w:rFonts w:eastAsiaTheme="minorHAnsi"/>
          <w:b/>
        </w:rPr>
        <w:t>"</w:t>
      </w:r>
      <w:r w:rsidR="00452858">
        <w:rPr>
          <w:b/>
        </w:rPr>
        <w:t>one</w:t>
      </w:r>
      <w:r>
        <w:rPr>
          <w:rFonts w:eastAsiaTheme="minorHAnsi"/>
          <w:b/>
        </w:rPr>
        <w:t>"</w:t>
      </w:r>
      <w:r w:rsidR="00452858">
        <w:rPr>
          <w:b/>
        </w:rPr>
        <w:t xml:space="preserve"> :: </w:t>
      </w:r>
      <w:r>
        <w:rPr>
          <w:rFonts w:eastAsiaTheme="minorHAnsi"/>
          <w:b/>
        </w:rPr>
        <w:t>"</w:t>
      </w:r>
      <w:r w:rsidR="00452858">
        <w:rPr>
          <w:b/>
        </w:rPr>
        <w:t>two</w:t>
      </w:r>
      <w:r>
        <w:rPr>
          <w:rFonts w:eastAsiaTheme="minorHAnsi"/>
          <w:b/>
        </w:rPr>
        <w:t>"</w:t>
      </w:r>
      <w:r w:rsidR="00452858">
        <w:rPr>
          <w:b/>
        </w:rPr>
        <w:t xml:space="preserve"> :: [];;</w:t>
      </w:r>
    </w:p>
    <w:p w:rsidR="00603523" w:rsidRDefault="00603523" w:rsidP="00603523">
      <w:pPr>
        <w:pStyle w:val="ppBodyTextIndent"/>
      </w:pPr>
    </w:p>
    <w:p w:rsidR="00452858" w:rsidRPr="00DB17F1" w:rsidRDefault="00452858" w:rsidP="00452858">
      <w:pPr>
        <w:pStyle w:val="ppCodeLanguageIndent"/>
        <w:rPr>
          <w:rFonts w:eastAsia="Times New Roman"/>
          <w:color w:val="auto"/>
        </w:rPr>
      </w:pPr>
      <w:r>
        <w:t>Response</w:t>
      </w:r>
    </w:p>
    <w:p w:rsidR="00452858" w:rsidRPr="000E67E8" w:rsidRDefault="00452858" w:rsidP="000E67E8">
      <w:pPr>
        <w:pStyle w:val="ppCodeIndent"/>
        <w:numPr>
          <w:ilvl w:val="0"/>
          <w:numId w:val="0"/>
        </w:numPr>
        <w:ind w:left="720"/>
        <w:rPr>
          <w:b/>
        </w:rPr>
      </w:pPr>
      <w:proofErr w:type="spellStart"/>
      <w:proofErr w:type="gramStart"/>
      <w:r w:rsidRPr="000E67E8">
        <w:rPr>
          <w:rFonts w:eastAsiaTheme="minorHAnsi"/>
          <w:b/>
        </w:rPr>
        <w:t>val</w:t>
      </w:r>
      <w:proofErr w:type="spellEnd"/>
      <w:proofErr w:type="gramEnd"/>
      <w:r w:rsidRPr="000E67E8">
        <w:rPr>
          <w:rFonts w:eastAsiaTheme="minorHAnsi"/>
          <w:b/>
        </w:rPr>
        <w:t xml:space="preserve"> </w:t>
      </w:r>
      <w:proofErr w:type="spellStart"/>
      <w:r w:rsidRPr="000E67E8">
        <w:rPr>
          <w:rFonts w:eastAsiaTheme="minorHAnsi"/>
          <w:b/>
        </w:rPr>
        <w:t>listWithTwoItems</w:t>
      </w:r>
      <w:proofErr w:type="spellEnd"/>
      <w:r w:rsidRPr="000E67E8">
        <w:rPr>
          <w:rFonts w:eastAsiaTheme="minorHAnsi"/>
          <w:b/>
        </w:rPr>
        <w:t xml:space="preserve"> : string list</w:t>
      </w:r>
      <w:r w:rsidR="000E67E8" w:rsidRPr="000E67E8">
        <w:rPr>
          <w:rFonts w:eastAsiaTheme="minorHAnsi"/>
          <w:b/>
        </w:rPr>
        <w:t xml:space="preserve"> = [</w:t>
      </w:r>
      <w:r w:rsidR="00534C6C">
        <w:rPr>
          <w:rFonts w:eastAsiaTheme="minorHAnsi"/>
          <w:b/>
        </w:rPr>
        <w:t>"</w:t>
      </w:r>
      <w:r w:rsidR="00D24737" w:rsidRPr="000E67E8">
        <w:rPr>
          <w:rFonts w:eastAsiaTheme="minorHAnsi"/>
          <w:b/>
        </w:rPr>
        <w:t>one</w:t>
      </w:r>
      <w:r w:rsidR="00534C6C">
        <w:rPr>
          <w:rFonts w:eastAsiaTheme="minorHAnsi"/>
          <w:b/>
        </w:rPr>
        <w:t>"</w:t>
      </w:r>
      <w:r w:rsidR="00D24737" w:rsidRPr="000E67E8">
        <w:rPr>
          <w:rFonts w:eastAsiaTheme="minorHAnsi"/>
          <w:b/>
        </w:rPr>
        <w:t xml:space="preserve">; </w:t>
      </w:r>
      <w:r w:rsidR="00534C6C">
        <w:rPr>
          <w:rFonts w:eastAsiaTheme="minorHAnsi"/>
          <w:b/>
        </w:rPr>
        <w:t>"</w:t>
      </w:r>
      <w:r w:rsidR="00D24737" w:rsidRPr="000E67E8">
        <w:rPr>
          <w:rFonts w:eastAsiaTheme="minorHAnsi"/>
          <w:b/>
        </w:rPr>
        <w:t>two</w:t>
      </w:r>
      <w:r w:rsidR="00534C6C">
        <w:rPr>
          <w:rFonts w:eastAsiaTheme="minorHAnsi"/>
          <w:b/>
        </w:rPr>
        <w:t>"</w:t>
      </w:r>
      <w:r w:rsidR="00D24737" w:rsidRPr="000E67E8">
        <w:rPr>
          <w:rFonts w:eastAsiaTheme="minorHAnsi"/>
          <w:b/>
        </w:rPr>
        <w:t>]</w:t>
      </w:r>
    </w:p>
    <w:p w:rsidR="00452858" w:rsidRDefault="00452858" w:rsidP="00603523">
      <w:pPr>
        <w:pStyle w:val="ppBodyTextIndent"/>
      </w:pPr>
    </w:p>
    <w:p w:rsidR="00452858" w:rsidRDefault="00452858" w:rsidP="00452858">
      <w:pPr>
        <w:pStyle w:val="ppNoteIndent"/>
      </w:pPr>
      <w:r w:rsidRPr="00223303">
        <w:rPr>
          <w:b/>
        </w:rPr>
        <w:t>Note:</w:t>
      </w:r>
      <w:r>
        <w:t xml:space="preserve"> Notice that in all cases, F# was able to correctly infer the type </w:t>
      </w:r>
      <w:r w:rsidR="00F16CC9">
        <w:t>of the list automatically. What i</w:t>
      </w:r>
      <w:r>
        <w:t xml:space="preserve">s especially interesting is the case of the first list </w:t>
      </w:r>
      <w:r w:rsidR="00071A3B">
        <w:t>you</w:t>
      </w:r>
      <w:r>
        <w:t xml:space="preserve"> created. What does </w:t>
      </w:r>
      <w:r w:rsidRPr="00452858">
        <w:rPr>
          <w:b/>
        </w:rPr>
        <w:t>‘a</w:t>
      </w:r>
      <w:r>
        <w:t xml:space="preserve"> mean? That simply means it is a generic list where the type will be inferred at usage time.</w:t>
      </w:r>
    </w:p>
    <w:p w:rsidR="00452858" w:rsidRDefault="00452858" w:rsidP="00452858">
      <w:pPr>
        <w:pStyle w:val="ppNoteIndent"/>
      </w:pPr>
      <w:r w:rsidRPr="00452858">
        <w:t xml:space="preserve">Also notice that through this entire lab so far </w:t>
      </w:r>
      <w:r w:rsidR="00071A3B">
        <w:rPr>
          <w:b/>
        </w:rPr>
        <w:t>you</w:t>
      </w:r>
      <w:r w:rsidRPr="00452858">
        <w:rPr>
          <w:b/>
        </w:rPr>
        <w:t xml:space="preserve"> have</w:t>
      </w:r>
      <w:r w:rsidR="00F16CC9">
        <w:rPr>
          <w:b/>
        </w:rPr>
        <w:t xml:space="preserve"> </w:t>
      </w:r>
      <w:r w:rsidRPr="00452858">
        <w:rPr>
          <w:b/>
        </w:rPr>
        <w:t>n</w:t>
      </w:r>
      <w:r w:rsidR="00F16CC9">
        <w:rPr>
          <w:b/>
        </w:rPr>
        <w:t>o</w:t>
      </w:r>
      <w:r w:rsidRPr="00452858">
        <w:rPr>
          <w:b/>
        </w:rPr>
        <w:t>t actually needed to specify a type a single time</w:t>
      </w:r>
      <w:r w:rsidRPr="00452858">
        <w:t>.</w:t>
      </w:r>
      <w:r>
        <w:t xml:space="preserve"> Because of this, a lot of developers mistakenly think F# is a dynamic language. It is not. It is very much a st</w:t>
      </w:r>
      <w:r w:rsidR="00F16CC9">
        <w:t>atically-typed language. But F#’</w:t>
      </w:r>
      <w:r>
        <w:t>s aggressive use of type inference removes a lot of the necessary of specifyi</w:t>
      </w:r>
      <w:r w:rsidR="00840B8B">
        <w:t>ng types that exist with other</w:t>
      </w:r>
      <w:r>
        <w:t xml:space="preserve"> languages.</w:t>
      </w:r>
    </w:p>
    <w:p w:rsidR="00223303" w:rsidRDefault="00223303" w:rsidP="00223303">
      <w:pPr>
        <w:pStyle w:val="ppBodyTextIndent"/>
      </w:pPr>
    </w:p>
    <w:p w:rsidR="007C7319" w:rsidRDefault="007C7319" w:rsidP="008E3A28">
      <w:pPr>
        <w:pStyle w:val="ppNumberList"/>
      </w:pPr>
      <w:r>
        <w:t>F# does not allow lists to contain different types. For example, the sample code below will not compile because it is trying to put strings and integers in the same list:</w:t>
      </w:r>
    </w:p>
    <w:p w:rsidR="00DB28E2" w:rsidRPr="00DB17F1" w:rsidRDefault="00DB28E2" w:rsidP="00DB28E2">
      <w:pPr>
        <w:pStyle w:val="ppCodeLanguageIndent"/>
        <w:rPr>
          <w:rFonts w:eastAsia="Times New Roman"/>
          <w:color w:val="auto"/>
        </w:rPr>
      </w:pPr>
      <w:r>
        <w:t>F#</w:t>
      </w:r>
    </w:p>
    <w:p w:rsidR="00DB28E2" w:rsidRDefault="00534C6C" w:rsidP="00DB28E2">
      <w:pPr>
        <w:pStyle w:val="ppCodeIndent"/>
        <w:rPr>
          <w:b/>
        </w:rPr>
      </w:pPr>
      <w:r>
        <w:rPr>
          <w:b/>
        </w:rPr>
        <w:t xml:space="preserve">let </w:t>
      </w:r>
      <w:proofErr w:type="spellStart"/>
      <w:r>
        <w:rPr>
          <w:b/>
        </w:rPr>
        <w:t>badList</w:t>
      </w:r>
      <w:proofErr w:type="spellEnd"/>
      <w:r>
        <w:rPr>
          <w:b/>
        </w:rPr>
        <w:t xml:space="preserve"> = </w:t>
      </w:r>
      <w:r>
        <w:rPr>
          <w:rFonts w:eastAsiaTheme="minorHAnsi"/>
          <w:b/>
        </w:rPr>
        <w:t>"</w:t>
      </w:r>
      <w:r w:rsidR="00DB28E2">
        <w:rPr>
          <w:b/>
        </w:rPr>
        <w:t>one</w:t>
      </w:r>
      <w:r>
        <w:rPr>
          <w:rFonts w:eastAsiaTheme="minorHAnsi"/>
          <w:b/>
        </w:rPr>
        <w:t>"</w:t>
      </w:r>
      <w:r w:rsidR="00DB28E2">
        <w:rPr>
          <w:b/>
        </w:rPr>
        <w:t xml:space="preserve"> :: 2 :: 3.0 :: [];;</w:t>
      </w:r>
    </w:p>
    <w:p w:rsidR="00603523" w:rsidRDefault="00603523" w:rsidP="00603523">
      <w:pPr>
        <w:pStyle w:val="ppBodyTextIndent"/>
      </w:pPr>
    </w:p>
    <w:p w:rsidR="00DB28E2" w:rsidRDefault="00223303" w:rsidP="00223303">
      <w:pPr>
        <w:pStyle w:val="ppNoteIndent"/>
      </w:pPr>
      <w:r w:rsidRPr="00223303">
        <w:rPr>
          <w:b/>
        </w:rPr>
        <w:t>Note:</w:t>
      </w:r>
      <w:r>
        <w:t xml:space="preserve"> </w:t>
      </w:r>
      <w:r w:rsidR="00DB28E2">
        <w:t>Because these values are not of the same type, F# c</w:t>
      </w:r>
      <w:r w:rsidR="00B65F73">
        <w:t>annot put them in the same list.</w:t>
      </w:r>
    </w:p>
    <w:p w:rsidR="000F5A73" w:rsidRDefault="000F5A73" w:rsidP="000F5A73">
      <w:pPr>
        <w:pStyle w:val="ppBodyTextIndent"/>
      </w:pPr>
    </w:p>
    <w:p w:rsidR="00223303" w:rsidRDefault="00603523" w:rsidP="00223303">
      <w:pPr>
        <w:pStyle w:val="ppFigureIndent"/>
        <w:keepNext/>
      </w:pPr>
      <w:r w:rsidRPr="00603523">
        <w:rPr>
          <w:noProof/>
          <w:lang w:bidi="ar-SA"/>
        </w:rPr>
        <w:lastRenderedPageBreak/>
        <w:drawing>
          <wp:inline distT="0" distB="0" distL="0" distR="0" wp14:editId="4834601E">
            <wp:extent cx="5943600" cy="3002280"/>
            <wp:effectExtent l="0" t="0"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02280"/>
                    </a:xfrm>
                    <a:prstGeom prst="rect">
                      <a:avLst/>
                    </a:prstGeom>
                  </pic:spPr>
                </pic:pic>
              </a:graphicData>
            </a:graphic>
          </wp:inline>
        </w:drawing>
      </w:r>
    </w:p>
    <w:p w:rsidR="007C7319" w:rsidRDefault="00223303" w:rsidP="00223303">
      <w:pPr>
        <w:pStyle w:val="ppFigureNumberIndent"/>
      </w:pPr>
      <w:r>
        <w:t xml:space="preserve">Figure </w:t>
      </w:r>
      <w:r w:rsidR="00452858">
        <w:t>3</w:t>
      </w:r>
    </w:p>
    <w:p w:rsidR="007E4185" w:rsidRDefault="007E4185" w:rsidP="007E4185">
      <w:pPr>
        <w:pStyle w:val="ppFigureCaptionIndent"/>
        <w:numPr>
          <w:ilvl w:val="0"/>
          <w:numId w:val="0"/>
        </w:numPr>
        <w:ind w:left="720"/>
      </w:pPr>
      <w:r>
        <w:t>A bad list</w:t>
      </w:r>
    </w:p>
    <w:p w:rsidR="00223303" w:rsidRPr="00223303" w:rsidRDefault="00223303" w:rsidP="0070776F">
      <w:pPr>
        <w:pStyle w:val="ppBodyTextIndent"/>
      </w:pPr>
    </w:p>
    <w:p w:rsidR="002D4008" w:rsidRDefault="002D4008" w:rsidP="00223303">
      <w:pPr>
        <w:pStyle w:val="ppNumberList"/>
      </w:pPr>
      <w:r>
        <w:t xml:space="preserve">The syntax above is very helpful in </w:t>
      </w:r>
      <w:r w:rsidR="0098047B">
        <w:t>concatenating</w:t>
      </w:r>
      <w:r>
        <w:t xml:space="preserve"> lists, but it’s a little </w:t>
      </w:r>
      <w:r w:rsidR="0098047B">
        <w:t>unwieldy</w:t>
      </w:r>
      <w:r>
        <w:t xml:space="preserve"> for </w:t>
      </w:r>
      <w:r w:rsidR="0098047B">
        <w:t>creating</w:t>
      </w:r>
      <w:r>
        <w:t xml:space="preserve"> lists from scratch. F# offer</w:t>
      </w:r>
      <w:r w:rsidR="00C1556C">
        <w:t>s</w:t>
      </w:r>
      <w:r>
        <w:t xml:space="preserve"> a</w:t>
      </w:r>
      <w:r w:rsidR="00F504D7">
        <w:t xml:space="preserve"> </w:t>
      </w:r>
      <w:r>
        <w:t>short</w:t>
      </w:r>
      <w:r w:rsidR="00822275">
        <w:t>-</w:t>
      </w:r>
      <w:r>
        <w:t xml:space="preserve">hand for </w:t>
      </w:r>
      <w:r w:rsidR="0098047B">
        <w:t>creating</w:t>
      </w:r>
      <w:r>
        <w:t xml:space="preserve"> list</w:t>
      </w:r>
      <w:r w:rsidR="00F504D7">
        <w:t>s</w:t>
      </w:r>
      <w:r>
        <w:t xml:space="preserve">. Placing semi-colon </w:t>
      </w:r>
      <w:r w:rsidR="0098047B">
        <w:t>delimited</w:t>
      </w:r>
      <w:r>
        <w:t xml:space="preserve"> values in between square </w:t>
      </w:r>
      <w:r w:rsidR="0098047B">
        <w:t>brackets</w:t>
      </w:r>
      <w:r>
        <w:t xml:space="preserve"> will define a list in F#. Enter the following code into the F# interactive console :</w:t>
      </w:r>
    </w:p>
    <w:p w:rsidR="002D4008" w:rsidRPr="00DB17F1" w:rsidRDefault="002D4008" w:rsidP="002D4008">
      <w:pPr>
        <w:pStyle w:val="ppCodeLanguageIndent"/>
        <w:rPr>
          <w:rFonts w:eastAsia="Times New Roman"/>
          <w:color w:val="auto"/>
        </w:rPr>
      </w:pPr>
      <w:r>
        <w:t>F#</w:t>
      </w:r>
    </w:p>
    <w:p w:rsidR="002D4008" w:rsidRDefault="002D4008" w:rsidP="002D4008">
      <w:pPr>
        <w:pStyle w:val="ppCodeIndent"/>
        <w:rPr>
          <w:b/>
        </w:rPr>
      </w:pPr>
      <w:r>
        <w:rPr>
          <w:b/>
        </w:rPr>
        <w:t xml:space="preserve">let </w:t>
      </w:r>
      <w:proofErr w:type="spellStart"/>
      <w:r>
        <w:rPr>
          <w:b/>
        </w:rPr>
        <w:t>easyList</w:t>
      </w:r>
      <w:proofErr w:type="spellEnd"/>
      <w:r>
        <w:rPr>
          <w:b/>
        </w:rPr>
        <w:t xml:space="preserve"> = [</w:t>
      </w:r>
      <w:r w:rsidR="00534C6C">
        <w:rPr>
          <w:rFonts w:eastAsiaTheme="minorHAnsi"/>
          <w:b/>
        </w:rPr>
        <w:t>"</w:t>
      </w:r>
      <w:r w:rsidR="00534C6C">
        <w:rPr>
          <w:b/>
        </w:rPr>
        <w:t>A</w:t>
      </w:r>
      <w:r w:rsidR="00534C6C">
        <w:rPr>
          <w:rFonts w:eastAsiaTheme="minorHAnsi"/>
          <w:b/>
        </w:rPr>
        <w:t>"</w:t>
      </w:r>
      <w:r>
        <w:rPr>
          <w:b/>
        </w:rPr>
        <w:t xml:space="preserve">; </w:t>
      </w:r>
      <w:r w:rsidR="00534C6C">
        <w:rPr>
          <w:rFonts w:eastAsiaTheme="minorHAnsi"/>
          <w:b/>
        </w:rPr>
        <w:t>"</w:t>
      </w:r>
      <w:r>
        <w:rPr>
          <w:b/>
        </w:rPr>
        <w:t>B</w:t>
      </w:r>
      <w:r w:rsidR="00534C6C">
        <w:rPr>
          <w:rFonts w:eastAsiaTheme="minorHAnsi"/>
          <w:b/>
        </w:rPr>
        <w:t>"</w:t>
      </w:r>
      <w:r>
        <w:rPr>
          <w:b/>
        </w:rPr>
        <w:t xml:space="preserve">; </w:t>
      </w:r>
      <w:r w:rsidR="00534C6C">
        <w:rPr>
          <w:rFonts w:eastAsiaTheme="minorHAnsi"/>
          <w:b/>
        </w:rPr>
        <w:t>"</w:t>
      </w:r>
      <w:r>
        <w:rPr>
          <w:b/>
        </w:rPr>
        <w:t>C</w:t>
      </w:r>
      <w:r w:rsidR="00534C6C">
        <w:rPr>
          <w:rFonts w:eastAsiaTheme="minorHAnsi"/>
          <w:b/>
        </w:rPr>
        <w:t>"</w:t>
      </w:r>
      <w:r>
        <w:rPr>
          <w:b/>
        </w:rPr>
        <w:t>];;</w:t>
      </w:r>
    </w:p>
    <w:p w:rsidR="00603523" w:rsidRDefault="00603523" w:rsidP="00603523">
      <w:pPr>
        <w:pStyle w:val="ppBodyTextIndent"/>
      </w:pPr>
    </w:p>
    <w:p w:rsidR="00822275" w:rsidRPr="00DB17F1" w:rsidRDefault="00822275" w:rsidP="00822275">
      <w:pPr>
        <w:pStyle w:val="ppCodeLanguageIndent"/>
        <w:rPr>
          <w:rFonts w:eastAsia="Times New Roman"/>
          <w:color w:val="auto"/>
        </w:rPr>
      </w:pPr>
      <w:r>
        <w:t>Response</w:t>
      </w:r>
    </w:p>
    <w:p w:rsidR="00822275" w:rsidRPr="0008172D" w:rsidRDefault="00822275" w:rsidP="00822275">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easyList</w:t>
      </w:r>
      <w:proofErr w:type="spellEnd"/>
      <w:r>
        <w:rPr>
          <w:rFonts w:eastAsiaTheme="minorHAnsi"/>
          <w:b/>
        </w:rPr>
        <w:t xml:space="preserve"> : string list</w:t>
      </w:r>
      <w:r w:rsidR="00F16CC9" w:rsidRPr="00F16CC9">
        <w:t xml:space="preserve"> </w:t>
      </w:r>
      <w:r w:rsidR="00F16CC9" w:rsidRPr="00F16CC9">
        <w:rPr>
          <w:rFonts w:eastAsiaTheme="minorHAnsi"/>
          <w:b/>
        </w:rPr>
        <w:t>= ["A"; "B"; "C"]</w:t>
      </w:r>
    </w:p>
    <w:p w:rsidR="00822275" w:rsidRDefault="00822275" w:rsidP="00603523">
      <w:pPr>
        <w:pStyle w:val="ppBodyTextIndent"/>
      </w:pPr>
    </w:p>
    <w:p w:rsidR="007C7319" w:rsidRDefault="00DB28E2" w:rsidP="00D23192">
      <w:pPr>
        <w:pStyle w:val="ppNumberList"/>
      </w:pPr>
      <w:r>
        <w:t xml:space="preserve">Because of the nature of how F# </w:t>
      </w:r>
      <w:r w:rsidR="00354D70">
        <w:t>implements lists</w:t>
      </w:r>
      <w:r>
        <w:t>, it is easy to combine two lists into a single list. The example below creates two lists and then combines them into a third list. Enter the following code into the F# interactive console:</w:t>
      </w:r>
    </w:p>
    <w:p w:rsidR="00DB28E2" w:rsidRPr="00DB17F1" w:rsidRDefault="00DB28E2" w:rsidP="00DB28E2">
      <w:pPr>
        <w:pStyle w:val="ppCodeLanguageIndent"/>
        <w:rPr>
          <w:rFonts w:eastAsia="Times New Roman"/>
          <w:color w:val="auto"/>
        </w:rPr>
      </w:pPr>
      <w:r>
        <w:t>F#</w:t>
      </w:r>
    </w:p>
    <w:p w:rsidR="00280B85" w:rsidRDefault="00DB28E2" w:rsidP="00822275">
      <w:pPr>
        <w:pStyle w:val="ppCodeIndent"/>
        <w:rPr>
          <w:b/>
        </w:rPr>
      </w:pPr>
      <w:r>
        <w:rPr>
          <w:b/>
        </w:rPr>
        <w:t xml:space="preserve">let </w:t>
      </w:r>
      <w:proofErr w:type="spellStart"/>
      <w:r w:rsidR="00280B85">
        <w:rPr>
          <w:b/>
        </w:rPr>
        <w:t>first</w:t>
      </w:r>
      <w:r w:rsidR="00B3018E">
        <w:rPr>
          <w:b/>
        </w:rPr>
        <w:t>List</w:t>
      </w:r>
      <w:proofErr w:type="spellEnd"/>
      <w:r w:rsidR="00B3018E">
        <w:rPr>
          <w:b/>
        </w:rPr>
        <w:t xml:space="preserve"> = </w:t>
      </w:r>
      <w:r>
        <w:rPr>
          <w:b/>
        </w:rPr>
        <w:t>[</w:t>
      </w:r>
      <w:r w:rsidR="00534C6C">
        <w:rPr>
          <w:rFonts w:eastAsiaTheme="minorHAnsi"/>
          <w:b/>
        </w:rPr>
        <w:t>"</w:t>
      </w:r>
      <w:r w:rsidR="00B3018E">
        <w:rPr>
          <w:b/>
        </w:rPr>
        <w:t>A</w:t>
      </w:r>
      <w:r w:rsidR="00534C6C">
        <w:rPr>
          <w:rFonts w:eastAsiaTheme="minorHAnsi"/>
          <w:b/>
        </w:rPr>
        <w:t>"</w:t>
      </w:r>
      <w:r w:rsidR="00B3018E">
        <w:rPr>
          <w:b/>
        </w:rPr>
        <w:t xml:space="preserve">; </w:t>
      </w:r>
      <w:r w:rsidR="00534C6C">
        <w:rPr>
          <w:rFonts w:eastAsiaTheme="minorHAnsi"/>
          <w:b/>
        </w:rPr>
        <w:t>"</w:t>
      </w:r>
      <w:r w:rsidR="00B3018E">
        <w:rPr>
          <w:b/>
        </w:rPr>
        <w:t>B</w:t>
      </w:r>
      <w:r w:rsidR="00534C6C">
        <w:rPr>
          <w:rFonts w:eastAsiaTheme="minorHAnsi"/>
          <w:b/>
        </w:rPr>
        <w:t>"</w:t>
      </w:r>
      <w:r w:rsidR="00B3018E">
        <w:rPr>
          <w:b/>
        </w:rPr>
        <w:t xml:space="preserve">; </w:t>
      </w:r>
      <w:r w:rsidR="00534C6C">
        <w:rPr>
          <w:rFonts w:eastAsiaTheme="minorHAnsi"/>
          <w:b/>
        </w:rPr>
        <w:t>"</w:t>
      </w:r>
      <w:r w:rsidR="00534C6C">
        <w:rPr>
          <w:b/>
        </w:rPr>
        <w:t>C</w:t>
      </w:r>
      <w:r w:rsidR="00534C6C">
        <w:rPr>
          <w:rFonts w:eastAsiaTheme="minorHAnsi"/>
          <w:b/>
        </w:rPr>
        <w:t>"</w:t>
      </w:r>
      <w:r>
        <w:rPr>
          <w:b/>
        </w:rPr>
        <w:t>];;</w:t>
      </w:r>
    </w:p>
    <w:p w:rsidR="00603523" w:rsidRDefault="00603523" w:rsidP="00603523">
      <w:pPr>
        <w:pStyle w:val="ppBodyTextIndent"/>
      </w:pPr>
    </w:p>
    <w:p w:rsidR="00822275" w:rsidRPr="00DB17F1" w:rsidRDefault="00822275" w:rsidP="00822275">
      <w:pPr>
        <w:pStyle w:val="ppCodeLanguageIndent"/>
        <w:rPr>
          <w:rFonts w:eastAsia="Times New Roman"/>
          <w:color w:val="auto"/>
        </w:rPr>
      </w:pPr>
      <w:r>
        <w:t>Response</w:t>
      </w:r>
    </w:p>
    <w:p w:rsidR="00822275" w:rsidRPr="00603523" w:rsidRDefault="00822275" w:rsidP="00822275">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firstList</w:t>
      </w:r>
      <w:proofErr w:type="spellEnd"/>
      <w:r>
        <w:rPr>
          <w:rFonts w:eastAsiaTheme="minorHAnsi"/>
          <w:b/>
        </w:rPr>
        <w:t xml:space="preserve"> : string list</w:t>
      </w:r>
      <w:r w:rsidR="00F16CC9">
        <w:rPr>
          <w:rFonts w:eastAsiaTheme="minorHAnsi"/>
          <w:b/>
        </w:rPr>
        <w:t xml:space="preserve"> </w:t>
      </w:r>
      <w:r w:rsidR="00F16CC9" w:rsidRPr="00F16CC9">
        <w:rPr>
          <w:rFonts w:eastAsiaTheme="minorHAnsi"/>
          <w:b/>
        </w:rPr>
        <w:t>= ["A"; "B"; "C"]</w:t>
      </w:r>
    </w:p>
    <w:p w:rsidR="00603523" w:rsidRPr="0008172D" w:rsidRDefault="00603523" w:rsidP="00603523">
      <w:pPr>
        <w:pStyle w:val="ppBodyTextIndent"/>
      </w:pPr>
    </w:p>
    <w:p w:rsidR="00822275" w:rsidRPr="00DB17F1" w:rsidRDefault="00822275" w:rsidP="00822275">
      <w:pPr>
        <w:pStyle w:val="ppCodeLanguageIndent"/>
        <w:rPr>
          <w:rFonts w:eastAsia="Times New Roman"/>
          <w:color w:val="auto"/>
        </w:rPr>
      </w:pPr>
      <w:r>
        <w:lastRenderedPageBreak/>
        <w:t>F#</w:t>
      </w:r>
    </w:p>
    <w:p w:rsidR="00822275" w:rsidRDefault="00534C6C" w:rsidP="00822275">
      <w:pPr>
        <w:pStyle w:val="ppCodeIndent"/>
        <w:rPr>
          <w:b/>
        </w:rPr>
      </w:pPr>
      <w:r>
        <w:rPr>
          <w:b/>
        </w:rPr>
        <w:t xml:space="preserve">let </w:t>
      </w:r>
      <w:proofErr w:type="spellStart"/>
      <w:r>
        <w:rPr>
          <w:b/>
        </w:rPr>
        <w:t>secondList</w:t>
      </w:r>
      <w:proofErr w:type="spellEnd"/>
      <w:r>
        <w:rPr>
          <w:b/>
        </w:rPr>
        <w:t xml:space="preserve"> = [</w:t>
      </w:r>
      <w:r>
        <w:rPr>
          <w:rFonts w:eastAsiaTheme="minorHAnsi"/>
          <w:b/>
        </w:rPr>
        <w:t>"</w:t>
      </w:r>
      <w:r w:rsidR="00822275">
        <w:rPr>
          <w:b/>
        </w:rPr>
        <w:t>1</w:t>
      </w:r>
      <w:r>
        <w:rPr>
          <w:rFonts w:eastAsiaTheme="minorHAnsi"/>
          <w:b/>
        </w:rPr>
        <w:t>"</w:t>
      </w:r>
      <w:r w:rsidR="00822275">
        <w:rPr>
          <w:b/>
        </w:rPr>
        <w:t xml:space="preserve">; </w:t>
      </w:r>
      <w:r>
        <w:rPr>
          <w:rFonts w:eastAsiaTheme="minorHAnsi"/>
          <w:b/>
        </w:rPr>
        <w:t>"</w:t>
      </w:r>
      <w:r>
        <w:rPr>
          <w:b/>
        </w:rPr>
        <w:t>2</w:t>
      </w:r>
      <w:r>
        <w:rPr>
          <w:rFonts w:eastAsiaTheme="minorHAnsi"/>
          <w:b/>
        </w:rPr>
        <w:t>"</w:t>
      </w:r>
      <w:r w:rsidR="00822275">
        <w:rPr>
          <w:b/>
        </w:rPr>
        <w:t xml:space="preserve">; </w:t>
      </w:r>
      <w:r>
        <w:rPr>
          <w:rFonts w:eastAsiaTheme="minorHAnsi"/>
          <w:b/>
        </w:rPr>
        <w:t>"</w:t>
      </w:r>
      <w:r>
        <w:rPr>
          <w:b/>
        </w:rPr>
        <w:t>3</w:t>
      </w:r>
      <w:r>
        <w:rPr>
          <w:rFonts w:eastAsiaTheme="minorHAnsi"/>
          <w:b/>
        </w:rPr>
        <w:t>"</w:t>
      </w:r>
      <w:r w:rsidR="00822275">
        <w:rPr>
          <w:b/>
        </w:rPr>
        <w:t>];;</w:t>
      </w:r>
    </w:p>
    <w:p w:rsidR="00603523" w:rsidRDefault="00603523" w:rsidP="00603523">
      <w:pPr>
        <w:pStyle w:val="ppBodyTextIndent"/>
      </w:pPr>
    </w:p>
    <w:p w:rsidR="00822275" w:rsidRPr="00DB17F1" w:rsidRDefault="00822275" w:rsidP="00822275">
      <w:pPr>
        <w:pStyle w:val="ppCodeLanguageIndent"/>
        <w:rPr>
          <w:rFonts w:eastAsia="Times New Roman"/>
          <w:color w:val="auto"/>
        </w:rPr>
      </w:pPr>
      <w:r>
        <w:t>Response</w:t>
      </w:r>
    </w:p>
    <w:p w:rsidR="00822275" w:rsidRPr="0008172D" w:rsidRDefault="00822275" w:rsidP="00822275">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secondList</w:t>
      </w:r>
      <w:proofErr w:type="spellEnd"/>
      <w:r>
        <w:rPr>
          <w:rFonts w:eastAsiaTheme="minorHAnsi"/>
          <w:b/>
        </w:rPr>
        <w:t xml:space="preserve"> : string list</w:t>
      </w:r>
      <w:r w:rsidR="00F16CC9">
        <w:rPr>
          <w:rFonts w:eastAsiaTheme="minorHAnsi"/>
          <w:b/>
        </w:rPr>
        <w:t xml:space="preserve"> </w:t>
      </w:r>
      <w:r w:rsidR="00534C6C">
        <w:rPr>
          <w:b/>
        </w:rPr>
        <w:t>= [</w:t>
      </w:r>
      <w:r w:rsidR="00534C6C">
        <w:rPr>
          <w:rFonts w:eastAsiaTheme="minorHAnsi"/>
          <w:b/>
        </w:rPr>
        <w:t>"</w:t>
      </w:r>
      <w:r w:rsidR="00F16CC9">
        <w:rPr>
          <w:b/>
        </w:rPr>
        <w:t>1</w:t>
      </w:r>
      <w:r w:rsidR="00534C6C">
        <w:rPr>
          <w:rFonts w:eastAsiaTheme="minorHAnsi"/>
          <w:b/>
        </w:rPr>
        <w:t>"</w:t>
      </w:r>
      <w:r w:rsidR="00F16CC9">
        <w:rPr>
          <w:b/>
        </w:rPr>
        <w:t xml:space="preserve">; </w:t>
      </w:r>
      <w:r w:rsidR="00534C6C">
        <w:rPr>
          <w:rFonts w:eastAsiaTheme="minorHAnsi"/>
          <w:b/>
        </w:rPr>
        <w:t>"</w:t>
      </w:r>
      <w:r w:rsidR="00F16CC9">
        <w:rPr>
          <w:b/>
        </w:rPr>
        <w:t>2</w:t>
      </w:r>
      <w:r w:rsidR="00534C6C">
        <w:rPr>
          <w:rFonts w:eastAsiaTheme="minorHAnsi"/>
          <w:b/>
        </w:rPr>
        <w:t>"</w:t>
      </w:r>
      <w:r w:rsidR="00F16CC9">
        <w:rPr>
          <w:b/>
        </w:rPr>
        <w:t xml:space="preserve">; </w:t>
      </w:r>
      <w:r w:rsidR="00534C6C">
        <w:rPr>
          <w:rFonts w:eastAsiaTheme="minorHAnsi"/>
          <w:b/>
        </w:rPr>
        <w:t>"</w:t>
      </w:r>
      <w:r w:rsidR="00534C6C">
        <w:rPr>
          <w:b/>
        </w:rPr>
        <w:t>3</w:t>
      </w:r>
      <w:r w:rsidR="00534C6C">
        <w:rPr>
          <w:rFonts w:eastAsiaTheme="minorHAnsi"/>
          <w:b/>
        </w:rPr>
        <w:t>"</w:t>
      </w:r>
      <w:r w:rsidR="00F16CC9">
        <w:rPr>
          <w:b/>
        </w:rPr>
        <w:t>]</w:t>
      </w:r>
    </w:p>
    <w:p w:rsidR="00D23192" w:rsidRDefault="00D23192" w:rsidP="00603523">
      <w:pPr>
        <w:pStyle w:val="ppBodyTextIndent"/>
      </w:pPr>
    </w:p>
    <w:p w:rsidR="00280B85" w:rsidRDefault="00280B85" w:rsidP="00D23192">
      <w:pPr>
        <w:pStyle w:val="ppBodyTextIndent"/>
      </w:pPr>
      <w:r>
        <w:t>F# will create two lists with the</w:t>
      </w:r>
      <w:r w:rsidR="00B3018E">
        <w:t xml:space="preserve"> appropriate values.</w:t>
      </w:r>
      <w:r w:rsidR="007E4185">
        <w:t xml:space="preserve"> Now, t</w:t>
      </w:r>
      <w:r>
        <w:t xml:space="preserve">o combine these lists, F# uses </w:t>
      </w:r>
      <w:proofErr w:type="gramStart"/>
      <w:r>
        <w:t xml:space="preserve">the </w:t>
      </w:r>
      <w:r w:rsidR="0054658C" w:rsidRPr="0054658C">
        <w:rPr>
          <w:b/>
        </w:rPr>
        <w:t>@</w:t>
      </w:r>
      <w:proofErr w:type="gramEnd"/>
      <w:r>
        <w:t xml:space="preserve"> operator. Enter the following code into the F# interactive console:</w:t>
      </w:r>
    </w:p>
    <w:p w:rsidR="00280B85" w:rsidRPr="00DB17F1" w:rsidRDefault="00280B85" w:rsidP="00280B85">
      <w:pPr>
        <w:pStyle w:val="ppCodeLanguageIndent"/>
        <w:rPr>
          <w:rFonts w:eastAsia="Times New Roman"/>
          <w:color w:val="auto"/>
        </w:rPr>
      </w:pPr>
      <w:r>
        <w:t>F#</w:t>
      </w:r>
    </w:p>
    <w:p w:rsidR="00280B85" w:rsidRDefault="00280B85" w:rsidP="00280B85">
      <w:pPr>
        <w:pStyle w:val="ppCodeIndent"/>
        <w:rPr>
          <w:b/>
        </w:rPr>
      </w:pPr>
      <w:r>
        <w:rPr>
          <w:b/>
        </w:rPr>
        <w:t xml:space="preserve">let </w:t>
      </w:r>
      <w:proofErr w:type="spellStart"/>
      <w:r>
        <w:rPr>
          <w:b/>
        </w:rPr>
        <w:t>combinedList</w:t>
      </w:r>
      <w:proofErr w:type="spellEnd"/>
      <w:r>
        <w:rPr>
          <w:b/>
        </w:rPr>
        <w:t xml:space="preserve"> = </w:t>
      </w:r>
      <w:proofErr w:type="spellStart"/>
      <w:r>
        <w:rPr>
          <w:b/>
        </w:rPr>
        <w:t>firstList</w:t>
      </w:r>
      <w:proofErr w:type="spellEnd"/>
      <w:r>
        <w:rPr>
          <w:b/>
        </w:rPr>
        <w:t xml:space="preserve"> @ </w:t>
      </w:r>
      <w:proofErr w:type="spellStart"/>
      <w:r>
        <w:rPr>
          <w:b/>
        </w:rPr>
        <w:t>secondList</w:t>
      </w:r>
      <w:proofErr w:type="spellEnd"/>
      <w:r>
        <w:rPr>
          <w:b/>
        </w:rPr>
        <w:t>;;</w:t>
      </w:r>
    </w:p>
    <w:p w:rsidR="00603523" w:rsidRDefault="00603523" w:rsidP="00603523">
      <w:pPr>
        <w:pStyle w:val="ppBodyTextIndent"/>
      </w:pPr>
    </w:p>
    <w:p w:rsidR="00822275" w:rsidRPr="00DB17F1" w:rsidRDefault="00822275" w:rsidP="00822275">
      <w:pPr>
        <w:pStyle w:val="ppCodeLanguageIndent"/>
        <w:rPr>
          <w:rFonts w:eastAsia="Times New Roman"/>
          <w:color w:val="auto"/>
        </w:rPr>
      </w:pPr>
      <w:r>
        <w:t>Response</w:t>
      </w:r>
    </w:p>
    <w:p w:rsidR="00822275" w:rsidRPr="0008172D" w:rsidRDefault="00822275" w:rsidP="00822275">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combinedList</w:t>
      </w:r>
      <w:proofErr w:type="spellEnd"/>
      <w:r>
        <w:rPr>
          <w:rFonts w:eastAsiaTheme="minorHAnsi"/>
          <w:b/>
        </w:rPr>
        <w:t xml:space="preserve"> : string list</w:t>
      </w:r>
      <w:r w:rsidR="00534C6C">
        <w:rPr>
          <w:rFonts w:eastAsiaTheme="minorHAnsi"/>
          <w:b/>
        </w:rPr>
        <w:t xml:space="preserve"> = ["</w:t>
      </w:r>
      <w:r w:rsidR="00F16CC9">
        <w:rPr>
          <w:rFonts w:eastAsiaTheme="minorHAnsi"/>
          <w:b/>
        </w:rPr>
        <w:t>A</w:t>
      </w:r>
      <w:r w:rsidR="00534C6C">
        <w:rPr>
          <w:rFonts w:eastAsiaTheme="minorHAnsi"/>
          <w:b/>
        </w:rPr>
        <w:t>"</w:t>
      </w:r>
      <w:r w:rsidR="00F16CC9">
        <w:rPr>
          <w:rFonts w:eastAsiaTheme="minorHAnsi"/>
          <w:b/>
        </w:rPr>
        <w:t xml:space="preserve">; </w:t>
      </w:r>
      <w:r w:rsidR="00534C6C">
        <w:rPr>
          <w:rFonts w:eastAsiaTheme="minorHAnsi"/>
          <w:b/>
        </w:rPr>
        <w:t>"</w:t>
      </w:r>
      <w:r w:rsidR="00F16CC9">
        <w:rPr>
          <w:rFonts w:eastAsiaTheme="minorHAnsi"/>
          <w:b/>
        </w:rPr>
        <w:t>B</w:t>
      </w:r>
      <w:r w:rsidR="00534C6C">
        <w:rPr>
          <w:rFonts w:eastAsiaTheme="minorHAnsi"/>
          <w:b/>
        </w:rPr>
        <w:t>"</w:t>
      </w:r>
      <w:r w:rsidR="00F16CC9">
        <w:rPr>
          <w:rFonts w:eastAsiaTheme="minorHAnsi"/>
          <w:b/>
        </w:rPr>
        <w:t xml:space="preserve">; </w:t>
      </w:r>
      <w:r w:rsidR="00534C6C">
        <w:rPr>
          <w:rFonts w:eastAsiaTheme="minorHAnsi"/>
          <w:b/>
        </w:rPr>
        <w:t>"</w:t>
      </w:r>
      <w:r w:rsidR="00F16CC9">
        <w:rPr>
          <w:rFonts w:eastAsiaTheme="minorHAnsi"/>
          <w:b/>
        </w:rPr>
        <w:t>C</w:t>
      </w:r>
      <w:r w:rsidR="00534C6C">
        <w:rPr>
          <w:rFonts w:eastAsiaTheme="minorHAnsi"/>
          <w:b/>
        </w:rPr>
        <w:t>"</w:t>
      </w:r>
      <w:r w:rsidR="00F16CC9">
        <w:rPr>
          <w:rFonts w:eastAsiaTheme="minorHAnsi"/>
          <w:b/>
        </w:rPr>
        <w:t xml:space="preserve">; </w:t>
      </w:r>
      <w:r w:rsidR="00534C6C">
        <w:rPr>
          <w:rFonts w:eastAsiaTheme="minorHAnsi"/>
          <w:b/>
        </w:rPr>
        <w:t>"</w:t>
      </w:r>
      <w:r w:rsidR="00F16CC9">
        <w:rPr>
          <w:rFonts w:eastAsiaTheme="minorHAnsi"/>
          <w:b/>
        </w:rPr>
        <w:t>1</w:t>
      </w:r>
      <w:r w:rsidR="00534C6C">
        <w:rPr>
          <w:rFonts w:eastAsiaTheme="minorHAnsi"/>
          <w:b/>
        </w:rPr>
        <w:t>"</w:t>
      </w:r>
      <w:r w:rsidR="00F16CC9">
        <w:rPr>
          <w:rFonts w:eastAsiaTheme="minorHAnsi"/>
          <w:b/>
        </w:rPr>
        <w:t xml:space="preserve">; </w:t>
      </w:r>
      <w:r w:rsidR="00534C6C">
        <w:rPr>
          <w:rFonts w:eastAsiaTheme="minorHAnsi"/>
          <w:b/>
        </w:rPr>
        <w:t>"</w:t>
      </w:r>
      <w:r w:rsidR="00F16CC9">
        <w:rPr>
          <w:rFonts w:eastAsiaTheme="minorHAnsi"/>
          <w:b/>
        </w:rPr>
        <w:t>2</w:t>
      </w:r>
      <w:r w:rsidR="00534C6C">
        <w:rPr>
          <w:rFonts w:eastAsiaTheme="minorHAnsi"/>
          <w:b/>
        </w:rPr>
        <w:t>"</w:t>
      </w:r>
      <w:r w:rsidR="00F16CC9">
        <w:rPr>
          <w:rFonts w:eastAsiaTheme="minorHAnsi"/>
          <w:b/>
        </w:rPr>
        <w:t xml:space="preserve">; </w:t>
      </w:r>
      <w:r w:rsidR="00534C6C">
        <w:rPr>
          <w:rFonts w:eastAsiaTheme="minorHAnsi"/>
          <w:b/>
        </w:rPr>
        <w:t>"</w:t>
      </w:r>
      <w:r w:rsidR="00F16CC9">
        <w:rPr>
          <w:rFonts w:eastAsiaTheme="minorHAnsi"/>
          <w:b/>
        </w:rPr>
        <w:t>3</w:t>
      </w:r>
      <w:r w:rsidR="00534C6C">
        <w:rPr>
          <w:rFonts w:eastAsiaTheme="minorHAnsi"/>
          <w:b/>
        </w:rPr>
        <w:t>"</w:t>
      </w:r>
      <w:r w:rsidR="00F16CC9">
        <w:rPr>
          <w:rFonts w:eastAsiaTheme="minorHAnsi"/>
          <w:b/>
        </w:rPr>
        <w:t>]</w:t>
      </w:r>
    </w:p>
    <w:p w:rsidR="00D23192" w:rsidRDefault="00D23192" w:rsidP="00D23192">
      <w:pPr>
        <w:pStyle w:val="ppBodyTextIndent"/>
      </w:pPr>
    </w:p>
    <w:p w:rsidR="00280B85" w:rsidRDefault="00C57BFD" w:rsidP="00D23192">
      <w:pPr>
        <w:pStyle w:val="ppBodyTextIndent"/>
      </w:pPr>
      <w:r>
        <w:t xml:space="preserve">F# has created new list. </w:t>
      </w:r>
      <w:r w:rsidR="00280B85">
        <w:t xml:space="preserve">To verify that the new list is the values of </w:t>
      </w:r>
      <w:r w:rsidR="00071A3B">
        <w:t>your</w:t>
      </w:r>
      <w:r w:rsidR="00280B85">
        <w:t xml:space="preserve"> combines lis</w:t>
      </w:r>
      <w:r>
        <w:t xml:space="preserve">t, </w:t>
      </w:r>
      <w:r w:rsidR="00071A3B">
        <w:t>you</w:t>
      </w:r>
      <w:r>
        <w:t xml:space="preserve"> can examine i</w:t>
      </w:r>
      <w:r w:rsidR="00F504D7">
        <w:t>t</w:t>
      </w:r>
      <w:r>
        <w:t>s contents by entering the following into the interactive console:</w:t>
      </w:r>
    </w:p>
    <w:p w:rsidR="00C57BFD" w:rsidRPr="00DB17F1" w:rsidRDefault="00C57BFD" w:rsidP="00C57BFD">
      <w:pPr>
        <w:pStyle w:val="ppCodeLanguageIndent"/>
        <w:rPr>
          <w:rFonts w:eastAsia="Times New Roman"/>
          <w:color w:val="auto"/>
        </w:rPr>
      </w:pPr>
      <w:r>
        <w:t>F#</w:t>
      </w:r>
    </w:p>
    <w:p w:rsidR="00C57BFD" w:rsidRDefault="00C57BFD" w:rsidP="00C57BFD">
      <w:pPr>
        <w:pStyle w:val="ppCodeIndent"/>
        <w:rPr>
          <w:b/>
        </w:rPr>
      </w:pPr>
      <w:proofErr w:type="spellStart"/>
      <w:r>
        <w:rPr>
          <w:b/>
        </w:rPr>
        <w:t>combinedList</w:t>
      </w:r>
      <w:proofErr w:type="spellEnd"/>
      <w:r>
        <w:rPr>
          <w:b/>
        </w:rPr>
        <w:t>;;</w:t>
      </w:r>
    </w:p>
    <w:p w:rsidR="00603523" w:rsidRDefault="00603523" w:rsidP="00603523">
      <w:pPr>
        <w:pStyle w:val="ppBodyTextIndent"/>
      </w:pPr>
    </w:p>
    <w:p w:rsidR="00822275" w:rsidRPr="00DB17F1" w:rsidRDefault="00822275" w:rsidP="00822275">
      <w:pPr>
        <w:pStyle w:val="ppCodeLanguageIndent"/>
        <w:rPr>
          <w:rFonts w:eastAsia="Times New Roman"/>
          <w:color w:val="auto"/>
        </w:rPr>
      </w:pPr>
      <w:r>
        <w:t>Response</w:t>
      </w:r>
    </w:p>
    <w:p w:rsidR="00822275" w:rsidRPr="0008172D" w:rsidRDefault="00534C6C" w:rsidP="00822275">
      <w:pPr>
        <w:pStyle w:val="ppCodeIndent"/>
        <w:rPr>
          <w:b/>
        </w:rPr>
      </w:pPr>
      <w:proofErr w:type="spellStart"/>
      <w:r>
        <w:rPr>
          <w:rFonts w:eastAsiaTheme="minorHAnsi"/>
          <w:b/>
        </w:rPr>
        <w:t>val</w:t>
      </w:r>
      <w:proofErr w:type="spellEnd"/>
      <w:r>
        <w:rPr>
          <w:rFonts w:eastAsiaTheme="minorHAnsi"/>
          <w:b/>
        </w:rPr>
        <w:t xml:space="preserve"> it : string list = ["</w:t>
      </w:r>
      <w:r w:rsidR="00822275">
        <w:rPr>
          <w:rFonts w:eastAsiaTheme="minorHAnsi"/>
          <w:b/>
        </w:rPr>
        <w:t>A</w:t>
      </w:r>
      <w:r>
        <w:rPr>
          <w:rFonts w:eastAsiaTheme="minorHAnsi"/>
          <w:b/>
        </w:rPr>
        <w:t>"</w:t>
      </w:r>
      <w:r w:rsidR="00822275">
        <w:rPr>
          <w:rFonts w:eastAsiaTheme="minorHAnsi"/>
          <w:b/>
        </w:rPr>
        <w:t xml:space="preserve">; </w:t>
      </w:r>
      <w:r>
        <w:rPr>
          <w:rFonts w:eastAsiaTheme="minorHAnsi"/>
          <w:b/>
        </w:rPr>
        <w:t>"</w:t>
      </w:r>
      <w:r w:rsidR="00822275">
        <w:rPr>
          <w:rFonts w:eastAsiaTheme="minorHAnsi"/>
          <w:b/>
        </w:rPr>
        <w:t>B</w:t>
      </w:r>
      <w:r>
        <w:rPr>
          <w:rFonts w:eastAsiaTheme="minorHAnsi"/>
          <w:b/>
        </w:rPr>
        <w:t>"</w:t>
      </w:r>
      <w:r w:rsidR="00822275">
        <w:rPr>
          <w:rFonts w:eastAsiaTheme="minorHAnsi"/>
          <w:b/>
        </w:rPr>
        <w:t xml:space="preserve">; </w:t>
      </w:r>
      <w:r>
        <w:rPr>
          <w:rFonts w:eastAsiaTheme="minorHAnsi"/>
          <w:b/>
        </w:rPr>
        <w:t>"</w:t>
      </w:r>
      <w:r w:rsidR="00822275">
        <w:rPr>
          <w:rFonts w:eastAsiaTheme="minorHAnsi"/>
          <w:b/>
        </w:rPr>
        <w:t>C</w:t>
      </w:r>
      <w:r>
        <w:rPr>
          <w:rFonts w:eastAsiaTheme="minorHAnsi"/>
          <w:b/>
        </w:rPr>
        <w:t>"</w:t>
      </w:r>
      <w:r w:rsidR="00822275">
        <w:rPr>
          <w:rFonts w:eastAsiaTheme="minorHAnsi"/>
          <w:b/>
        </w:rPr>
        <w:t xml:space="preserve">; </w:t>
      </w:r>
      <w:r>
        <w:rPr>
          <w:rFonts w:eastAsiaTheme="minorHAnsi"/>
          <w:b/>
        </w:rPr>
        <w:t>"</w:t>
      </w:r>
      <w:r w:rsidR="00822275">
        <w:rPr>
          <w:rFonts w:eastAsiaTheme="minorHAnsi"/>
          <w:b/>
        </w:rPr>
        <w:t>1</w:t>
      </w:r>
      <w:r>
        <w:rPr>
          <w:rFonts w:eastAsiaTheme="minorHAnsi"/>
          <w:b/>
        </w:rPr>
        <w:t>"</w:t>
      </w:r>
      <w:r w:rsidR="00822275">
        <w:rPr>
          <w:rFonts w:eastAsiaTheme="minorHAnsi"/>
          <w:b/>
        </w:rPr>
        <w:t xml:space="preserve">; </w:t>
      </w:r>
      <w:r>
        <w:rPr>
          <w:rFonts w:eastAsiaTheme="minorHAnsi"/>
          <w:b/>
        </w:rPr>
        <w:t>"</w:t>
      </w:r>
      <w:r w:rsidR="00822275">
        <w:rPr>
          <w:rFonts w:eastAsiaTheme="minorHAnsi"/>
          <w:b/>
        </w:rPr>
        <w:t>2</w:t>
      </w:r>
      <w:r>
        <w:rPr>
          <w:rFonts w:eastAsiaTheme="minorHAnsi"/>
          <w:b/>
        </w:rPr>
        <w:t>"</w:t>
      </w:r>
      <w:r w:rsidR="00822275">
        <w:rPr>
          <w:rFonts w:eastAsiaTheme="minorHAnsi"/>
          <w:b/>
        </w:rPr>
        <w:t xml:space="preserve">; </w:t>
      </w:r>
      <w:r>
        <w:rPr>
          <w:rFonts w:eastAsiaTheme="minorHAnsi"/>
          <w:b/>
        </w:rPr>
        <w:t>"</w:t>
      </w:r>
      <w:r w:rsidR="00822275">
        <w:rPr>
          <w:rFonts w:eastAsiaTheme="minorHAnsi"/>
          <w:b/>
        </w:rPr>
        <w:t>3</w:t>
      </w:r>
      <w:r>
        <w:rPr>
          <w:rFonts w:eastAsiaTheme="minorHAnsi"/>
          <w:b/>
        </w:rPr>
        <w:t>"</w:t>
      </w:r>
      <w:r w:rsidR="00822275">
        <w:rPr>
          <w:rFonts w:eastAsiaTheme="minorHAnsi"/>
          <w:b/>
        </w:rPr>
        <w:t>]</w:t>
      </w:r>
    </w:p>
    <w:p w:rsidR="00285FCF" w:rsidRPr="00C57BFD" w:rsidRDefault="00285FCF" w:rsidP="00285FCF">
      <w:pPr>
        <w:pStyle w:val="ppBodyTextIndent"/>
      </w:pPr>
    </w:p>
    <w:p w:rsidR="00D23192" w:rsidRPr="00D23192" w:rsidRDefault="00D23192" w:rsidP="00D23192">
      <w:pPr>
        <w:pStyle w:val="ppListEnd"/>
      </w:pPr>
    </w:p>
    <w:p w:rsidR="007A4021" w:rsidRDefault="00546A7E" w:rsidP="00546A7E">
      <w:pPr>
        <w:pStyle w:val="Heading1"/>
      </w:pPr>
      <w:r>
        <w:t>Next Step</w:t>
      </w:r>
    </w:p>
    <w:sdt>
      <w:sdtPr>
        <w:rPr>
          <w:rStyle w:val="Hyperlink"/>
        </w:rPr>
        <w:alias w:val="Topic Link"/>
        <w:tag w:val="8d3d002f-b70a-4033-8bea-a2a18e72cd14"/>
        <w:id w:val="104061502"/>
        <w:placeholder>
          <w:docPart w:val="DefaultPlaceholder_22675703"/>
        </w:placeholder>
        <w:text/>
      </w:sdtPr>
      <w:sdtEndPr>
        <w:rPr>
          <w:rStyle w:val="DefaultParagraphFont"/>
          <w:rFonts w:cstheme="minorBidi"/>
          <w:color w:val="auto"/>
          <w:u w:val="none"/>
        </w:rPr>
      </w:sdtEndPr>
      <w:sdtContent>
        <w:p w:rsidR="00546A7E" w:rsidRPr="00546A7E" w:rsidRDefault="00546A7E" w:rsidP="00546A7E">
          <w:r>
            <w:rPr>
              <w:rStyle w:val="Hyperlink"/>
            </w:rPr>
            <w:t>Exercise 5: Pattern Matching and Recursion</w:t>
          </w:r>
        </w:p>
      </w:sdtContent>
    </w:sdt>
    <w:p w:rsidR="007A4021" w:rsidRDefault="007A4021">
      <w:pPr>
        <w:pStyle w:val="ppListEnd"/>
        <w:numPr>
          <w:ilvl w:val="0"/>
          <w:numId w:val="0"/>
        </w:numPr>
        <w:ind w:left="173"/>
        <w:jc w:val="left"/>
        <w:rPr>
          <w:highlight w:val="yellow"/>
        </w:rPr>
      </w:pPr>
    </w:p>
    <w:bookmarkStart w:id="20" w:name="_Toc281930838" w:displacedByCustomXml="next"/>
    <w:sdt>
      <w:sdtPr>
        <w:alias w:val="Topic"/>
        <w:tag w:val="8d3d002f-b70a-4033-8bea-a2a18e72cd14"/>
        <w:id w:val="20332424"/>
        <w:placeholder>
          <w:docPart w:val="DefaultPlaceholder_22675703"/>
        </w:placeholder>
        <w:text/>
      </w:sdtPr>
      <w:sdtEndPr/>
      <w:sdtContent>
        <w:p w:rsidR="00682CC0" w:rsidRDefault="00682CC0" w:rsidP="00682CC0">
          <w:pPr>
            <w:pStyle w:val="ppTopic"/>
          </w:pPr>
          <w:r>
            <w:t>Exercise 5: Pattern Matching and Recursion</w:t>
          </w:r>
        </w:p>
      </w:sdtContent>
    </w:sdt>
    <w:bookmarkEnd w:id="20" w:displacedByCustomXml="prev"/>
    <w:p w:rsidR="00EE4733" w:rsidRDefault="00562E63" w:rsidP="009A2CD5">
      <w:pPr>
        <w:pStyle w:val="ppBodyText"/>
      </w:pPr>
      <w:r>
        <w:t>Pattern matching in F# is similar to switch statements in C#</w:t>
      </w:r>
      <w:r w:rsidR="00312864">
        <w:t>;</w:t>
      </w:r>
      <w:r>
        <w:t xml:space="preserve"> however they provide abilities and functionality beyond the C# construct, particularly when used in concert with F#’s implementation of </w:t>
      </w:r>
      <w:r>
        <w:lastRenderedPageBreak/>
        <w:t>lists</w:t>
      </w:r>
      <w:r w:rsidR="00B63742">
        <w:t xml:space="preserve"> and recursion</w:t>
      </w:r>
      <w:r>
        <w:t>. In this Exercise you will be introduced to F#’s pattern matching syntax and see some examples which highlight the power of pattern matching</w:t>
      </w:r>
      <w:r w:rsidR="008E3A28">
        <w:t>.</w:t>
      </w:r>
    </w:p>
    <w:p w:rsidR="007A4021" w:rsidRDefault="00F504D7" w:rsidP="00682CC0">
      <w:pPr>
        <w:pStyle w:val="ppProcedureStart"/>
      </w:pPr>
      <w:bookmarkStart w:id="21" w:name="_Toc281930839"/>
      <w:r>
        <w:t>Task 1 – Us</w:t>
      </w:r>
      <w:r w:rsidR="00682CC0">
        <w:t>ing</w:t>
      </w:r>
      <w:r w:rsidR="008B5CF5">
        <w:t xml:space="preserve"> S</w:t>
      </w:r>
      <w:r>
        <w:t xml:space="preserve">imple </w:t>
      </w:r>
      <w:r w:rsidR="008B5CF5">
        <w:t>P</w:t>
      </w:r>
      <w:r>
        <w:t xml:space="preserve">attern </w:t>
      </w:r>
      <w:r w:rsidR="008B5CF5">
        <w:t>M</w:t>
      </w:r>
      <w:r>
        <w:t xml:space="preserve">atching to </w:t>
      </w:r>
      <w:r w:rsidR="008B5CF5">
        <w:t>O</w:t>
      </w:r>
      <w:r>
        <w:t xml:space="preserve">utput </w:t>
      </w:r>
      <w:r w:rsidR="008B5CF5">
        <w:t>I</w:t>
      </w:r>
      <w:r>
        <w:t>nformation</w:t>
      </w:r>
      <w:bookmarkEnd w:id="21"/>
    </w:p>
    <w:p w:rsidR="00EE4733" w:rsidRPr="00854804" w:rsidRDefault="00EE4733" w:rsidP="009A2CD5">
      <w:pPr>
        <w:pStyle w:val="ppBodyText"/>
      </w:pPr>
      <w:r>
        <w:t>In this task you will learn the basic pattern matching syntax in F#.</w:t>
      </w:r>
    </w:p>
    <w:p w:rsidR="00EE4733" w:rsidRDefault="00EE4733" w:rsidP="00682CC0">
      <w:pPr>
        <w:pStyle w:val="ppNumberList"/>
      </w:pPr>
      <w:r>
        <w:t>The pattern matching syntax in F# is very straight forward. Enter the following code into the F# interactive console command prompt:</w:t>
      </w:r>
    </w:p>
    <w:p w:rsidR="007A4021" w:rsidRPr="009A2CD5" w:rsidRDefault="0054658C">
      <w:pPr>
        <w:pStyle w:val="ppNoteIndent"/>
        <w:rPr>
          <w:b/>
        </w:rPr>
      </w:pPr>
      <w:r w:rsidRPr="0054658C">
        <w:rPr>
          <w:b/>
        </w:rPr>
        <w:t xml:space="preserve">Note: </w:t>
      </w:r>
      <w:r w:rsidR="00F504D7">
        <w:t>Whitespace is significant in the F# console. You’ll need to have at least one whitespace character to indent on subsequent lines</w:t>
      </w:r>
      <w:r w:rsidR="007673FF">
        <w:t xml:space="preserve"> after the first</w:t>
      </w:r>
      <w:r w:rsidR="00F504D7">
        <w:t>. The convention is to use four spaces, not a tab.</w:t>
      </w:r>
    </w:p>
    <w:p w:rsidR="009A2CD5" w:rsidRPr="00682CC0" w:rsidRDefault="009A2CD5" w:rsidP="009A2CD5">
      <w:pPr>
        <w:pStyle w:val="ppBodyTextIndent"/>
      </w:pPr>
    </w:p>
    <w:p w:rsidR="00EE4733" w:rsidRPr="00DB17F1" w:rsidRDefault="00EE4733" w:rsidP="00EE4733">
      <w:pPr>
        <w:pStyle w:val="ppCodeLanguageIndent"/>
        <w:rPr>
          <w:rFonts w:eastAsia="Times New Roman"/>
          <w:color w:val="auto"/>
        </w:rPr>
      </w:pPr>
      <w:r>
        <w:t>F#</w:t>
      </w:r>
    </w:p>
    <w:p w:rsidR="00EE4733" w:rsidRDefault="00EE4733" w:rsidP="00EE4733">
      <w:pPr>
        <w:pStyle w:val="ppCodeIndent"/>
        <w:rPr>
          <w:b/>
        </w:rPr>
      </w:pPr>
      <w:r>
        <w:rPr>
          <w:b/>
        </w:rPr>
        <w:t xml:space="preserve">let </w:t>
      </w:r>
      <w:proofErr w:type="spellStart"/>
      <w:r>
        <w:rPr>
          <w:b/>
        </w:rPr>
        <w:t>patMatch</w:t>
      </w:r>
      <w:proofErr w:type="spellEnd"/>
      <w:r>
        <w:rPr>
          <w:b/>
        </w:rPr>
        <w:t xml:space="preserve"> x =</w:t>
      </w:r>
    </w:p>
    <w:p w:rsidR="00EE4733" w:rsidRDefault="00EE4733" w:rsidP="00EE4733">
      <w:pPr>
        <w:pStyle w:val="ppCodeIndent"/>
        <w:rPr>
          <w:b/>
        </w:rPr>
      </w:pPr>
      <w:r>
        <w:rPr>
          <w:b/>
        </w:rPr>
        <w:t xml:space="preserve">    match x with</w:t>
      </w:r>
    </w:p>
    <w:p w:rsidR="00EE4733" w:rsidRDefault="00534C6C" w:rsidP="00EE4733">
      <w:pPr>
        <w:pStyle w:val="ppCodeIndent"/>
        <w:rPr>
          <w:b/>
        </w:rPr>
      </w:pPr>
      <w:r>
        <w:rPr>
          <w:b/>
        </w:rPr>
        <w:t xml:space="preserve">    | 0 -&gt; </w:t>
      </w:r>
      <w:proofErr w:type="spellStart"/>
      <w:r>
        <w:rPr>
          <w:b/>
        </w:rPr>
        <w:t>printfn</w:t>
      </w:r>
      <w:proofErr w:type="spellEnd"/>
      <w:r>
        <w:rPr>
          <w:b/>
        </w:rPr>
        <w:t xml:space="preserve"> </w:t>
      </w:r>
      <w:r>
        <w:rPr>
          <w:rFonts w:eastAsiaTheme="minorHAnsi"/>
          <w:b/>
        </w:rPr>
        <w:t>"</w:t>
      </w:r>
      <w:r>
        <w:rPr>
          <w:b/>
        </w:rPr>
        <w:t>Value is 0</w:t>
      </w:r>
      <w:r>
        <w:rPr>
          <w:rFonts w:eastAsiaTheme="minorHAnsi"/>
          <w:b/>
        </w:rPr>
        <w:t>"</w:t>
      </w:r>
    </w:p>
    <w:p w:rsidR="00EE4733" w:rsidRDefault="00534C6C" w:rsidP="00EE4733">
      <w:pPr>
        <w:pStyle w:val="ppCodeIndent"/>
        <w:rPr>
          <w:b/>
        </w:rPr>
      </w:pPr>
      <w:r>
        <w:rPr>
          <w:b/>
        </w:rPr>
        <w:t xml:space="preserve">    | 1 -&gt; </w:t>
      </w:r>
      <w:proofErr w:type="spellStart"/>
      <w:r>
        <w:rPr>
          <w:b/>
        </w:rPr>
        <w:t>printfn</w:t>
      </w:r>
      <w:proofErr w:type="spellEnd"/>
      <w:r>
        <w:rPr>
          <w:b/>
        </w:rPr>
        <w:t xml:space="preserve"> </w:t>
      </w:r>
      <w:r>
        <w:rPr>
          <w:rFonts w:eastAsiaTheme="minorHAnsi"/>
          <w:b/>
        </w:rPr>
        <w:t>"</w:t>
      </w:r>
      <w:r>
        <w:rPr>
          <w:b/>
        </w:rPr>
        <w:t>Value is 1</w:t>
      </w:r>
      <w:r>
        <w:rPr>
          <w:rFonts w:eastAsiaTheme="minorHAnsi"/>
          <w:b/>
        </w:rPr>
        <w:t>"</w:t>
      </w:r>
    </w:p>
    <w:p w:rsidR="00EE4733" w:rsidRDefault="00EE4733" w:rsidP="00EE4733">
      <w:pPr>
        <w:pStyle w:val="ppCodeIndent"/>
        <w:rPr>
          <w:b/>
        </w:rPr>
      </w:pPr>
      <w:r w:rsidRPr="00B63742">
        <w:rPr>
          <w:b/>
        </w:rPr>
        <w:t xml:space="preserve">    | _ -&gt; </w:t>
      </w:r>
      <w:proofErr w:type="spellStart"/>
      <w:r w:rsidR="00534C6C">
        <w:rPr>
          <w:b/>
        </w:rPr>
        <w:t>printfn</w:t>
      </w:r>
      <w:proofErr w:type="spellEnd"/>
      <w:r w:rsidR="00534C6C">
        <w:rPr>
          <w:b/>
        </w:rPr>
        <w:t xml:space="preserve"> </w:t>
      </w:r>
      <w:r w:rsidR="00534C6C">
        <w:rPr>
          <w:rFonts w:eastAsiaTheme="minorHAnsi"/>
          <w:b/>
        </w:rPr>
        <w:t>"</w:t>
      </w:r>
      <w:r w:rsidR="00534C6C">
        <w:rPr>
          <w:b/>
        </w:rPr>
        <w:t>Value is not 0 or 1</w:t>
      </w:r>
      <w:r w:rsidR="00534C6C">
        <w:rPr>
          <w:rFonts w:eastAsiaTheme="minorHAnsi"/>
          <w:b/>
        </w:rPr>
        <w:t>"</w:t>
      </w:r>
      <w:r w:rsidRPr="00B63742">
        <w:rPr>
          <w:b/>
        </w:rPr>
        <w:t>;;</w:t>
      </w:r>
    </w:p>
    <w:p w:rsidR="00603523" w:rsidRDefault="00603523" w:rsidP="00603523">
      <w:pPr>
        <w:pStyle w:val="ppBodyTextIndent"/>
      </w:pPr>
    </w:p>
    <w:p w:rsidR="005D7B11" w:rsidRPr="00DB17F1" w:rsidRDefault="005D7B11" w:rsidP="005D7B11">
      <w:pPr>
        <w:pStyle w:val="ppCodeLanguageIndent"/>
        <w:rPr>
          <w:rFonts w:eastAsia="Times New Roman"/>
          <w:color w:val="auto"/>
        </w:rPr>
      </w:pPr>
      <w:r>
        <w:t>Response</w:t>
      </w:r>
    </w:p>
    <w:p w:rsidR="005D7B11" w:rsidRPr="0008172D" w:rsidRDefault="005D7B11" w:rsidP="005D7B11">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patMatch</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unit</w:t>
      </w:r>
    </w:p>
    <w:p w:rsidR="009A2CD5" w:rsidRDefault="009A2CD5" w:rsidP="009A2CD5">
      <w:pPr>
        <w:pStyle w:val="ppBodyTextIndent"/>
      </w:pPr>
    </w:p>
    <w:p w:rsidR="000B7DFB" w:rsidRDefault="00927D91" w:rsidP="000B7DFB">
      <w:pPr>
        <w:pStyle w:val="ppNumberList"/>
      </w:pPr>
      <w:r>
        <w:t xml:space="preserve">By stacking patterns with the </w:t>
      </w:r>
      <w:r w:rsidR="0054658C" w:rsidRPr="0054658C">
        <w:rPr>
          <w:b/>
        </w:rPr>
        <w:t>|</w:t>
      </w:r>
      <w:r>
        <w:t xml:space="preserve"> </w:t>
      </w:r>
      <w:r w:rsidR="0098047B">
        <w:t>operator</w:t>
      </w:r>
      <w:r>
        <w:t>, it is possible to compare input values to various patterns. Enter the following code into the F# interactive command prompt</w:t>
      </w:r>
      <w:r w:rsidR="000B7DFB">
        <w:t>:</w:t>
      </w:r>
    </w:p>
    <w:p w:rsidR="000B7DFB" w:rsidRPr="00DB17F1" w:rsidRDefault="000B7DFB" w:rsidP="000B7DFB">
      <w:pPr>
        <w:pStyle w:val="ppCodeLanguageIndent"/>
        <w:rPr>
          <w:rFonts w:eastAsia="Times New Roman"/>
          <w:color w:val="auto"/>
        </w:rPr>
      </w:pPr>
      <w:r>
        <w:t>F#</w:t>
      </w:r>
    </w:p>
    <w:p w:rsidR="000B7DFB" w:rsidRDefault="000B7DFB" w:rsidP="000B7DFB">
      <w:pPr>
        <w:pStyle w:val="ppCodeIndent"/>
        <w:rPr>
          <w:b/>
        </w:rPr>
      </w:pPr>
      <w:r>
        <w:rPr>
          <w:b/>
        </w:rPr>
        <w:t xml:space="preserve">let </w:t>
      </w:r>
      <w:proofErr w:type="spellStart"/>
      <w:r w:rsidR="004551E8">
        <w:rPr>
          <w:b/>
        </w:rPr>
        <w:t>patMatch</w:t>
      </w:r>
      <w:proofErr w:type="spellEnd"/>
      <w:r>
        <w:rPr>
          <w:b/>
        </w:rPr>
        <w:t xml:space="preserve"> x =</w:t>
      </w:r>
    </w:p>
    <w:p w:rsidR="000B7DFB" w:rsidRDefault="000B7DFB" w:rsidP="000B7DFB">
      <w:pPr>
        <w:pStyle w:val="ppCodeIndent"/>
        <w:rPr>
          <w:b/>
        </w:rPr>
      </w:pPr>
      <w:r>
        <w:rPr>
          <w:b/>
        </w:rPr>
        <w:t xml:space="preserve">    match x with</w:t>
      </w:r>
    </w:p>
    <w:p w:rsidR="000B7DFB" w:rsidRDefault="000B7DFB" w:rsidP="000B7DFB">
      <w:pPr>
        <w:pStyle w:val="ppCodeIndent"/>
        <w:rPr>
          <w:b/>
        </w:rPr>
      </w:pPr>
      <w:r>
        <w:rPr>
          <w:b/>
        </w:rPr>
        <w:t xml:space="preserve">    | </w:t>
      </w:r>
      <w:r w:rsidR="00534C6C">
        <w:rPr>
          <w:b/>
        </w:rPr>
        <w:t xml:space="preserve">0 | 1 -&gt; </w:t>
      </w:r>
      <w:proofErr w:type="spellStart"/>
      <w:r w:rsidR="00534C6C">
        <w:rPr>
          <w:b/>
        </w:rPr>
        <w:t>printfn</w:t>
      </w:r>
      <w:proofErr w:type="spellEnd"/>
      <w:r w:rsidR="00534C6C">
        <w:rPr>
          <w:b/>
        </w:rPr>
        <w:t xml:space="preserve"> </w:t>
      </w:r>
      <w:r w:rsidR="00534C6C">
        <w:rPr>
          <w:rFonts w:eastAsiaTheme="minorHAnsi"/>
          <w:b/>
        </w:rPr>
        <w:t>"</w:t>
      </w:r>
      <w:r w:rsidR="00534C6C">
        <w:rPr>
          <w:b/>
        </w:rPr>
        <w:t>Value is 0 or 1</w:t>
      </w:r>
      <w:r w:rsidR="00534C6C">
        <w:rPr>
          <w:rFonts w:eastAsiaTheme="minorHAnsi"/>
          <w:b/>
        </w:rPr>
        <w:t>"</w:t>
      </w:r>
    </w:p>
    <w:p w:rsidR="000B7DFB" w:rsidRDefault="000B7DFB" w:rsidP="000B7DFB">
      <w:pPr>
        <w:pStyle w:val="ppCodeIndent"/>
        <w:rPr>
          <w:b/>
        </w:rPr>
      </w:pPr>
      <w:r w:rsidRPr="004551E8">
        <w:rPr>
          <w:b/>
        </w:rPr>
        <w:t xml:space="preserve">    | _ -&gt; </w:t>
      </w:r>
      <w:proofErr w:type="spellStart"/>
      <w:r w:rsidR="00534C6C">
        <w:rPr>
          <w:b/>
        </w:rPr>
        <w:t>printfn</w:t>
      </w:r>
      <w:proofErr w:type="spellEnd"/>
      <w:r w:rsidR="00534C6C">
        <w:rPr>
          <w:b/>
        </w:rPr>
        <w:t xml:space="preserve"> </w:t>
      </w:r>
      <w:r w:rsidR="00534C6C">
        <w:rPr>
          <w:rFonts w:eastAsiaTheme="minorHAnsi"/>
          <w:b/>
        </w:rPr>
        <w:t>"</w:t>
      </w:r>
      <w:r w:rsidR="00534C6C">
        <w:rPr>
          <w:b/>
        </w:rPr>
        <w:t>Value is not 0 or 1</w:t>
      </w:r>
      <w:r w:rsidR="00534C6C">
        <w:rPr>
          <w:rFonts w:eastAsiaTheme="minorHAnsi"/>
          <w:b/>
        </w:rPr>
        <w:t>"</w:t>
      </w:r>
      <w:r w:rsidR="00F475B7">
        <w:rPr>
          <w:b/>
        </w:rPr>
        <w:t>;;</w:t>
      </w:r>
    </w:p>
    <w:p w:rsidR="00603523" w:rsidRDefault="00603523" w:rsidP="00603523">
      <w:pPr>
        <w:pStyle w:val="ppBodyTextIndent"/>
      </w:pPr>
    </w:p>
    <w:p w:rsidR="00F475B7" w:rsidRPr="00DB17F1" w:rsidRDefault="00F475B7" w:rsidP="00F475B7">
      <w:pPr>
        <w:pStyle w:val="ppCodeLanguageIndent"/>
        <w:rPr>
          <w:rFonts w:eastAsia="Times New Roman"/>
          <w:color w:val="auto"/>
        </w:rPr>
      </w:pPr>
      <w:r>
        <w:t>Response</w:t>
      </w:r>
    </w:p>
    <w:p w:rsidR="00F475B7" w:rsidRPr="0008172D" w:rsidRDefault="00F475B7" w:rsidP="00F475B7">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patMatch</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-&gt; unit</w:t>
      </w:r>
    </w:p>
    <w:p w:rsidR="009A2CD5" w:rsidRPr="004551E8" w:rsidRDefault="009A2CD5" w:rsidP="009A2CD5">
      <w:pPr>
        <w:pStyle w:val="ppBodyTextIndent"/>
      </w:pPr>
    </w:p>
    <w:p w:rsidR="00906E79" w:rsidRDefault="00906E79" w:rsidP="008C439B">
      <w:pPr>
        <w:pStyle w:val="ppNumberList"/>
      </w:pPr>
      <w:r>
        <w:t xml:space="preserve">F# also provides syntax to easily perform pattern matching over </w:t>
      </w:r>
      <w:r w:rsidR="0054658C" w:rsidRPr="0054658C">
        <w:rPr>
          <w:b/>
        </w:rPr>
        <w:t>tuples</w:t>
      </w:r>
      <w:r>
        <w:t xml:space="preserve">. </w:t>
      </w:r>
      <w:r w:rsidR="000E1CC7">
        <w:t xml:space="preserve">The next example will demonstrate how </w:t>
      </w:r>
      <w:proofErr w:type="gramStart"/>
      <w:r w:rsidR="000E1CC7">
        <w:t xml:space="preserve">an </w:t>
      </w:r>
      <w:r w:rsidR="0054658C" w:rsidRPr="0054658C">
        <w:rPr>
          <w:b/>
        </w:rPr>
        <w:t>if</w:t>
      </w:r>
      <w:proofErr w:type="gramEnd"/>
      <w:r w:rsidR="000E1CC7">
        <w:t xml:space="preserve"> control structure </w:t>
      </w:r>
      <w:r w:rsidR="007673FF">
        <w:t xml:space="preserve">for </w:t>
      </w:r>
      <w:r w:rsidR="000E1CC7">
        <w:t>“</w:t>
      </w:r>
      <w:proofErr w:type="spellStart"/>
      <w:r w:rsidR="000E1CC7">
        <w:t>and</w:t>
      </w:r>
      <w:r w:rsidR="007673FF">
        <w:t>ing</w:t>
      </w:r>
      <w:proofErr w:type="spellEnd"/>
      <w:r w:rsidR="000E1CC7">
        <w:t xml:space="preserve">” two values can be implemented with pattern matching. </w:t>
      </w:r>
      <w:r>
        <w:t>Enter the following code into the F# interactive command prompt:</w:t>
      </w:r>
    </w:p>
    <w:p w:rsidR="00906E79" w:rsidRPr="00DB17F1" w:rsidRDefault="00906E79" w:rsidP="00906E79">
      <w:pPr>
        <w:pStyle w:val="ppCodeLanguageIndent"/>
        <w:rPr>
          <w:rFonts w:eastAsia="Times New Roman"/>
          <w:color w:val="auto"/>
        </w:rPr>
      </w:pPr>
      <w:r>
        <w:t>F#</w:t>
      </w:r>
    </w:p>
    <w:p w:rsidR="00906E79" w:rsidRDefault="00906E79" w:rsidP="00906E79">
      <w:pPr>
        <w:pStyle w:val="ppCodeIndent"/>
        <w:rPr>
          <w:b/>
        </w:rPr>
      </w:pPr>
      <w:r>
        <w:rPr>
          <w:b/>
        </w:rPr>
        <w:t xml:space="preserve">let </w:t>
      </w:r>
      <w:proofErr w:type="spellStart"/>
      <w:r w:rsidR="000E1CC7">
        <w:rPr>
          <w:b/>
        </w:rPr>
        <w:t>andTrue</w:t>
      </w:r>
      <w:proofErr w:type="spellEnd"/>
      <w:r>
        <w:rPr>
          <w:b/>
        </w:rPr>
        <w:t xml:space="preserve"> x =</w:t>
      </w:r>
    </w:p>
    <w:p w:rsidR="00906E79" w:rsidRDefault="00906E79" w:rsidP="00906E79">
      <w:pPr>
        <w:pStyle w:val="ppCodeIndent"/>
        <w:rPr>
          <w:b/>
        </w:rPr>
      </w:pPr>
      <w:r>
        <w:rPr>
          <w:b/>
        </w:rPr>
        <w:lastRenderedPageBreak/>
        <w:t xml:space="preserve">    match x with</w:t>
      </w:r>
    </w:p>
    <w:p w:rsidR="00906E79" w:rsidRDefault="000E1CC7" w:rsidP="00906E79">
      <w:pPr>
        <w:pStyle w:val="ppCodeIndent"/>
        <w:rPr>
          <w:b/>
        </w:rPr>
      </w:pPr>
      <w:r>
        <w:rPr>
          <w:b/>
        </w:rPr>
        <w:t xml:space="preserve">    | </w:t>
      </w:r>
      <w:r w:rsidR="00905779">
        <w:rPr>
          <w:b/>
        </w:rPr>
        <w:t>(</w:t>
      </w:r>
      <w:r>
        <w:rPr>
          <w:b/>
        </w:rPr>
        <w:t>t</w:t>
      </w:r>
      <w:r w:rsidR="00906E79">
        <w:rPr>
          <w:b/>
        </w:rPr>
        <w:t>rue</w:t>
      </w:r>
      <w:r>
        <w:rPr>
          <w:b/>
        </w:rPr>
        <w:t xml:space="preserve">, </w:t>
      </w:r>
      <w:r w:rsidR="00906E79">
        <w:rPr>
          <w:b/>
        </w:rPr>
        <w:t>true</w:t>
      </w:r>
      <w:r w:rsidR="00905779">
        <w:rPr>
          <w:b/>
        </w:rPr>
        <w:t>)</w:t>
      </w:r>
      <w:r w:rsidR="00906E79">
        <w:rPr>
          <w:b/>
        </w:rPr>
        <w:t xml:space="preserve"> -&gt; true</w:t>
      </w:r>
    </w:p>
    <w:p w:rsidR="00906E79" w:rsidRDefault="00906E79" w:rsidP="00906E79">
      <w:pPr>
        <w:pStyle w:val="ppCodeIndent"/>
        <w:rPr>
          <w:b/>
        </w:rPr>
      </w:pPr>
      <w:r w:rsidRPr="004551E8">
        <w:rPr>
          <w:b/>
        </w:rPr>
        <w:t xml:space="preserve">    | _ -&gt; </w:t>
      </w:r>
      <w:r>
        <w:rPr>
          <w:b/>
        </w:rPr>
        <w:t>false;;</w:t>
      </w:r>
    </w:p>
    <w:p w:rsidR="00603523" w:rsidRDefault="00603523" w:rsidP="00603523">
      <w:pPr>
        <w:pStyle w:val="ppBodyTextIndent"/>
      </w:pPr>
    </w:p>
    <w:p w:rsidR="00F475B7" w:rsidRPr="00DB17F1" w:rsidRDefault="00F475B7" w:rsidP="00F475B7">
      <w:pPr>
        <w:pStyle w:val="ppCodeLanguageIndent"/>
        <w:rPr>
          <w:rFonts w:eastAsia="Times New Roman"/>
          <w:color w:val="auto"/>
        </w:rPr>
      </w:pPr>
      <w:r>
        <w:t>Response</w:t>
      </w:r>
    </w:p>
    <w:p w:rsidR="00F475B7" w:rsidRPr="0008172D" w:rsidRDefault="00F475B7" w:rsidP="00F475B7">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andTrue</w:t>
      </w:r>
      <w:proofErr w:type="spellEnd"/>
      <w:r>
        <w:rPr>
          <w:rFonts w:eastAsiaTheme="minorHAnsi"/>
          <w:b/>
        </w:rPr>
        <w:t xml:space="preserve"> : </w:t>
      </w:r>
      <w:proofErr w:type="spellStart"/>
      <w:r>
        <w:rPr>
          <w:rFonts w:eastAsiaTheme="minorHAnsi"/>
          <w:b/>
        </w:rPr>
        <w:t>bool</w:t>
      </w:r>
      <w:proofErr w:type="spellEnd"/>
      <w:r>
        <w:rPr>
          <w:rFonts w:eastAsiaTheme="minorHAnsi"/>
          <w:b/>
        </w:rPr>
        <w:t xml:space="preserve"> * </w:t>
      </w:r>
      <w:proofErr w:type="spellStart"/>
      <w:r>
        <w:rPr>
          <w:rFonts w:eastAsiaTheme="minorHAnsi"/>
          <w:b/>
        </w:rPr>
        <w:t>bool</w:t>
      </w:r>
      <w:proofErr w:type="spellEnd"/>
      <w:r>
        <w:rPr>
          <w:rFonts w:eastAsiaTheme="minorHAnsi"/>
          <w:b/>
        </w:rPr>
        <w:t xml:space="preserve"> -&gt; </w:t>
      </w:r>
      <w:proofErr w:type="spellStart"/>
      <w:r>
        <w:rPr>
          <w:rFonts w:eastAsiaTheme="minorHAnsi"/>
          <w:b/>
        </w:rPr>
        <w:t>bool</w:t>
      </w:r>
      <w:proofErr w:type="spellEnd"/>
    </w:p>
    <w:p w:rsidR="00906E79" w:rsidRDefault="000E1CC7" w:rsidP="00F475B7">
      <w:pPr>
        <w:pStyle w:val="ppBodyTextIndent"/>
        <w:numPr>
          <w:ilvl w:val="0"/>
          <w:numId w:val="0"/>
        </w:numPr>
        <w:ind w:left="720"/>
      </w:pPr>
      <w:r>
        <w:t xml:space="preserve">This function takes a </w:t>
      </w:r>
      <w:r w:rsidR="0054658C" w:rsidRPr="0054658C">
        <w:rPr>
          <w:b/>
        </w:rPr>
        <w:t>tuple</w:t>
      </w:r>
      <w:r>
        <w:t xml:space="preserve"> made up of two </w:t>
      </w:r>
      <w:proofErr w:type="spellStart"/>
      <w:proofErr w:type="gramStart"/>
      <w:r w:rsidR="007673FF">
        <w:rPr>
          <w:b/>
        </w:rPr>
        <w:t>b</w:t>
      </w:r>
      <w:r w:rsidR="0054658C" w:rsidRPr="0054658C">
        <w:rPr>
          <w:b/>
        </w:rPr>
        <w:t>oolean</w:t>
      </w:r>
      <w:proofErr w:type="spellEnd"/>
      <w:proofErr w:type="gramEnd"/>
      <w:r>
        <w:t xml:space="preserve"> values and returns a </w:t>
      </w:r>
      <w:proofErr w:type="spellStart"/>
      <w:r w:rsidR="00F475B7">
        <w:rPr>
          <w:b/>
        </w:rPr>
        <w:t>boolean</w:t>
      </w:r>
      <w:proofErr w:type="spellEnd"/>
      <w:r w:rsidR="00F475B7">
        <w:t>.</w:t>
      </w:r>
    </w:p>
    <w:p w:rsidR="008C439B" w:rsidRPr="008C439B" w:rsidRDefault="008C439B" w:rsidP="008C439B">
      <w:pPr>
        <w:pStyle w:val="ppBodyTextIndent"/>
      </w:pPr>
    </w:p>
    <w:p w:rsidR="00906E79" w:rsidRDefault="00071A3B" w:rsidP="00F613A1">
      <w:pPr>
        <w:pStyle w:val="ppNumberList"/>
      </w:pPr>
      <w:r>
        <w:t>You</w:t>
      </w:r>
      <w:r w:rsidR="000E1CC7">
        <w:t xml:space="preserve"> can verify this code by calling it with the following tuples:</w:t>
      </w:r>
    </w:p>
    <w:p w:rsidR="000E1CC7" w:rsidRPr="00DB17F1" w:rsidRDefault="000E1CC7" w:rsidP="000E1CC7">
      <w:pPr>
        <w:pStyle w:val="ppCodeLanguageIndent"/>
        <w:rPr>
          <w:rFonts w:eastAsia="Times New Roman"/>
          <w:color w:val="auto"/>
        </w:rPr>
      </w:pPr>
      <w:r>
        <w:t>F#</w:t>
      </w:r>
    </w:p>
    <w:p w:rsidR="000E1CC7" w:rsidRDefault="000E1CC7" w:rsidP="00F475B7">
      <w:pPr>
        <w:pStyle w:val="ppCodeIndent"/>
        <w:rPr>
          <w:b/>
        </w:rPr>
      </w:pPr>
      <w:proofErr w:type="spellStart"/>
      <w:r>
        <w:rPr>
          <w:b/>
        </w:rPr>
        <w:t>andTrue</w:t>
      </w:r>
      <w:proofErr w:type="spellEnd"/>
      <w:r>
        <w:rPr>
          <w:b/>
        </w:rPr>
        <w:t xml:space="preserve"> (false, true);;</w:t>
      </w:r>
    </w:p>
    <w:p w:rsidR="00603523" w:rsidRDefault="00603523" w:rsidP="00603523">
      <w:pPr>
        <w:pStyle w:val="ppBodyTextIndent"/>
      </w:pPr>
    </w:p>
    <w:p w:rsidR="00F475B7" w:rsidRPr="00DB17F1" w:rsidRDefault="00F475B7" w:rsidP="00F475B7">
      <w:pPr>
        <w:pStyle w:val="ppCodeLanguageIndent"/>
        <w:rPr>
          <w:rFonts w:eastAsia="Times New Roman"/>
          <w:color w:val="auto"/>
        </w:rPr>
      </w:pPr>
      <w:r>
        <w:t>Response</w:t>
      </w:r>
    </w:p>
    <w:p w:rsidR="00F475B7" w:rsidRPr="00603523" w:rsidRDefault="00F475B7" w:rsidP="00F475B7">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bool</w:t>
      </w:r>
      <w:proofErr w:type="spellEnd"/>
      <w:r>
        <w:rPr>
          <w:rFonts w:eastAsiaTheme="minorHAnsi"/>
          <w:b/>
        </w:rPr>
        <w:t xml:space="preserve"> = false</w:t>
      </w:r>
    </w:p>
    <w:p w:rsidR="00603523" w:rsidRPr="0008172D" w:rsidRDefault="00603523" w:rsidP="00603523">
      <w:pPr>
        <w:pStyle w:val="ppBodyTextIndent"/>
      </w:pPr>
    </w:p>
    <w:p w:rsidR="00F475B7" w:rsidRPr="00DB17F1" w:rsidRDefault="00F475B7" w:rsidP="00F475B7">
      <w:pPr>
        <w:pStyle w:val="ppCodeLanguageIndent"/>
        <w:rPr>
          <w:rFonts w:eastAsia="Times New Roman"/>
          <w:color w:val="auto"/>
        </w:rPr>
      </w:pPr>
      <w:r>
        <w:t>F#</w:t>
      </w:r>
    </w:p>
    <w:p w:rsidR="00F475B7" w:rsidRDefault="00F475B7" w:rsidP="00F475B7">
      <w:pPr>
        <w:pStyle w:val="ppCodeIndent"/>
        <w:numPr>
          <w:ilvl w:val="0"/>
          <w:numId w:val="0"/>
        </w:numPr>
        <w:ind w:left="720"/>
        <w:rPr>
          <w:b/>
        </w:rPr>
      </w:pPr>
      <w:proofErr w:type="spellStart"/>
      <w:proofErr w:type="gramStart"/>
      <w:r w:rsidRPr="00F475B7">
        <w:rPr>
          <w:b/>
        </w:rPr>
        <w:t>andTrue</w:t>
      </w:r>
      <w:proofErr w:type="spellEnd"/>
      <w:proofErr w:type="gramEnd"/>
      <w:r w:rsidRPr="00F475B7">
        <w:rPr>
          <w:b/>
        </w:rPr>
        <w:t xml:space="preserve"> (true, true);;</w:t>
      </w:r>
    </w:p>
    <w:p w:rsidR="00603523" w:rsidRPr="00F475B7" w:rsidRDefault="00603523" w:rsidP="00603523">
      <w:pPr>
        <w:pStyle w:val="ppBodyTextIndent"/>
      </w:pPr>
    </w:p>
    <w:p w:rsidR="00F475B7" w:rsidRPr="00DB17F1" w:rsidRDefault="00F475B7" w:rsidP="00F475B7">
      <w:pPr>
        <w:pStyle w:val="ppCodeLanguageIndent"/>
        <w:rPr>
          <w:rFonts w:eastAsia="Times New Roman"/>
          <w:color w:val="auto"/>
        </w:rPr>
      </w:pPr>
      <w:r>
        <w:t>Response</w:t>
      </w:r>
    </w:p>
    <w:p w:rsidR="00F475B7" w:rsidRPr="0008172D" w:rsidRDefault="00F475B7" w:rsidP="00F475B7">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bool</w:t>
      </w:r>
      <w:proofErr w:type="spellEnd"/>
      <w:r>
        <w:rPr>
          <w:rFonts w:eastAsiaTheme="minorHAnsi"/>
          <w:b/>
        </w:rPr>
        <w:t xml:space="preserve"> = true</w:t>
      </w:r>
    </w:p>
    <w:p w:rsidR="008C439B" w:rsidRPr="008C439B" w:rsidRDefault="008C439B" w:rsidP="008C439B">
      <w:pPr>
        <w:pStyle w:val="ppListEnd"/>
      </w:pPr>
    </w:p>
    <w:p w:rsidR="00EF6E8D" w:rsidRDefault="00EF6E8D" w:rsidP="00603523">
      <w:pPr>
        <w:pStyle w:val="ppBodyTextIndent"/>
      </w:pPr>
    </w:p>
    <w:p w:rsidR="007A4021" w:rsidRDefault="008C439B" w:rsidP="008C439B">
      <w:pPr>
        <w:pStyle w:val="ppProcedureStart"/>
      </w:pPr>
      <w:bookmarkStart w:id="22" w:name="_Toc281930840"/>
      <w:r>
        <w:t>Task 2 – Using</w:t>
      </w:r>
      <w:r w:rsidR="00040EB4">
        <w:t xml:space="preserve"> S</w:t>
      </w:r>
      <w:r w:rsidR="007673FF">
        <w:t xml:space="preserve">imple </w:t>
      </w:r>
      <w:r w:rsidR="00040EB4">
        <w:t>P</w:t>
      </w:r>
      <w:r w:rsidR="007673FF">
        <w:t xml:space="preserve">attern </w:t>
      </w:r>
      <w:r w:rsidR="00040EB4">
        <w:t>M</w:t>
      </w:r>
      <w:r w:rsidR="007673FF">
        <w:t xml:space="preserve">atching and </w:t>
      </w:r>
      <w:r w:rsidR="00040EB4">
        <w:t>R</w:t>
      </w:r>
      <w:r w:rsidR="007673FF">
        <w:t xml:space="preserve">ecursion to </w:t>
      </w:r>
      <w:r w:rsidR="00040EB4">
        <w:t>I</w:t>
      </w:r>
      <w:r w:rsidR="00A45A57">
        <w:t>mplement the</w:t>
      </w:r>
      <w:r w:rsidR="007673FF">
        <w:t xml:space="preserve"> Fibonacci </w:t>
      </w:r>
      <w:proofErr w:type="gramStart"/>
      <w:r w:rsidR="00A45A57">
        <w:t>Sequence</w:t>
      </w:r>
      <w:bookmarkEnd w:id="22"/>
      <w:proofErr w:type="gramEnd"/>
    </w:p>
    <w:p w:rsidR="00C95EC6" w:rsidRDefault="008E3A28" w:rsidP="001F52D0">
      <w:pPr>
        <w:pStyle w:val="ppBodyText"/>
      </w:pPr>
      <w:r>
        <w:t xml:space="preserve">In this task you will </w:t>
      </w:r>
      <w:r w:rsidR="00562E63">
        <w:t xml:space="preserve">learn </w:t>
      </w:r>
      <w:r w:rsidR="00C95EC6">
        <w:t>to supplement</w:t>
      </w:r>
      <w:r w:rsidR="00562E63">
        <w:t xml:space="preserve"> pattern matching in F#</w:t>
      </w:r>
      <w:r w:rsidR="00C95EC6">
        <w:t xml:space="preserve"> with recursive functions</w:t>
      </w:r>
      <w:r>
        <w:t>.</w:t>
      </w:r>
      <w:r w:rsidR="00C95EC6">
        <w:t xml:space="preserve"> Recursion is defining a function in terms of itself. In the following example if </w:t>
      </w:r>
      <w:r w:rsidR="0054658C" w:rsidRPr="0054658C">
        <w:rPr>
          <w:b/>
        </w:rPr>
        <w:t>x</w:t>
      </w:r>
      <w:r w:rsidR="00C95EC6">
        <w:t xml:space="preserve"> is not 0 or 1</w:t>
      </w:r>
      <w:r w:rsidR="0033706F">
        <w:t>, the function calls itself</w:t>
      </w:r>
      <w:r w:rsidR="00C95EC6">
        <w:t xml:space="preserve"> passing values derived from </w:t>
      </w:r>
      <w:r w:rsidR="0054658C" w:rsidRPr="0054658C">
        <w:rPr>
          <w:b/>
        </w:rPr>
        <w:t>x</w:t>
      </w:r>
      <w:r w:rsidR="00C95EC6">
        <w:t xml:space="preserve">. This approach is often used in functional programming in place of loops as it </w:t>
      </w:r>
      <w:r w:rsidR="00905779">
        <w:t xml:space="preserve">can </w:t>
      </w:r>
      <w:r w:rsidR="00C95EC6">
        <w:t xml:space="preserve">make algorithms </w:t>
      </w:r>
      <w:r w:rsidR="000428B6">
        <w:t>easier</w:t>
      </w:r>
      <w:r w:rsidR="00C95EC6">
        <w:t xml:space="preserve"> to understand.</w:t>
      </w:r>
    </w:p>
    <w:p w:rsidR="008E3A28" w:rsidRDefault="00C95EC6" w:rsidP="001F52D0">
      <w:pPr>
        <w:pStyle w:val="ppNumberList"/>
      </w:pPr>
      <w:r>
        <w:t xml:space="preserve">To create a recursive function in F#, you must use the </w:t>
      </w:r>
      <w:r w:rsidRPr="00190BD4">
        <w:rPr>
          <w:b/>
        </w:rPr>
        <w:t>rec</w:t>
      </w:r>
      <w:r>
        <w:t xml:space="preserve"> keyword</w:t>
      </w:r>
      <w:r w:rsidR="00B63742">
        <w:t xml:space="preserve">. </w:t>
      </w:r>
      <w:r>
        <w:t xml:space="preserve">The example below is an F# implementation of a Fibonacci function which uses recursion to call itself to determine the result. </w:t>
      </w:r>
      <w:r w:rsidR="00B63742">
        <w:t>Enter the following code into the F# interactive console command prompt:</w:t>
      </w:r>
    </w:p>
    <w:p w:rsidR="00B63742" w:rsidRPr="00DB17F1" w:rsidRDefault="00B63742" w:rsidP="00B63742">
      <w:pPr>
        <w:pStyle w:val="ppCodeLanguageIndent"/>
        <w:rPr>
          <w:rFonts w:eastAsia="Times New Roman"/>
          <w:color w:val="auto"/>
        </w:rPr>
      </w:pPr>
      <w:r>
        <w:t>F#</w:t>
      </w:r>
    </w:p>
    <w:p w:rsidR="00B63742" w:rsidRDefault="00B63742" w:rsidP="00B63742">
      <w:pPr>
        <w:pStyle w:val="ppCodeIndent"/>
        <w:rPr>
          <w:b/>
        </w:rPr>
      </w:pPr>
      <w:r>
        <w:rPr>
          <w:b/>
        </w:rPr>
        <w:t>let rec fib x =</w:t>
      </w:r>
    </w:p>
    <w:p w:rsidR="00B63742" w:rsidRDefault="00B63742" w:rsidP="00B63742">
      <w:pPr>
        <w:pStyle w:val="ppCodeIndent"/>
        <w:rPr>
          <w:b/>
        </w:rPr>
      </w:pPr>
      <w:r>
        <w:rPr>
          <w:b/>
        </w:rPr>
        <w:t xml:space="preserve">    match x with</w:t>
      </w:r>
    </w:p>
    <w:p w:rsidR="00B63742" w:rsidRDefault="00B63742" w:rsidP="00B63742">
      <w:pPr>
        <w:pStyle w:val="ppCodeIndent"/>
        <w:rPr>
          <w:b/>
        </w:rPr>
      </w:pPr>
      <w:r>
        <w:rPr>
          <w:b/>
        </w:rPr>
        <w:t xml:space="preserve">    | 0 -&gt; 0</w:t>
      </w:r>
    </w:p>
    <w:p w:rsidR="00B63742" w:rsidRDefault="00B63742" w:rsidP="00B63742">
      <w:pPr>
        <w:pStyle w:val="ppCodeIndent"/>
        <w:rPr>
          <w:b/>
        </w:rPr>
      </w:pPr>
      <w:r>
        <w:rPr>
          <w:b/>
        </w:rPr>
        <w:t xml:space="preserve">    | 1 -&gt; 1</w:t>
      </w:r>
    </w:p>
    <w:p w:rsidR="00B63742" w:rsidRDefault="00534C6C" w:rsidP="00B63742">
      <w:pPr>
        <w:pStyle w:val="ppCodeIndent"/>
        <w:rPr>
          <w:b/>
        </w:rPr>
      </w:pPr>
      <w:r>
        <w:rPr>
          <w:b/>
        </w:rPr>
        <w:t xml:space="preserve">    | _ -&gt; fib(x -</w:t>
      </w:r>
      <w:r w:rsidR="00B63742" w:rsidRPr="00B63742">
        <w:rPr>
          <w:b/>
        </w:rPr>
        <w:t xml:space="preserve"> 1)</w:t>
      </w:r>
      <w:r w:rsidR="00C12B1B">
        <w:rPr>
          <w:b/>
        </w:rPr>
        <w:t xml:space="preserve"> + fib</w:t>
      </w:r>
      <w:r w:rsidR="00B63742">
        <w:rPr>
          <w:b/>
        </w:rPr>
        <w:t xml:space="preserve">(x </w:t>
      </w:r>
      <w:r w:rsidR="00FC0C01">
        <w:rPr>
          <w:b/>
        </w:rPr>
        <w:t>-</w:t>
      </w:r>
      <w:r w:rsidR="00B63742">
        <w:rPr>
          <w:b/>
        </w:rPr>
        <w:t xml:space="preserve"> 2)</w:t>
      </w:r>
      <w:r w:rsidR="00B63742" w:rsidRPr="00B63742">
        <w:rPr>
          <w:b/>
        </w:rPr>
        <w:t>;;</w:t>
      </w:r>
    </w:p>
    <w:p w:rsidR="00577495" w:rsidRDefault="00577495" w:rsidP="00577495">
      <w:pPr>
        <w:pStyle w:val="ppBodyTextIndent"/>
      </w:pPr>
    </w:p>
    <w:p w:rsidR="00A45A57" w:rsidRPr="00DB17F1" w:rsidRDefault="00A45A57" w:rsidP="00A45A57">
      <w:pPr>
        <w:pStyle w:val="ppCodeLanguageIndent"/>
        <w:rPr>
          <w:rFonts w:eastAsia="Times New Roman"/>
          <w:color w:val="auto"/>
        </w:rPr>
      </w:pPr>
      <w:r>
        <w:t>Response</w:t>
      </w:r>
    </w:p>
    <w:p w:rsidR="00A45A57" w:rsidRPr="0008172D" w:rsidRDefault="00A45A57" w:rsidP="00A45A57">
      <w:pPr>
        <w:pStyle w:val="ppCodeIndent"/>
        <w:rPr>
          <w:b/>
        </w:rPr>
      </w:pPr>
      <w:proofErr w:type="spellStart"/>
      <w:r>
        <w:rPr>
          <w:rFonts w:eastAsiaTheme="minorHAnsi"/>
          <w:b/>
        </w:rPr>
        <w:t>val</w:t>
      </w:r>
      <w:proofErr w:type="spellEnd"/>
      <w:r>
        <w:rPr>
          <w:rFonts w:eastAsiaTheme="minorHAnsi"/>
          <w:b/>
        </w:rPr>
        <w:t xml:space="preserve"> </w:t>
      </w:r>
      <w:r w:rsidR="009D7C3A">
        <w:rPr>
          <w:rFonts w:eastAsiaTheme="minorHAnsi"/>
          <w:b/>
        </w:rPr>
        <w:t>fib</w:t>
      </w:r>
      <w:r>
        <w:rPr>
          <w:rFonts w:eastAsiaTheme="minorHAnsi"/>
          <w:b/>
        </w:rPr>
        <w:t xml:space="preserve"> : </w:t>
      </w:r>
      <w:proofErr w:type="spellStart"/>
      <w:r w:rsidR="009D7C3A">
        <w:rPr>
          <w:rFonts w:eastAsiaTheme="minorHAnsi"/>
          <w:b/>
        </w:rPr>
        <w:t>int</w:t>
      </w:r>
      <w:proofErr w:type="spellEnd"/>
      <w:r w:rsidR="009D7C3A">
        <w:rPr>
          <w:rFonts w:eastAsiaTheme="minorHAnsi"/>
          <w:b/>
        </w:rPr>
        <w:t xml:space="preserve"> -&gt; </w:t>
      </w:r>
      <w:proofErr w:type="spellStart"/>
      <w:r w:rsidR="009D7C3A">
        <w:rPr>
          <w:rFonts w:eastAsiaTheme="minorHAnsi"/>
          <w:b/>
        </w:rPr>
        <w:t>int</w:t>
      </w:r>
      <w:proofErr w:type="spellEnd"/>
    </w:p>
    <w:p w:rsidR="001F52D0" w:rsidRPr="00B63742" w:rsidRDefault="001F52D0" w:rsidP="001F52D0">
      <w:pPr>
        <w:pStyle w:val="ppBodyTextIndent"/>
      </w:pPr>
    </w:p>
    <w:p w:rsidR="006926EB" w:rsidRDefault="001F52D0" w:rsidP="001F52D0">
      <w:pPr>
        <w:pStyle w:val="ppNoteIndent"/>
      </w:pPr>
      <w:r w:rsidRPr="001F52D0">
        <w:rPr>
          <w:b/>
        </w:rPr>
        <w:t>Note:</w:t>
      </w:r>
      <w:r>
        <w:t xml:space="preserve"> </w:t>
      </w:r>
      <w:r w:rsidR="00A45A57">
        <w:t xml:space="preserve">The </w:t>
      </w:r>
      <w:r w:rsidR="00A45A57" w:rsidRPr="009D7C3A">
        <w:rPr>
          <w:b/>
        </w:rPr>
        <w:t xml:space="preserve">Fibonacci </w:t>
      </w:r>
      <w:proofErr w:type="gramStart"/>
      <w:r w:rsidR="00A45A57" w:rsidRPr="009D7C3A">
        <w:rPr>
          <w:b/>
        </w:rPr>
        <w:t>Sequence</w:t>
      </w:r>
      <w:proofErr w:type="gramEnd"/>
      <w:r w:rsidR="00A45A57">
        <w:t xml:space="preserve"> is a sequence of numbers where the next number in the sequence is defined by adding the value of the two numbers previous two it</w:t>
      </w:r>
      <w:r w:rsidR="009D7C3A">
        <w:t xml:space="preserve"> (starting with the first two number 0 and 1)</w:t>
      </w:r>
      <w:r w:rsidR="00A45A57">
        <w:t>. For instance, here are the first 10 numbers in the Fibonacci Sequence starting with 0:</w:t>
      </w:r>
    </w:p>
    <w:p w:rsidR="00A45A57" w:rsidRDefault="00A45A57" w:rsidP="001F52D0">
      <w:pPr>
        <w:pStyle w:val="ppNoteIndent"/>
      </w:pPr>
      <w:r>
        <w:rPr>
          <w:b/>
        </w:rPr>
        <w:t>0, 1, 1, 2, 3, 5, 8, 13, 21, 34</w:t>
      </w:r>
    </w:p>
    <w:p w:rsidR="006358B8" w:rsidRDefault="006358B8" w:rsidP="006358B8">
      <w:pPr>
        <w:pStyle w:val="ppBodyTextIndent"/>
      </w:pPr>
    </w:p>
    <w:p w:rsidR="004941B8" w:rsidRDefault="00190BD4" w:rsidP="009D7C3A">
      <w:pPr>
        <w:pStyle w:val="ppNumberList"/>
      </w:pPr>
      <w:r>
        <w:t xml:space="preserve">Calling </w:t>
      </w:r>
      <w:r w:rsidR="00273F30">
        <w:t>the function with the value of 42</w:t>
      </w:r>
      <w:r w:rsidR="004941B8">
        <w:t>:</w:t>
      </w:r>
    </w:p>
    <w:p w:rsidR="004941B8" w:rsidRPr="00DB17F1" w:rsidRDefault="004941B8" w:rsidP="004941B8">
      <w:pPr>
        <w:pStyle w:val="ppCodeLanguageIndent"/>
        <w:rPr>
          <w:rFonts w:eastAsia="Times New Roman"/>
          <w:color w:val="auto"/>
        </w:rPr>
      </w:pPr>
      <w:r>
        <w:t>F#</w:t>
      </w:r>
    </w:p>
    <w:p w:rsidR="004941B8" w:rsidRDefault="004941B8" w:rsidP="004941B8">
      <w:pPr>
        <w:pStyle w:val="ppCodeIndent"/>
        <w:rPr>
          <w:b/>
        </w:rPr>
      </w:pPr>
      <w:r>
        <w:rPr>
          <w:b/>
        </w:rPr>
        <w:t>fib 42;;</w:t>
      </w:r>
    </w:p>
    <w:p w:rsidR="00577495" w:rsidRDefault="00577495" w:rsidP="00577495">
      <w:pPr>
        <w:pStyle w:val="ppBodyTextIndent"/>
      </w:pPr>
    </w:p>
    <w:p w:rsidR="009D7C3A" w:rsidRPr="00DB17F1" w:rsidRDefault="009D7C3A" w:rsidP="009D7C3A">
      <w:pPr>
        <w:pStyle w:val="ppCodeLanguageIndent"/>
        <w:rPr>
          <w:rFonts w:eastAsia="Times New Roman"/>
          <w:color w:val="auto"/>
        </w:rPr>
      </w:pPr>
      <w:r>
        <w:t>Response</w:t>
      </w:r>
    </w:p>
    <w:p w:rsidR="009D7C3A" w:rsidRPr="00577495" w:rsidRDefault="009D7C3A" w:rsidP="009D7C3A">
      <w:pPr>
        <w:pStyle w:val="ppCodeIndent"/>
        <w:rPr>
          <w:b/>
        </w:rPr>
      </w:pPr>
      <w:proofErr w:type="spellStart"/>
      <w:r>
        <w:rPr>
          <w:rFonts w:eastAsiaTheme="minorHAnsi"/>
          <w:b/>
        </w:rPr>
        <w:t>val</w:t>
      </w:r>
      <w:proofErr w:type="spellEnd"/>
      <w:r>
        <w:rPr>
          <w:rFonts w:eastAsiaTheme="minorHAnsi"/>
          <w:b/>
        </w:rPr>
        <w:t xml:space="preserve"> it : </w:t>
      </w:r>
      <w:proofErr w:type="spellStart"/>
      <w:r>
        <w:rPr>
          <w:rFonts w:eastAsiaTheme="minorHAnsi"/>
          <w:b/>
        </w:rPr>
        <w:t>int</w:t>
      </w:r>
      <w:proofErr w:type="spellEnd"/>
      <w:r>
        <w:rPr>
          <w:rFonts w:eastAsiaTheme="minorHAnsi"/>
          <w:b/>
        </w:rPr>
        <w:t xml:space="preserve"> = 267914296</w:t>
      </w:r>
    </w:p>
    <w:p w:rsidR="00577495" w:rsidRPr="0008172D" w:rsidRDefault="00577495" w:rsidP="00577495">
      <w:pPr>
        <w:pStyle w:val="ppBodyTextIndent"/>
      </w:pPr>
    </w:p>
    <w:p w:rsidR="00C95EC6" w:rsidRDefault="007C5BC6" w:rsidP="007C5BC6">
      <w:pPr>
        <w:pStyle w:val="ppNoteIndent"/>
      </w:pPr>
      <w:r w:rsidRPr="007C5BC6">
        <w:rPr>
          <w:b/>
        </w:rPr>
        <w:t>Note:</w:t>
      </w:r>
      <w:r>
        <w:t xml:space="preserve"> </w:t>
      </w:r>
      <w:r w:rsidR="00C95EC6">
        <w:t xml:space="preserve">The </w:t>
      </w:r>
      <w:r w:rsidR="00C95EC6" w:rsidRPr="00C95EC6">
        <w:rPr>
          <w:b/>
        </w:rPr>
        <w:t>rec</w:t>
      </w:r>
      <w:r w:rsidR="00C95EC6">
        <w:t xml:space="preserve"> keyword is required in F# to indicate that a function i</w:t>
      </w:r>
      <w:r w:rsidR="00003FA0">
        <w:t>s</w:t>
      </w:r>
      <w:r w:rsidR="00C95EC6">
        <w:t xml:space="preserve"> recursive. </w:t>
      </w:r>
    </w:p>
    <w:p w:rsidR="007A4021" w:rsidRDefault="007A4021">
      <w:pPr>
        <w:pStyle w:val="ppListEnd"/>
      </w:pPr>
    </w:p>
    <w:p w:rsidR="007C5BC6" w:rsidRDefault="007C5BC6" w:rsidP="007C5BC6">
      <w:pPr>
        <w:pStyle w:val="ppBodyText"/>
      </w:pPr>
    </w:p>
    <w:p w:rsidR="007A4021" w:rsidRDefault="007673FF" w:rsidP="007C5BC6">
      <w:pPr>
        <w:pStyle w:val="ppProcedureStart"/>
      </w:pPr>
      <w:bookmarkStart w:id="23" w:name="_Toc281930841"/>
      <w:r>
        <w:t>Task 3 – Usi</w:t>
      </w:r>
      <w:r w:rsidR="00040EB4">
        <w:t>ng R</w:t>
      </w:r>
      <w:r>
        <w:t xml:space="preserve">ecursion with F# </w:t>
      </w:r>
      <w:r w:rsidR="00040EB4">
        <w:t>L</w:t>
      </w:r>
      <w:r>
        <w:t>ists</w:t>
      </w:r>
      <w:bookmarkEnd w:id="23"/>
    </w:p>
    <w:p w:rsidR="00D650E9" w:rsidRDefault="007C4789" w:rsidP="007C5BC6">
      <w:pPr>
        <w:pStyle w:val="ppBodyText"/>
      </w:pPr>
      <w:r>
        <w:t>F#</w:t>
      </w:r>
      <w:r w:rsidR="00112651">
        <w:t>’</w:t>
      </w:r>
      <w:r>
        <w:t xml:space="preserve">s </w:t>
      </w:r>
      <w:r w:rsidR="00993603">
        <w:t>recursion</w:t>
      </w:r>
      <w:r>
        <w:t xml:space="preserve"> ability </w:t>
      </w:r>
      <w:r w:rsidR="00905779">
        <w:t xml:space="preserve">also </w:t>
      </w:r>
      <w:r w:rsidR="00993603">
        <w:t>makes</w:t>
      </w:r>
      <w:r>
        <w:t xml:space="preserve"> it </w:t>
      </w:r>
      <w:r w:rsidR="00993603">
        <w:t>ideal</w:t>
      </w:r>
      <w:r>
        <w:t xml:space="preserve"> for processing items in a list. This task will </w:t>
      </w:r>
      <w:r w:rsidR="00993603">
        <w:t>simulate performing some sort of processing on items in a list in a recursive manner</w:t>
      </w:r>
      <w:r w:rsidR="00D650E9">
        <w:t>.</w:t>
      </w:r>
    </w:p>
    <w:p w:rsidR="00D650E9" w:rsidRDefault="00993603" w:rsidP="007C5BC6">
      <w:pPr>
        <w:pStyle w:val="ppNumberList"/>
      </w:pPr>
      <w:r>
        <w:t xml:space="preserve">The function below takes a list as an argument. </w:t>
      </w:r>
      <w:r w:rsidR="00C12B1B">
        <w:t xml:space="preserve">Here </w:t>
      </w:r>
      <w:r w:rsidR="00071A3B">
        <w:t>you</w:t>
      </w:r>
      <w:r w:rsidR="00C12B1B">
        <w:t xml:space="preserve"> leverage the power of pattern matching. Notice that pattern matching works with </w:t>
      </w:r>
      <w:proofErr w:type="gramStart"/>
      <w:r w:rsidR="00C12B1B">
        <w:t xml:space="preserve">the </w:t>
      </w:r>
      <w:r w:rsidR="0054658C" w:rsidRPr="0054658C">
        <w:rPr>
          <w:b/>
        </w:rPr>
        <w:t>:</w:t>
      </w:r>
      <w:proofErr w:type="gramEnd"/>
      <w:r w:rsidR="0054658C" w:rsidRPr="0054658C">
        <w:rPr>
          <w:b/>
        </w:rPr>
        <w:t>:</w:t>
      </w:r>
      <w:r w:rsidR="00C12B1B">
        <w:t xml:space="preserve"> operator </w:t>
      </w:r>
      <w:r w:rsidR="00071A3B">
        <w:t>you</w:t>
      </w:r>
      <w:r w:rsidR="00C12B1B">
        <w:t xml:space="preserve"> used earlier to build lists. So, if </w:t>
      </w:r>
      <w:r w:rsidR="00FC0C01">
        <w:t xml:space="preserve">the list passed in is empty, </w:t>
      </w:r>
      <w:r w:rsidR="00071A3B">
        <w:t>you</w:t>
      </w:r>
      <w:r w:rsidR="00FC0C01">
        <w:t xml:space="preserve"> wi</w:t>
      </w:r>
      <w:r w:rsidR="00C12B1B">
        <w:t xml:space="preserve">ll simply print “done”. Otherwise, </w:t>
      </w:r>
      <w:r w:rsidR="00071A3B">
        <w:t>you</w:t>
      </w:r>
      <w:r w:rsidR="00FC0C01">
        <w:t xml:space="preserve"> a</w:t>
      </w:r>
      <w:r w:rsidR="00C12B1B">
        <w:t xml:space="preserve">re going to print the value of the </w:t>
      </w:r>
      <w:r w:rsidR="0054658C" w:rsidRPr="0054658C">
        <w:rPr>
          <w:b/>
        </w:rPr>
        <w:t>head</w:t>
      </w:r>
      <w:r w:rsidR="00C12B1B">
        <w:t xml:space="preserve"> and then recursively call the function again to process the </w:t>
      </w:r>
      <w:r w:rsidR="0054658C" w:rsidRPr="0054658C">
        <w:rPr>
          <w:b/>
        </w:rPr>
        <w:t>tail</w:t>
      </w:r>
      <w:r w:rsidR="00C12B1B">
        <w:t>.</w:t>
      </w:r>
      <w:r>
        <w:t xml:space="preserve"> </w:t>
      </w:r>
      <w:r w:rsidR="00D650E9">
        <w:t>Enter the following code into the F# interactive console command prompt:</w:t>
      </w:r>
    </w:p>
    <w:p w:rsidR="00D650E9" w:rsidRPr="00DB17F1" w:rsidRDefault="00D650E9" w:rsidP="00D650E9">
      <w:pPr>
        <w:pStyle w:val="ppCodeLanguageIndent"/>
        <w:rPr>
          <w:rFonts w:eastAsia="Times New Roman"/>
          <w:color w:val="auto"/>
        </w:rPr>
      </w:pPr>
      <w:r>
        <w:t>F#</w:t>
      </w:r>
    </w:p>
    <w:p w:rsidR="00087A72" w:rsidRDefault="00087A72" w:rsidP="00190BD4">
      <w:pPr>
        <w:pStyle w:val="ppCodeIndent"/>
        <w:numPr>
          <w:ilvl w:val="0"/>
          <w:numId w:val="0"/>
        </w:numPr>
        <w:ind w:left="720"/>
        <w:rPr>
          <w:b/>
        </w:rPr>
      </w:pPr>
      <w:proofErr w:type="gramStart"/>
      <w:r>
        <w:rPr>
          <w:b/>
        </w:rPr>
        <w:t>let</w:t>
      </w:r>
      <w:proofErr w:type="gramEnd"/>
      <w:r>
        <w:rPr>
          <w:b/>
        </w:rPr>
        <w:t xml:space="preserve"> rec </w:t>
      </w:r>
      <w:proofErr w:type="spellStart"/>
      <w:r>
        <w:rPr>
          <w:b/>
        </w:rPr>
        <w:t>processList</w:t>
      </w:r>
      <w:proofErr w:type="spellEnd"/>
      <w:r>
        <w:rPr>
          <w:b/>
        </w:rPr>
        <w:t xml:space="preserve"> x = </w:t>
      </w:r>
    </w:p>
    <w:p w:rsidR="00087A72" w:rsidRDefault="00087A72" w:rsidP="00D650E9">
      <w:pPr>
        <w:pStyle w:val="ppCodeIndent"/>
        <w:rPr>
          <w:b/>
        </w:rPr>
      </w:pPr>
      <w:r>
        <w:rPr>
          <w:b/>
        </w:rPr>
        <w:t xml:space="preserve">    match x with</w:t>
      </w:r>
    </w:p>
    <w:p w:rsidR="00087A72" w:rsidRDefault="00087A72" w:rsidP="00D650E9">
      <w:pPr>
        <w:pStyle w:val="ppCodeIndent"/>
        <w:rPr>
          <w:b/>
        </w:rPr>
      </w:pPr>
      <w:r>
        <w:rPr>
          <w:b/>
        </w:rPr>
        <w:t xml:space="preserve">    | head::tail -&gt; </w:t>
      </w:r>
      <w:proofErr w:type="spellStart"/>
      <w:r>
        <w:rPr>
          <w:b/>
        </w:rPr>
        <w:t>printfn</w:t>
      </w:r>
      <w:proofErr w:type="spellEnd"/>
      <w:r>
        <w:rPr>
          <w:b/>
        </w:rPr>
        <w:t xml:space="preserve"> </w:t>
      </w:r>
      <w:r w:rsidR="00FC0C01" w:rsidRPr="00FC0C01">
        <w:rPr>
          <w:b/>
        </w:rPr>
        <w:t>"</w:t>
      </w:r>
      <w:r>
        <w:rPr>
          <w:b/>
        </w:rPr>
        <w:t>processing %i</w:t>
      </w:r>
      <w:r w:rsidR="00FC0C01" w:rsidRPr="00FC0C01">
        <w:rPr>
          <w:b/>
        </w:rPr>
        <w:t>"</w:t>
      </w:r>
      <w:r>
        <w:rPr>
          <w:b/>
        </w:rPr>
        <w:t xml:space="preserve"> head; </w:t>
      </w:r>
      <w:proofErr w:type="spellStart"/>
      <w:r>
        <w:rPr>
          <w:b/>
        </w:rPr>
        <w:t>processList</w:t>
      </w:r>
      <w:proofErr w:type="spellEnd"/>
      <w:r>
        <w:rPr>
          <w:b/>
        </w:rPr>
        <w:t xml:space="preserve"> tail</w:t>
      </w:r>
    </w:p>
    <w:p w:rsidR="00087A72" w:rsidRDefault="00087A72" w:rsidP="00D650E9">
      <w:pPr>
        <w:pStyle w:val="ppCodeIndent"/>
        <w:rPr>
          <w:b/>
        </w:rPr>
      </w:pPr>
      <w:r>
        <w:rPr>
          <w:b/>
        </w:rPr>
        <w:t xml:space="preserve">    | [] -&gt; </w:t>
      </w:r>
      <w:proofErr w:type="spellStart"/>
      <w:r w:rsidR="00FC0C01">
        <w:rPr>
          <w:b/>
        </w:rPr>
        <w:t>printfn</w:t>
      </w:r>
      <w:proofErr w:type="spellEnd"/>
      <w:r w:rsidR="00FC0C01">
        <w:rPr>
          <w:b/>
        </w:rPr>
        <w:t xml:space="preserve"> </w:t>
      </w:r>
      <w:r w:rsidR="00FC0C01" w:rsidRPr="00FC0C01">
        <w:rPr>
          <w:b/>
        </w:rPr>
        <w:t>"</w:t>
      </w:r>
      <w:r w:rsidR="00B152C1">
        <w:rPr>
          <w:b/>
        </w:rPr>
        <w:t>done</w:t>
      </w:r>
      <w:r w:rsidR="00FC0C01" w:rsidRPr="00FC0C01">
        <w:rPr>
          <w:b/>
        </w:rPr>
        <w:t>"</w:t>
      </w:r>
      <w:r w:rsidR="00B152C1">
        <w:rPr>
          <w:b/>
        </w:rPr>
        <w:t>;;</w:t>
      </w:r>
    </w:p>
    <w:p w:rsidR="00577495" w:rsidRDefault="00577495" w:rsidP="00577495">
      <w:pPr>
        <w:pStyle w:val="ppBodyTextIndent"/>
      </w:pPr>
    </w:p>
    <w:p w:rsidR="00112651" w:rsidRPr="00DB17F1" w:rsidRDefault="00112651" w:rsidP="00112651">
      <w:pPr>
        <w:pStyle w:val="ppCodeLanguageIndent"/>
        <w:rPr>
          <w:rFonts w:eastAsia="Times New Roman"/>
          <w:color w:val="auto"/>
        </w:rPr>
      </w:pPr>
      <w:r>
        <w:lastRenderedPageBreak/>
        <w:t>Response</w:t>
      </w:r>
    </w:p>
    <w:p w:rsidR="00112651" w:rsidRPr="00577495" w:rsidRDefault="00112651" w:rsidP="00112651">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processList</w:t>
      </w:r>
      <w:proofErr w:type="spellEnd"/>
      <w:r>
        <w:rPr>
          <w:rFonts w:eastAsiaTheme="minorHAnsi"/>
          <w:b/>
        </w:rPr>
        <w:t xml:space="preserve"> : </w:t>
      </w:r>
      <w:proofErr w:type="spellStart"/>
      <w:r>
        <w:rPr>
          <w:rFonts w:eastAsiaTheme="minorHAnsi"/>
          <w:b/>
        </w:rPr>
        <w:t>int</w:t>
      </w:r>
      <w:proofErr w:type="spellEnd"/>
      <w:r>
        <w:rPr>
          <w:rFonts w:eastAsiaTheme="minorHAnsi"/>
          <w:b/>
        </w:rPr>
        <w:t xml:space="preserve"> list -&gt; unit</w:t>
      </w:r>
    </w:p>
    <w:p w:rsidR="00577495" w:rsidRPr="0008172D" w:rsidRDefault="00577495" w:rsidP="00577495">
      <w:pPr>
        <w:pStyle w:val="ppBodyTextIndent"/>
      </w:pPr>
    </w:p>
    <w:p w:rsidR="00633A5F" w:rsidRPr="00112651" w:rsidRDefault="00633A5F" w:rsidP="00633A5F">
      <w:pPr>
        <w:pStyle w:val="ppNoteIndent"/>
        <w:rPr>
          <w:b/>
        </w:rPr>
      </w:pPr>
      <w:r w:rsidRPr="00B05AF5">
        <w:rPr>
          <w:b/>
        </w:rPr>
        <w:t xml:space="preserve">Note: </w:t>
      </w:r>
      <w:r>
        <w:t>I</w:t>
      </w:r>
      <w:r w:rsidR="00B05AF5">
        <w:t>n F# the single semi-colon can be used to separate different statements on the same line.</w:t>
      </w:r>
    </w:p>
    <w:p w:rsidR="00112651" w:rsidRPr="00112651" w:rsidRDefault="00112651" w:rsidP="00633A5F">
      <w:pPr>
        <w:pStyle w:val="ppNoteIndent"/>
      </w:pPr>
      <w:r w:rsidRPr="00112651">
        <w:t xml:space="preserve">Also notice </w:t>
      </w:r>
      <w:r>
        <w:t xml:space="preserve">that F# was able to infer that the function accepts a list of integers merely because the string </w:t>
      </w:r>
      <w:r w:rsidR="00071A3B">
        <w:t>you</w:t>
      </w:r>
      <w:r>
        <w:t xml:space="preserve"> printed used a formatting of “%i” (for </w:t>
      </w:r>
      <w:proofErr w:type="spellStart"/>
      <w:r>
        <w:t>int</w:t>
      </w:r>
      <w:proofErr w:type="spellEnd"/>
      <w:r>
        <w:t>).</w:t>
      </w:r>
    </w:p>
    <w:p w:rsidR="007C5BC6" w:rsidRPr="007C5BC6" w:rsidRDefault="007C5BC6" w:rsidP="007C5BC6">
      <w:pPr>
        <w:pStyle w:val="ppBodyTextIndent"/>
      </w:pPr>
    </w:p>
    <w:p w:rsidR="00FD612B" w:rsidRDefault="00071A3B" w:rsidP="000709F3">
      <w:pPr>
        <w:pStyle w:val="ppNumberList"/>
      </w:pPr>
      <w:r>
        <w:t>You</w:t>
      </w:r>
      <w:r w:rsidR="00FD612B">
        <w:t xml:space="preserve"> will create a </w:t>
      </w:r>
      <w:r w:rsidR="0054658C" w:rsidRPr="0054658C">
        <w:rPr>
          <w:b/>
        </w:rPr>
        <w:t>list</w:t>
      </w:r>
      <w:r w:rsidR="00FD612B">
        <w:t xml:space="preserve"> to send to the function for processing. Enter the following code in the F# interactive console command prompt:</w:t>
      </w:r>
    </w:p>
    <w:p w:rsidR="00FD612B" w:rsidRPr="00DB17F1" w:rsidRDefault="00FD612B" w:rsidP="00FD612B">
      <w:pPr>
        <w:pStyle w:val="ppCodeLanguageIndent"/>
        <w:rPr>
          <w:rFonts w:eastAsia="Times New Roman"/>
          <w:color w:val="auto"/>
        </w:rPr>
      </w:pPr>
      <w:r>
        <w:t>F#</w:t>
      </w:r>
    </w:p>
    <w:p w:rsidR="00FD612B" w:rsidRDefault="00112651" w:rsidP="00FD612B">
      <w:pPr>
        <w:pStyle w:val="ppCodeIndent"/>
        <w:rPr>
          <w:b/>
        </w:rPr>
      </w:pPr>
      <w:proofErr w:type="spellStart"/>
      <w:r>
        <w:rPr>
          <w:b/>
        </w:rPr>
        <w:t>processList</w:t>
      </w:r>
      <w:proofErr w:type="spellEnd"/>
      <w:r>
        <w:rPr>
          <w:b/>
        </w:rPr>
        <w:t xml:space="preserve"> [1; 2; 3; 4; 5]</w:t>
      </w:r>
      <w:r w:rsidR="00320F07" w:rsidRPr="00320F07">
        <w:rPr>
          <w:b/>
        </w:rPr>
        <w:t>;;</w:t>
      </w:r>
    </w:p>
    <w:p w:rsidR="00577495" w:rsidRDefault="00577495" w:rsidP="00577495">
      <w:pPr>
        <w:pStyle w:val="ppBodyTextIndent"/>
      </w:pPr>
    </w:p>
    <w:p w:rsidR="00112651" w:rsidRPr="00DB17F1" w:rsidRDefault="00112651" w:rsidP="00112651">
      <w:pPr>
        <w:pStyle w:val="ppCodeLanguageIndent"/>
        <w:rPr>
          <w:rFonts w:eastAsia="Times New Roman"/>
          <w:color w:val="auto"/>
        </w:rPr>
      </w:pPr>
      <w:r>
        <w:t>Response</w:t>
      </w:r>
    </w:p>
    <w:p w:rsidR="00112651" w:rsidRPr="00112651" w:rsidRDefault="00112651" w:rsidP="00112651">
      <w:pPr>
        <w:pStyle w:val="ppCodeIndent"/>
        <w:rPr>
          <w:b/>
        </w:rPr>
      </w:pPr>
      <w:r>
        <w:rPr>
          <w:rFonts w:eastAsiaTheme="minorHAnsi"/>
          <w:b/>
        </w:rPr>
        <w:t>processing 1</w:t>
      </w:r>
    </w:p>
    <w:p w:rsidR="00112651" w:rsidRPr="00112651" w:rsidRDefault="00112651" w:rsidP="00112651">
      <w:pPr>
        <w:pStyle w:val="ppCodeIndent"/>
        <w:rPr>
          <w:b/>
        </w:rPr>
      </w:pPr>
      <w:r>
        <w:rPr>
          <w:rFonts w:eastAsiaTheme="minorHAnsi"/>
          <w:b/>
        </w:rPr>
        <w:t>processing 2</w:t>
      </w:r>
    </w:p>
    <w:p w:rsidR="00112651" w:rsidRPr="00112651" w:rsidRDefault="00112651" w:rsidP="00112651">
      <w:pPr>
        <w:pStyle w:val="ppCodeIndent"/>
        <w:rPr>
          <w:b/>
        </w:rPr>
      </w:pPr>
      <w:r>
        <w:rPr>
          <w:rFonts w:eastAsiaTheme="minorHAnsi"/>
          <w:b/>
        </w:rPr>
        <w:t>processing 3</w:t>
      </w:r>
    </w:p>
    <w:p w:rsidR="00112651" w:rsidRPr="00112651" w:rsidRDefault="00112651" w:rsidP="00112651">
      <w:pPr>
        <w:pStyle w:val="ppCodeIndent"/>
        <w:rPr>
          <w:b/>
        </w:rPr>
      </w:pPr>
      <w:r>
        <w:rPr>
          <w:rFonts w:eastAsiaTheme="minorHAnsi"/>
          <w:b/>
        </w:rPr>
        <w:t>processing 4</w:t>
      </w:r>
    </w:p>
    <w:p w:rsidR="00112651" w:rsidRPr="00112651" w:rsidRDefault="00112651" w:rsidP="00112651">
      <w:pPr>
        <w:pStyle w:val="ppCodeIndent"/>
        <w:rPr>
          <w:b/>
        </w:rPr>
      </w:pPr>
      <w:r>
        <w:rPr>
          <w:rFonts w:eastAsiaTheme="minorHAnsi"/>
          <w:b/>
        </w:rPr>
        <w:t>processing 5</w:t>
      </w:r>
    </w:p>
    <w:p w:rsidR="00112651" w:rsidRPr="00112651" w:rsidRDefault="00112651" w:rsidP="00112651">
      <w:pPr>
        <w:pStyle w:val="ppCodeIndent"/>
        <w:rPr>
          <w:b/>
        </w:rPr>
      </w:pPr>
      <w:r>
        <w:rPr>
          <w:rFonts w:eastAsiaTheme="minorHAnsi"/>
          <w:b/>
        </w:rPr>
        <w:t>done</w:t>
      </w:r>
    </w:p>
    <w:p w:rsidR="00112651" w:rsidRPr="0008172D" w:rsidRDefault="00112651" w:rsidP="00112651">
      <w:pPr>
        <w:pStyle w:val="ppCodeIndent"/>
        <w:rPr>
          <w:b/>
        </w:rPr>
      </w:pPr>
      <w:proofErr w:type="spellStart"/>
      <w:r>
        <w:rPr>
          <w:rFonts w:eastAsiaTheme="minorHAnsi"/>
          <w:b/>
        </w:rPr>
        <w:t>val</w:t>
      </w:r>
      <w:proofErr w:type="spellEnd"/>
      <w:r>
        <w:rPr>
          <w:rFonts w:eastAsiaTheme="minorHAnsi"/>
          <w:b/>
        </w:rPr>
        <w:t xml:space="preserve"> it : unit = ()</w:t>
      </w:r>
    </w:p>
    <w:p w:rsidR="007A4021" w:rsidRDefault="007A4021">
      <w:pPr>
        <w:pStyle w:val="ppListEnd"/>
      </w:pPr>
    </w:p>
    <w:p w:rsidR="007A4021" w:rsidRPr="005706CD" w:rsidRDefault="005706CD" w:rsidP="005706CD">
      <w:pPr>
        <w:pStyle w:val="Heading1"/>
      </w:pPr>
      <w:r w:rsidRPr="005706CD">
        <w:t>Next Step</w:t>
      </w:r>
    </w:p>
    <w:sdt>
      <w:sdtPr>
        <w:rPr>
          <w:rStyle w:val="Hyperlink"/>
        </w:rPr>
        <w:alias w:val="Topic Link"/>
        <w:tag w:val="5cdfed19-d61f-44de-95be-246eca557513"/>
        <w:id w:val="104061505"/>
        <w:placeholder>
          <w:docPart w:val="DefaultPlaceholder_22675703"/>
        </w:placeholder>
        <w:text/>
      </w:sdtPr>
      <w:sdtEndPr>
        <w:rPr>
          <w:rStyle w:val="DefaultParagraphFont"/>
          <w:rFonts w:cstheme="minorBidi"/>
          <w:color w:val="auto"/>
          <w:u w:val="none"/>
        </w:rPr>
      </w:sdtEndPr>
      <w:sdtContent>
        <w:p w:rsidR="005706CD" w:rsidRPr="005706CD" w:rsidRDefault="005706CD" w:rsidP="005706CD">
          <w:r w:rsidRPr="005706CD">
            <w:rPr>
              <w:rStyle w:val="Hyperlink"/>
            </w:rPr>
            <w:t>Exercise 6: Types and Discriminated Unions</w:t>
          </w:r>
        </w:p>
      </w:sdtContent>
    </w:sdt>
    <w:p w:rsidR="005706CD" w:rsidRPr="005706CD" w:rsidRDefault="005706CD" w:rsidP="005706CD">
      <w:pPr>
        <w:pStyle w:val="ppListEnd"/>
        <w:rPr>
          <w:highlight w:val="yellow"/>
        </w:rPr>
      </w:pPr>
    </w:p>
    <w:bookmarkStart w:id="24" w:name="_Toc281930842" w:displacedByCustomXml="next"/>
    <w:sdt>
      <w:sdtPr>
        <w:alias w:val="Topic"/>
        <w:tag w:val="5cdfed19-d61f-44de-95be-246eca557513"/>
        <w:id w:val="20332426"/>
        <w:placeholder>
          <w:docPart w:val="DefaultPlaceholder_22675703"/>
        </w:placeholder>
        <w:text/>
      </w:sdtPr>
      <w:sdtEndPr/>
      <w:sdtContent>
        <w:p w:rsidR="003E7D27" w:rsidRDefault="003E7D27" w:rsidP="003E7D27">
          <w:pPr>
            <w:pStyle w:val="ppTopic"/>
          </w:pPr>
          <w:r>
            <w:t>Exercise 6: Types and Discriminated Unions</w:t>
          </w:r>
        </w:p>
      </w:sdtContent>
    </w:sdt>
    <w:bookmarkEnd w:id="24" w:displacedByCustomXml="prev"/>
    <w:p w:rsidR="008E3A28" w:rsidRDefault="00A20FF6" w:rsidP="003E7D27">
      <w:pPr>
        <w:pStyle w:val="ppBodyText"/>
      </w:pPr>
      <w:r>
        <w:t>Like most modern langu</w:t>
      </w:r>
      <w:r w:rsidR="00FC67FA">
        <w:t>ag</w:t>
      </w:r>
      <w:r>
        <w:t xml:space="preserve">es, F# provides facilities to create user defined types. F# also </w:t>
      </w:r>
      <w:r w:rsidR="00BA0911">
        <w:t xml:space="preserve">allows developers </w:t>
      </w:r>
      <w:r>
        <w:t>to create “</w:t>
      </w:r>
      <w:r w:rsidR="00FC67FA">
        <w:t xml:space="preserve">discriminated </w:t>
      </w:r>
      <w:r>
        <w:t>unions”</w:t>
      </w:r>
      <w:r w:rsidR="00BA0911">
        <w:t xml:space="preserve">, which represent data or structures and convey different meanings </w:t>
      </w:r>
      <w:r>
        <w:t>depending on how they are used.</w:t>
      </w:r>
    </w:p>
    <w:p w:rsidR="008E3A28" w:rsidRDefault="00FC67FA" w:rsidP="003E7D27">
      <w:pPr>
        <w:pStyle w:val="ppBodyText"/>
      </w:pPr>
      <w:r>
        <w:t>The following exercise will demonstrate how to create simple types in F#, create discriminated unions and then use those unions in pattern matching algorithms</w:t>
      </w:r>
      <w:r w:rsidR="008E3A28">
        <w:t>.</w:t>
      </w:r>
    </w:p>
    <w:p w:rsidR="003E7D27" w:rsidRDefault="003E7D27" w:rsidP="003E7D27">
      <w:pPr>
        <w:pStyle w:val="ppBodyText"/>
      </w:pPr>
    </w:p>
    <w:p w:rsidR="007A4021" w:rsidRDefault="003E7D27" w:rsidP="003E7D27">
      <w:pPr>
        <w:pStyle w:val="ppProcedureStart"/>
      </w:pPr>
      <w:bookmarkStart w:id="25" w:name="_Toc281930843"/>
      <w:r>
        <w:t>Task 1 – Creating</w:t>
      </w:r>
      <w:r w:rsidR="005E3A03">
        <w:t xml:space="preserve"> a </w:t>
      </w:r>
      <w:r>
        <w:t>S</w:t>
      </w:r>
      <w:r w:rsidR="005E3A03">
        <w:t xml:space="preserve">imple </w:t>
      </w:r>
      <w:r>
        <w:t>T</w:t>
      </w:r>
      <w:r w:rsidR="005E3A03">
        <w:t>ype in F#</w:t>
      </w:r>
      <w:bookmarkEnd w:id="25"/>
    </w:p>
    <w:p w:rsidR="008E3A28" w:rsidRPr="00854804" w:rsidRDefault="008E3A28" w:rsidP="003E7D27">
      <w:pPr>
        <w:pStyle w:val="ppBodyText"/>
      </w:pPr>
      <w:r>
        <w:t xml:space="preserve">In this task you will </w:t>
      </w:r>
      <w:r w:rsidR="007832EF">
        <w:t>create a simple type in F#.</w:t>
      </w:r>
    </w:p>
    <w:p w:rsidR="008E3A28" w:rsidRDefault="00071A3B" w:rsidP="003E7D27">
      <w:pPr>
        <w:pStyle w:val="ppNumberList"/>
      </w:pPr>
      <w:r>
        <w:t>You</w:t>
      </w:r>
      <w:r w:rsidR="007832EF">
        <w:t xml:space="preserve"> will create a type to hold an item name and a unit price. </w:t>
      </w:r>
      <w:r>
        <w:t>You</w:t>
      </w:r>
      <w:r w:rsidR="007832EF">
        <w:t xml:space="preserve"> will define the item name and unit cost</w:t>
      </w:r>
      <w:r w:rsidR="00BA0911">
        <w:t xml:space="preserve"> as type aliases</w:t>
      </w:r>
      <w:r w:rsidR="007832EF">
        <w:t xml:space="preserve"> first. In the F# interactive console, enter the following command:</w:t>
      </w:r>
    </w:p>
    <w:p w:rsidR="007832EF" w:rsidRPr="00DB17F1" w:rsidRDefault="007832EF" w:rsidP="007832EF">
      <w:pPr>
        <w:pStyle w:val="ppCodeLanguageIndent"/>
        <w:rPr>
          <w:rFonts w:eastAsia="Times New Roman"/>
          <w:color w:val="auto"/>
        </w:rPr>
      </w:pPr>
      <w:r>
        <w:t>F#</w:t>
      </w:r>
    </w:p>
    <w:p w:rsidR="007832EF" w:rsidRDefault="00CB4E7E" w:rsidP="00112651">
      <w:pPr>
        <w:pStyle w:val="ppCodeIndent"/>
        <w:rPr>
          <w:b/>
        </w:rPr>
      </w:pPr>
      <w:r>
        <w:rPr>
          <w:b/>
        </w:rPr>
        <w:t xml:space="preserve">type </w:t>
      </w:r>
      <w:proofErr w:type="spellStart"/>
      <w:r>
        <w:rPr>
          <w:b/>
        </w:rPr>
        <w:t>ItemName</w:t>
      </w:r>
      <w:proofErr w:type="spellEnd"/>
      <w:r>
        <w:rPr>
          <w:b/>
        </w:rPr>
        <w:t xml:space="preserve"> = string;;</w:t>
      </w:r>
    </w:p>
    <w:p w:rsidR="00577495" w:rsidRDefault="00577495" w:rsidP="00577495">
      <w:pPr>
        <w:pStyle w:val="ppBodyTextIndent"/>
      </w:pPr>
    </w:p>
    <w:p w:rsidR="00112651" w:rsidRPr="00DB17F1" w:rsidRDefault="00112651" w:rsidP="00112651">
      <w:pPr>
        <w:pStyle w:val="ppCodeLanguageIndent"/>
        <w:rPr>
          <w:rFonts w:eastAsia="Times New Roman"/>
          <w:color w:val="auto"/>
        </w:rPr>
      </w:pPr>
      <w:r>
        <w:t>Response</w:t>
      </w:r>
    </w:p>
    <w:p w:rsidR="00112651" w:rsidRPr="00577495" w:rsidRDefault="00112651" w:rsidP="00112651">
      <w:pPr>
        <w:pStyle w:val="ppCodeIndent"/>
        <w:rPr>
          <w:b/>
        </w:rPr>
      </w:pPr>
      <w:r>
        <w:rPr>
          <w:rFonts w:eastAsiaTheme="minorHAnsi"/>
          <w:b/>
        </w:rPr>
        <w:t xml:space="preserve">type </w:t>
      </w:r>
      <w:proofErr w:type="spellStart"/>
      <w:r>
        <w:rPr>
          <w:rFonts w:eastAsiaTheme="minorHAnsi"/>
          <w:b/>
        </w:rPr>
        <w:t>ItemName</w:t>
      </w:r>
      <w:proofErr w:type="spellEnd"/>
      <w:r>
        <w:rPr>
          <w:rFonts w:eastAsiaTheme="minorHAnsi"/>
          <w:b/>
        </w:rPr>
        <w:t xml:space="preserve"> = string</w:t>
      </w:r>
    </w:p>
    <w:p w:rsidR="00577495" w:rsidRPr="0008172D" w:rsidRDefault="00577495" w:rsidP="00577495">
      <w:pPr>
        <w:pStyle w:val="ppBodyTextIndent"/>
      </w:pPr>
    </w:p>
    <w:p w:rsidR="00112651" w:rsidRPr="00DB17F1" w:rsidRDefault="00112651" w:rsidP="00112651">
      <w:pPr>
        <w:pStyle w:val="ppCodeLanguageIndent"/>
        <w:rPr>
          <w:rFonts w:eastAsia="Times New Roman"/>
          <w:color w:val="auto"/>
        </w:rPr>
      </w:pPr>
      <w:r>
        <w:t>F#</w:t>
      </w:r>
    </w:p>
    <w:p w:rsidR="00112651" w:rsidRDefault="00112651" w:rsidP="00112651">
      <w:pPr>
        <w:pStyle w:val="ppCodeIndent"/>
        <w:rPr>
          <w:b/>
        </w:rPr>
      </w:pPr>
      <w:r>
        <w:rPr>
          <w:b/>
        </w:rPr>
        <w:t xml:space="preserve">type </w:t>
      </w:r>
      <w:proofErr w:type="spellStart"/>
      <w:r>
        <w:rPr>
          <w:b/>
        </w:rPr>
        <w:t>UnitPrice</w:t>
      </w:r>
      <w:proofErr w:type="spellEnd"/>
      <w:r>
        <w:rPr>
          <w:b/>
        </w:rPr>
        <w:t xml:space="preserve"> = float</w:t>
      </w:r>
      <w:r w:rsidRPr="00320F07">
        <w:rPr>
          <w:b/>
        </w:rPr>
        <w:t>;;</w:t>
      </w:r>
    </w:p>
    <w:p w:rsidR="00577495" w:rsidRDefault="00577495" w:rsidP="00577495">
      <w:pPr>
        <w:pStyle w:val="ppBodyTextIndent"/>
      </w:pPr>
    </w:p>
    <w:p w:rsidR="00112651" w:rsidRPr="00DB17F1" w:rsidRDefault="00112651" w:rsidP="00112651">
      <w:pPr>
        <w:pStyle w:val="ppCodeLanguageIndent"/>
        <w:rPr>
          <w:rFonts w:eastAsia="Times New Roman"/>
          <w:color w:val="auto"/>
        </w:rPr>
      </w:pPr>
      <w:r>
        <w:t>Response</w:t>
      </w:r>
    </w:p>
    <w:p w:rsidR="00112651" w:rsidRPr="0008172D" w:rsidRDefault="00112651" w:rsidP="00112651">
      <w:pPr>
        <w:pStyle w:val="ppCodeIndent"/>
        <w:rPr>
          <w:b/>
        </w:rPr>
      </w:pPr>
      <w:r>
        <w:rPr>
          <w:rFonts w:eastAsiaTheme="minorHAnsi"/>
          <w:b/>
        </w:rPr>
        <w:t xml:space="preserve">type </w:t>
      </w:r>
      <w:proofErr w:type="spellStart"/>
      <w:r>
        <w:rPr>
          <w:rFonts w:eastAsiaTheme="minorHAnsi"/>
          <w:b/>
        </w:rPr>
        <w:t>UnitPrice</w:t>
      </w:r>
      <w:proofErr w:type="spellEnd"/>
      <w:r>
        <w:rPr>
          <w:rFonts w:eastAsiaTheme="minorHAnsi"/>
          <w:b/>
        </w:rPr>
        <w:t xml:space="preserve"> = float</w:t>
      </w:r>
    </w:p>
    <w:p w:rsidR="003E7D27" w:rsidRPr="003E7D27" w:rsidRDefault="003E7D27" w:rsidP="003E7D27">
      <w:pPr>
        <w:pStyle w:val="ppBodyTextIndent"/>
      </w:pPr>
    </w:p>
    <w:p w:rsidR="000F30D4" w:rsidRDefault="000F30D4" w:rsidP="003E7D27">
      <w:pPr>
        <w:pStyle w:val="ppNumberList"/>
      </w:pPr>
      <w:r w:rsidRPr="000F30D4">
        <w:rPr>
          <w:i/>
        </w:rPr>
        <w:t>Record Types</w:t>
      </w:r>
      <w:r>
        <w:t xml:space="preserve"> in F# are akin to classes or structures in that they are types that are composites of different values. </w:t>
      </w:r>
      <w:r w:rsidR="00071A3B">
        <w:t>You</w:t>
      </w:r>
      <w:r>
        <w:t xml:space="preserve"> can use the standard primitive F# types in </w:t>
      </w:r>
      <w:r w:rsidR="00071A3B">
        <w:t>your</w:t>
      </w:r>
      <w:r>
        <w:t xml:space="preserve"> record types, or </w:t>
      </w:r>
      <w:r w:rsidR="00071A3B">
        <w:t>your</w:t>
      </w:r>
      <w:r>
        <w:t xml:space="preserve"> user defined types. In the F# interactive console, enter the following command:</w:t>
      </w:r>
    </w:p>
    <w:p w:rsidR="000F30D4" w:rsidRPr="00DB17F1" w:rsidRDefault="000F30D4" w:rsidP="000F30D4">
      <w:pPr>
        <w:pStyle w:val="ppCodeLanguageIndent"/>
        <w:rPr>
          <w:rFonts w:eastAsia="Times New Roman"/>
          <w:color w:val="auto"/>
        </w:rPr>
      </w:pPr>
      <w:r>
        <w:t>F#</w:t>
      </w:r>
    </w:p>
    <w:p w:rsidR="000F30D4" w:rsidRDefault="000F30D4" w:rsidP="000F30D4">
      <w:pPr>
        <w:pStyle w:val="ppCodeIndent"/>
        <w:rPr>
          <w:b/>
        </w:rPr>
      </w:pPr>
      <w:r w:rsidRPr="000F30D4">
        <w:rPr>
          <w:b/>
        </w:rPr>
        <w:t xml:space="preserve">type </w:t>
      </w:r>
      <w:proofErr w:type="spellStart"/>
      <w:r w:rsidRPr="000F30D4">
        <w:rPr>
          <w:b/>
        </w:rPr>
        <w:t>OrderItem</w:t>
      </w:r>
      <w:proofErr w:type="spellEnd"/>
      <w:r w:rsidRPr="000F30D4">
        <w:rPr>
          <w:b/>
        </w:rPr>
        <w:t xml:space="preserve"> = {</w:t>
      </w:r>
      <w:proofErr w:type="spellStart"/>
      <w:r w:rsidRPr="000F30D4">
        <w:rPr>
          <w:b/>
        </w:rPr>
        <w:t>ItemOrdered</w:t>
      </w:r>
      <w:proofErr w:type="spellEnd"/>
      <w:r w:rsidRPr="000F30D4">
        <w:rPr>
          <w:b/>
        </w:rPr>
        <w:t xml:space="preserve"> : </w:t>
      </w:r>
      <w:proofErr w:type="spellStart"/>
      <w:r w:rsidRPr="000F30D4">
        <w:rPr>
          <w:b/>
        </w:rPr>
        <w:t>ItemName</w:t>
      </w:r>
      <w:proofErr w:type="spellEnd"/>
      <w:r w:rsidRPr="000F30D4">
        <w:rPr>
          <w:b/>
        </w:rPr>
        <w:t xml:space="preserve">; Quantity : </w:t>
      </w:r>
      <w:proofErr w:type="spellStart"/>
      <w:r w:rsidRPr="000F30D4">
        <w:rPr>
          <w:b/>
        </w:rPr>
        <w:t>int</w:t>
      </w:r>
      <w:proofErr w:type="spellEnd"/>
      <w:r w:rsidRPr="000F30D4">
        <w:rPr>
          <w:b/>
        </w:rPr>
        <w:t xml:space="preserve">; </w:t>
      </w:r>
      <w:proofErr w:type="spellStart"/>
      <w:r w:rsidRPr="000F30D4">
        <w:rPr>
          <w:b/>
        </w:rPr>
        <w:t>PricePer</w:t>
      </w:r>
      <w:proofErr w:type="spellEnd"/>
      <w:r w:rsidRPr="000F30D4">
        <w:rPr>
          <w:b/>
        </w:rPr>
        <w:t xml:space="preserve"> : </w:t>
      </w:r>
      <w:proofErr w:type="spellStart"/>
      <w:r>
        <w:rPr>
          <w:b/>
        </w:rPr>
        <w:t>U</w:t>
      </w:r>
      <w:r w:rsidRPr="000F30D4">
        <w:rPr>
          <w:b/>
        </w:rPr>
        <w:t>nitPr</w:t>
      </w:r>
      <w:r>
        <w:rPr>
          <w:b/>
        </w:rPr>
        <w:t>i</w:t>
      </w:r>
      <w:r w:rsidRPr="000F30D4">
        <w:rPr>
          <w:b/>
        </w:rPr>
        <w:t>ce</w:t>
      </w:r>
      <w:proofErr w:type="spellEnd"/>
      <w:r>
        <w:rPr>
          <w:b/>
        </w:rPr>
        <w:t>};;</w:t>
      </w:r>
    </w:p>
    <w:p w:rsidR="00577495" w:rsidRDefault="00577495" w:rsidP="00577495">
      <w:pPr>
        <w:pStyle w:val="ppBodyTextIndent"/>
      </w:pPr>
    </w:p>
    <w:p w:rsidR="00D8170E" w:rsidRPr="00DB17F1" w:rsidRDefault="00D8170E" w:rsidP="00D8170E">
      <w:pPr>
        <w:pStyle w:val="ppCodeLanguageIndent"/>
        <w:rPr>
          <w:rFonts w:eastAsia="Times New Roman"/>
          <w:color w:val="auto"/>
        </w:rPr>
      </w:pPr>
      <w:r>
        <w:t>Response</w:t>
      </w:r>
    </w:p>
    <w:p w:rsidR="00D8170E" w:rsidRPr="00D8170E" w:rsidRDefault="00D8170E" w:rsidP="00D8170E">
      <w:pPr>
        <w:pStyle w:val="ppCodeIndent"/>
        <w:rPr>
          <w:b/>
        </w:rPr>
      </w:pPr>
      <w:r>
        <w:rPr>
          <w:rFonts w:eastAsiaTheme="minorHAnsi"/>
          <w:b/>
        </w:rPr>
        <w:t xml:space="preserve">type </w:t>
      </w:r>
      <w:proofErr w:type="spellStart"/>
      <w:r>
        <w:rPr>
          <w:rFonts w:eastAsiaTheme="minorHAnsi"/>
          <w:b/>
        </w:rPr>
        <w:t>OrderItem</w:t>
      </w:r>
      <w:proofErr w:type="spellEnd"/>
      <w:r>
        <w:rPr>
          <w:rFonts w:eastAsiaTheme="minorHAnsi"/>
          <w:b/>
        </w:rPr>
        <w:t xml:space="preserve"> =</w:t>
      </w:r>
    </w:p>
    <w:p w:rsidR="00D8170E" w:rsidRDefault="00D8170E" w:rsidP="00D8170E">
      <w:pPr>
        <w:pStyle w:val="ppCodeIndent"/>
        <w:rPr>
          <w:b/>
        </w:rPr>
      </w:pPr>
      <w:r>
        <w:rPr>
          <w:b/>
        </w:rPr>
        <w:t xml:space="preserve">    {</w:t>
      </w:r>
      <w:proofErr w:type="spellStart"/>
      <w:r>
        <w:rPr>
          <w:b/>
        </w:rPr>
        <w:t>ItemOrdered</w:t>
      </w:r>
      <w:proofErr w:type="spellEnd"/>
      <w:r>
        <w:rPr>
          <w:b/>
        </w:rPr>
        <w:t xml:space="preserve">: </w:t>
      </w:r>
      <w:proofErr w:type="spellStart"/>
      <w:r>
        <w:rPr>
          <w:b/>
        </w:rPr>
        <w:t>ItemName</w:t>
      </w:r>
      <w:proofErr w:type="spellEnd"/>
      <w:r>
        <w:rPr>
          <w:b/>
        </w:rPr>
        <w:t>;</w:t>
      </w:r>
    </w:p>
    <w:p w:rsidR="00D8170E" w:rsidRDefault="00D8170E" w:rsidP="00D8170E">
      <w:pPr>
        <w:pStyle w:val="ppCodeIndent"/>
        <w:rPr>
          <w:b/>
        </w:rPr>
      </w:pPr>
      <w:r>
        <w:rPr>
          <w:b/>
        </w:rPr>
        <w:t xml:space="preserve">     Quantity: </w:t>
      </w:r>
      <w:proofErr w:type="spellStart"/>
      <w:r>
        <w:rPr>
          <w:b/>
        </w:rPr>
        <w:t>int</w:t>
      </w:r>
      <w:proofErr w:type="spellEnd"/>
      <w:r>
        <w:rPr>
          <w:b/>
        </w:rPr>
        <w:t>;</w:t>
      </w:r>
    </w:p>
    <w:p w:rsidR="00D8170E" w:rsidRDefault="00D8170E" w:rsidP="00D8170E">
      <w:pPr>
        <w:pStyle w:val="ppCodeIndent"/>
        <w:rPr>
          <w:b/>
        </w:rPr>
      </w:pPr>
      <w:r>
        <w:rPr>
          <w:b/>
        </w:rPr>
        <w:t xml:space="preserve">     </w:t>
      </w:r>
      <w:proofErr w:type="spellStart"/>
      <w:r>
        <w:rPr>
          <w:b/>
        </w:rPr>
        <w:t>PricePer</w:t>
      </w:r>
      <w:proofErr w:type="spellEnd"/>
      <w:r>
        <w:rPr>
          <w:b/>
        </w:rPr>
        <w:t xml:space="preserve">: </w:t>
      </w:r>
      <w:proofErr w:type="spellStart"/>
      <w:r>
        <w:rPr>
          <w:b/>
        </w:rPr>
        <w:t>UnitPrice</w:t>
      </w:r>
      <w:proofErr w:type="spellEnd"/>
      <w:r>
        <w:rPr>
          <w:b/>
        </w:rPr>
        <w:t>;}</w:t>
      </w:r>
    </w:p>
    <w:p w:rsidR="00577495" w:rsidRPr="0008172D" w:rsidRDefault="00577495" w:rsidP="00577495">
      <w:pPr>
        <w:pStyle w:val="ppBodyTextIndent"/>
      </w:pPr>
    </w:p>
    <w:p w:rsidR="008E3A28" w:rsidRDefault="0019108D" w:rsidP="0019108D">
      <w:pPr>
        <w:pStyle w:val="ppNoteIndent"/>
      </w:pPr>
      <w:r w:rsidRPr="0019108D">
        <w:rPr>
          <w:b/>
        </w:rPr>
        <w:t>Note:</w:t>
      </w:r>
      <w:r>
        <w:t xml:space="preserve"> </w:t>
      </w:r>
      <w:r w:rsidR="00E75455">
        <w:t xml:space="preserve">The syntax for creating the record type is pretty simple. The fields are enclosed in </w:t>
      </w:r>
      <w:r w:rsidR="00D241E9">
        <w:t>curly</w:t>
      </w:r>
      <w:r w:rsidR="00E75455">
        <w:t xml:space="preserve"> braces with each field being delineated by a semi-colon. The fields themselves are composed of a name and a type separated by a c</w:t>
      </w:r>
      <w:r w:rsidR="0030702B">
        <w:t xml:space="preserve">olon. You can see that the </w:t>
      </w:r>
      <w:proofErr w:type="spellStart"/>
      <w:r w:rsidR="0030702B">
        <w:t>ItemOrdered</w:t>
      </w:r>
      <w:proofErr w:type="spellEnd"/>
      <w:r w:rsidR="0030702B">
        <w:t xml:space="preserve"> and </w:t>
      </w:r>
      <w:proofErr w:type="spellStart"/>
      <w:r w:rsidR="0030702B">
        <w:t>Price</w:t>
      </w:r>
      <w:r w:rsidR="00E75455">
        <w:t>Per</w:t>
      </w:r>
      <w:proofErr w:type="spellEnd"/>
      <w:r w:rsidR="00E75455">
        <w:t xml:space="preserve"> fields are made </w:t>
      </w:r>
      <w:r w:rsidR="0030702B">
        <w:t>up of type</w:t>
      </w:r>
      <w:r w:rsidR="009A58C7">
        <w:t xml:space="preserve"> aliases</w:t>
      </w:r>
      <w:r w:rsidR="00D241E9">
        <w:t xml:space="preserve"> </w:t>
      </w:r>
      <w:r w:rsidR="00071A3B">
        <w:t>you</w:t>
      </w:r>
      <w:r w:rsidR="00D241E9">
        <w:t xml:space="preserve"> defined, but </w:t>
      </w:r>
      <w:r w:rsidR="00071A3B">
        <w:t>you</w:t>
      </w:r>
      <w:r w:rsidR="00D241E9">
        <w:t xml:space="preserve"> are also able to define the Qua</w:t>
      </w:r>
      <w:r>
        <w:t>ntity field as a normal F# type.</w:t>
      </w:r>
    </w:p>
    <w:p w:rsidR="003E7D27" w:rsidRPr="003E7D27" w:rsidRDefault="003E7D27" w:rsidP="003E7D27">
      <w:pPr>
        <w:pStyle w:val="ppListEnd"/>
      </w:pPr>
    </w:p>
    <w:p w:rsidR="003E7D27" w:rsidRDefault="003E7D27" w:rsidP="00D8170E">
      <w:pPr>
        <w:pStyle w:val="ppListEnd"/>
      </w:pPr>
    </w:p>
    <w:p w:rsidR="007A4021" w:rsidRDefault="005E3A03" w:rsidP="003E7D27">
      <w:pPr>
        <w:pStyle w:val="ppProcedureStart"/>
      </w:pPr>
      <w:bookmarkStart w:id="26" w:name="_Toc281930844"/>
      <w:r>
        <w:t>Task 2 – Creat</w:t>
      </w:r>
      <w:r w:rsidR="003E7D27">
        <w:t>ing</w:t>
      </w:r>
      <w:r>
        <w:t xml:space="preserve"> a </w:t>
      </w:r>
      <w:r w:rsidR="003E7D27">
        <w:t>D</w:t>
      </w:r>
      <w:r>
        <w:t xml:space="preserve">iscriminated </w:t>
      </w:r>
      <w:r w:rsidR="003E7D27">
        <w:t>U</w:t>
      </w:r>
      <w:r>
        <w:t>nion</w:t>
      </w:r>
      <w:bookmarkEnd w:id="26"/>
    </w:p>
    <w:p w:rsidR="008E3A28" w:rsidRDefault="008E3A28" w:rsidP="00AB0BD4">
      <w:pPr>
        <w:pStyle w:val="ppBodyText"/>
      </w:pPr>
      <w:r>
        <w:t>In this task you will</w:t>
      </w:r>
      <w:r w:rsidR="008113F6">
        <w:t xml:space="preserve"> see how discriminated unions can be used to hold temperature information. While Celsius, Fahrenheit and Kelvin temperatures are quite different, a discriminated union is able to represent the correct value.</w:t>
      </w:r>
      <w:r w:rsidR="00D52623">
        <w:t xml:space="preserve"> Discriminated unions are made up of two pieces of information, the type of the value, know</w:t>
      </w:r>
      <w:r w:rsidR="00D939DD">
        <w:t>n</w:t>
      </w:r>
      <w:r w:rsidR="00D52623">
        <w:t xml:space="preserve"> in F# as the </w:t>
      </w:r>
      <w:r w:rsidR="0054658C" w:rsidRPr="0054658C">
        <w:rPr>
          <w:b/>
        </w:rPr>
        <w:t>constructor</w:t>
      </w:r>
      <w:r w:rsidR="00D52623">
        <w:t xml:space="preserve">, and the </w:t>
      </w:r>
      <w:r w:rsidR="0054658C" w:rsidRPr="0054658C">
        <w:rPr>
          <w:b/>
        </w:rPr>
        <w:t>value</w:t>
      </w:r>
      <w:r w:rsidR="00D52623">
        <w:t xml:space="preserve"> itself.</w:t>
      </w:r>
    </w:p>
    <w:p w:rsidR="008113F6" w:rsidRDefault="008113F6" w:rsidP="00AB0BD4">
      <w:pPr>
        <w:pStyle w:val="ppNumberList"/>
      </w:pPr>
      <w:r>
        <w:t xml:space="preserve">Create a type which is a discriminated union to hold </w:t>
      </w:r>
      <w:r w:rsidR="00071A3B">
        <w:t>your</w:t>
      </w:r>
      <w:r>
        <w:t xml:space="preserve"> temperature data. In the F# interactive console, enter the following command:</w:t>
      </w:r>
    </w:p>
    <w:p w:rsidR="008113F6" w:rsidRPr="00DB17F1" w:rsidRDefault="008113F6" w:rsidP="008113F6">
      <w:pPr>
        <w:pStyle w:val="ppCodeLanguageIndent"/>
        <w:rPr>
          <w:rFonts w:eastAsia="Times New Roman"/>
          <w:color w:val="auto"/>
        </w:rPr>
      </w:pPr>
      <w:r>
        <w:t>F#</w:t>
      </w:r>
    </w:p>
    <w:p w:rsidR="008113F6" w:rsidRDefault="008113F6" w:rsidP="008113F6">
      <w:pPr>
        <w:pStyle w:val="ppCodeIndent"/>
        <w:rPr>
          <w:b/>
        </w:rPr>
      </w:pPr>
      <w:r w:rsidRPr="000F30D4">
        <w:rPr>
          <w:b/>
        </w:rPr>
        <w:t xml:space="preserve">type </w:t>
      </w:r>
      <w:r>
        <w:rPr>
          <w:b/>
        </w:rPr>
        <w:t>temperature =</w:t>
      </w:r>
    </w:p>
    <w:p w:rsidR="008113F6" w:rsidRDefault="008113F6" w:rsidP="008113F6">
      <w:pPr>
        <w:pStyle w:val="ppCodeIndent"/>
        <w:rPr>
          <w:b/>
        </w:rPr>
      </w:pPr>
      <w:r>
        <w:rPr>
          <w:b/>
        </w:rPr>
        <w:t>| Celsius of float</w:t>
      </w:r>
    </w:p>
    <w:p w:rsidR="008113F6" w:rsidRDefault="008113F6" w:rsidP="008113F6">
      <w:pPr>
        <w:pStyle w:val="ppCodeIndent"/>
        <w:rPr>
          <w:b/>
        </w:rPr>
      </w:pPr>
      <w:r>
        <w:rPr>
          <w:b/>
        </w:rPr>
        <w:t>| Fahrenheit of float</w:t>
      </w:r>
    </w:p>
    <w:p w:rsidR="008113F6" w:rsidRDefault="008113F6" w:rsidP="008113F6">
      <w:pPr>
        <w:pStyle w:val="ppCodeIndent"/>
        <w:rPr>
          <w:b/>
        </w:rPr>
      </w:pPr>
      <w:r w:rsidRPr="008113F6">
        <w:rPr>
          <w:b/>
        </w:rPr>
        <w:t>| Kelvin of float;;</w:t>
      </w:r>
    </w:p>
    <w:p w:rsidR="00577495" w:rsidRDefault="00577495" w:rsidP="00577495">
      <w:pPr>
        <w:pStyle w:val="ppBodyTextIndent"/>
      </w:pPr>
    </w:p>
    <w:p w:rsidR="004E5717" w:rsidRPr="00DB17F1" w:rsidRDefault="004E5717" w:rsidP="004E5717">
      <w:pPr>
        <w:pStyle w:val="ppCodeLanguageIndent"/>
        <w:rPr>
          <w:rFonts w:eastAsia="Times New Roman"/>
          <w:color w:val="auto"/>
        </w:rPr>
      </w:pPr>
      <w:r>
        <w:t>Response</w:t>
      </w:r>
    </w:p>
    <w:p w:rsidR="004E5717" w:rsidRDefault="004E5717" w:rsidP="004E5717">
      <w:pPr>
        <w:pStyle w:val="ppCodeIndent"/>
        <w:rPr>
          <w:b/>
        </w:rPr>
      </w:pPr>
      <w:r w:rsidRPr="000F30D4">
        <w:rPr>
          <w:b/>
        </w:rPr>
        <w:t xml:space="preserve">type </w:t>
      </w:r>
      <w:r>
        <w:rPr>
          <w:b/>
        </w:rPr>
        <w:t>temperature =</w:t>
      </w:r>
    </w:p>
    <w:p w:rsidR="004E5717" w:rsidRDefault="004E5717" w:rsidP="004E5717">
      <w:pPr>
        <w:pStyle w:val="ppCodeIndent"/>
        <w:rPr>
          <w:b/>
        </w:rPr>
      </w:pPr>
      <w:r>
        <w:rPr>
          <w:b/>
        </w:rPr>
        <w:t>| Celsius of float</w:t>
      </w:r>
    </w:p>
    <w:p w:rsidR="004E5717" w:rsidRDefault="004E5717" w:rsidP="004E5717">
      <w:pPr>
        <w:pStyle w:val="ppCodeIndent"/>
        <w:rPr>
          <w:b/>
        </w:rPr>
      </w:pPr>
      <w:r>
        <w:rPr>
          <w:b/>
        </w:rPr>
        <w:t>| Fahrenheit of float</w:t>
      </w:r>
    </w:p>
    <w:p w:rsidR="004E5717" w:rsidRDefault="004E5717" w:rsidP="004E5717">
      <w:pPr>
        <w:pStyle w:val="ppCodeIndent"/>
        <w:rPr>
          <w:b/>
        </w:rPr>
      </w:pPr>
      <w:r w:rsidRPr="008113F6">
        <w:rPr>
          <w:b/>
        </w:rPr>
        <w:t>| Kelvin of float;;</w:t>
      </w:r>
    </w:p>
    <w:p w:rsidR="00577495" w:rsidRDefault="00577495" w:rsidP="00577495">
      <w:pPr>
        <w:pStyle w:val="ppBodyTextIndent"/>
      </w:pPr>
    </w:p>
    <w:p w:rsidR="007A4021" w:rsidRDefault="00577495" w:rsidP="00577495">
      <w:pPr>
        <w:pStyle w:val="ppNoteIndent"/>
      </w:pPr>
      <w:r w:rsidRPr="00577495">
        <w:rPr>
          <w:b/>
        </w:rPr>
        <w:t>Note:</w:t>
      </w:r>
      <w:r>
        <w:t xml:space="preserve"> </w:t>
      </w:r>
      <w:r w:rsidR="00D52623">
        <w:t>In this case, the constructors are Celsius, Fahrenheit and Kelvin which all take a value of type float.</w:t>
      </w:r>
    </w:p>
    <w:p w:rsidR="00AB0BD4" w:rsidRPr="00AB0BD4" w:rsidRDefault="00AB0BD4" w:rsidP="00AB0BD4">
      <w:pPr>
        <w:pStyle w:val="ppBodyTextIndent"/>
      </w:pPr>
    </w:p>
    <w:p w:rsidR="00A20C42" w:rsidRDefault="00A20C42" w:rsidP="00AB0BD4">
      <w:pPr>
        <w:pStyle w:val="ppNumberList"/>
      </w:pPr>
      <w:r>
        <w:t xml:space="preserve">To use the type </w:t>
      </w:r>
      <w:r w:rsidR="00071A3B">
        <w:t>you</w:t>
      </w:r>
      <w:r>
        <w:t xml:space="preserve"> simply declare an identifier and tell F# which type of value </w:t>
      </w:r>
      <w:r w:rsidR="00071A3B">
        <w:t>you</w:t>
      </w:r>
      <w:r>
        <w:t xml:space="preserve"> are providing. In the F# interactive console, enter the following command:</w:t>
      </w:r>
    </w:p>
    <w:p w:rsidR="00A20C42" w:rsidRPr="00DB17F1" w:rsidRDefault="00A20C42" w:rsidP="00A20C42">
      <w:pPr>
        <w:pStyle w:val="ppCodeLanguageIndent"/>
        <w:rPr>
          <w:rFonts w:eastAsia="Times New Roman"/>
          <w:color w:val="auto"/>
        </w:rPr>
      </w:pPr>
      <w:r>
        <w:t>F#</w:t>
      </w:r>
    </w:p>
    <w:p w:rsidR="00A20C42" w:rsidRDefault="00F868FC" w:rsidP="00A20C42">
      <w:pPr>
        <w:pStyle w:val="ppCodeIndent"/>
        <w:rPr>
          <w:b/>
        </w:rPr>
      </w:pPr>
      <w:r>
        <w:rPr>
          <w:b/>
        </w:rPr>
        <w:t>let temp1 = Celsius 32</w:t>
      </w:r>
      <w:r w:rsidR="00280B19" w:rsidRPr="004E5717">
        <w:rPr>
          <w:b/>
        </w:rPr>
        <w:t>.0;;</w:t>
      </w:r>
    </w:p>
    <w:p w:rsidR="00577495" w:rsidRPr="004E5717" w:rsidRDefault="00577495" w:rsidP="00577495">
      <w:pPr>
        <w:pStyle w:val="ppBodyTextIndent"/>
      </w:pPr>
    </w:p>
    <w:p w:rsidR="004E5717" w:rsidRPr="00DB17F1" w:rsidRDefault="004E5717" w:rsidP="004E5717">
      <w:pPr>
        <w:pStyle w:val="ppCodeLanguageIndent"/>
        <w:rPr>
          <w:rFonts w:eastAsia="Times New Roman"/>
          <w:color w:val="auto"/>
        </w:rPr>
      </w:pPr>
      <w:r>
        <w:t>Response</w:t>
      </w:r>
    </w:p>
    <w:p w:rsidR="004E5717" w:rsidRDefault="004E5717" w:rsidP="004E5717">
      <w:pPr>
        <w:pStyle w:val="ppCodeIndent"/>
        <w:rPr>
          <w:b/>
        </w:rPr>
      </w:pPr>
      <w:proofErr w:type="spellStart"/>
      <w:r>
        <w:rPr>
          <w:rFonts w:eastAsiaTheme="minorHAnsi"/>
          <w:b/>
        </w:rPr>
        <w:t>val</w:t>
      </w:r>
      <w:proofErr w:type="spellEnd"/>
      <w:r>
        <w:rPr>
          <w:rFonts w:eastAsiaTheme="minorHAnsi"/>
          <w:b/>
        </w:rPr>
        <w:t xml:space="preserve"> temp1 : temperature</w:t>
      </w:r>
      <w:r w:rsidR="00D849ED">
        <w:rPr>
          <w:rFonts w:eastAsiaTheme="minorHAnsi"/>
          <w:b/>
        </w:rPr>
        <w:t xml:space="preserve"> </w:t>
      </w:r>
      <w:r w:rsidR="00D849ED">
        <w:rPr>
          <w:b/>
        </w:rPr>
        <w:t>= Celsius 32</w:t>
      </w:r>
      <w:r w:rsidR="00C8109F">
        <w:rPr>
          <w:b/>
        </w:rPr>
        <w:t>.0</w:t>
      </w:r>
    </w:p>
    <w:p w:rsidR="00577495" w:rsidRPr="0008172D" w:rsidRDefault="00577495" w:rsidP="00577495">
      <w:pPr>
        <w:pStyle w:val="ppBodyTextIndent"/>
      </w:pPr>
    </w:p>
    <w:p w:rsidR="004E5717" w:rsidRPr="00DB17F1" w:rsidRDefault="004E5717" w:rsidP="004E5717">
      <w:pPr>
        <w:pStyle w:val="ppCodeLanguageIndent"/>
        <w:rPr>
          <w:rFonts w:eastAsia="Times New Roman"/>
          <w:color w:val="auto"/>
        </w:rPr>
      </w:pPr>
      <w:r>
        <w:t>F#</w:t>
      </w:r>
    </w:p>
    <w:p w:rsidR="004E5717" w:rsidRDefault="004E5717" w:rsidP="004E5717">
      <w:pPr>
        <w:pStyle w:val="ppCodeIndent"/>
        <w:rPr>
          <w:b/>
        </w:rPr>
      </w:pPr>
      <w:r>
        <w:rPr>
          <w:b/>
        </w:rPr>
        <w:t>let temp2 = Fahrenheit 98.6;;</w:t>
      </w:r>
    </w:p>
    <w:p w:rsidR="00577495" w:rsidRDefault="00577495" w:rsidP="00577495">
      <w:pPr>
        <w:pStyle w:val="ppBodyTextIndent"/>
      </w:pPr>
    </w:p>
    <w:p w:rsidR="004E5717" w:rsidRPr="00DB17F1" w:rsidRDefault="004E5717" w:rsidP="004E5717">
      <w:pPr>
        <w:pStyle w:val="ppCodeLanguageIndent"/>
        <w:rPr>
          <w:rFonts w:eastAsia="Times New Roman"/>
          <w:color w:val="auto"/>
        </w:rPr>
      </w:pPr>
      <w:r>
        <w:t>Response</w:t>
      </w:r>
    </w:p>
    <w:p w:rsidR="004E5717" w:rsidRDefault="004E5717" w:rsidP="004E5717">
      <w:pPr>
        <w:pStyle w:val="ppCodeIndent"/>
        <w:rPr>
          <w:b/>
        </w:rPr>
      </w:pPr>
      <w:proofErr w:type="spellStart"/>
      <w:r>
        <w:rPr>
          <w:rFonts w:eastAsiaTheme="minorHAnsi"/>
          <w:b/>
        </w:rPr>
        <w:lastRenderedPageBreak/>
        <w:t>val</w:t>
      </w:r>
      <w:proofErr w:type="spellEnd"/>
      <w:r>
        <w:rPr>
          <w:rFonts w:eastAsiaTheme="minorHAnsi"/>
          <w:b/>
        </w:rPr>
        <w:t xml:space="preserve"> temp2 : temperature</w:t>
      </w:r>
      <w:r w:rsidR="00C8109F">
        <w:rPr>
          <w:rFonts w:eastAsiaTheme="minorHAnsi"/>
          <w:b/>
        </w:rPr>
        <w:t xml:space="preserve"> =</w:t>
      </w:r>
      <w:r w:rsidR="00C8109F" w:rsidRPr="00C8109F">
        <w:rPr>
          <w:b/>
        </w:rPr>
        <w:t xml:space="preserve"> </w:t>
      </w:r>
      <w:r w:rsidR="00C8109F">
        <w:rPr>
          <w:b/>
        </w:rPr>
        <w:t>Fahrenheit 98.6</w:t>
      </w:r>
    </w:p>
    <w:p w:rsidR="00577495" w:rsidRPr="0008172D" w:rsidRDefault="00577495" w:rsidP="00577495">
      <w:pPr>
        <w:pStyle w:val="ppBodyTextIndent"/>
      </w:pPr>
    </w:p>
    <w:p w:rsidR="004E5717" w:rsidRPr="00DB17F1" w:rsidRDefault="004E5717" w:rsidP="004E5717">
      <w:pPr>
        <w:pStyle w:val="ppCodeLanguageIndent"/>
        <w:rPr>
          <w:rFonts w:eastAsia="Times New Roman"/>
          <w:color w:val="auto"/>
        </w:rPr>
      </w:pPr>
      <w:r>
        <w:t>F#</w:t>
      </w:r>
    </w:p>
    <w:p w:rsidR="004E5717" w:rsidRDefault="004E5717" w:rsidP="004E5717">
      <w:pPr>
        <w:pStyle w:val="ppCodeIndent"/>
        <w:rPr>
          <w:b/>
        </w:rPr>
      </w:pPr>
      <w:r w:rsidRPr="00280B19">
        <w:rPr>
          <w:b/>
        </w:rPr>
        <w:t>let temp3 = Kelvin 5.0;;</w:t>
      </w:r>
    </w:p>
    <w:p w:rsidR="00577495" w:rsidRDefault="00577495" w:rsidP="00577495">
      <w:pPr>
        <w:pStyle w:val="ppBodyTextIndent"/>
      </w:pPr>
    </w:p>
    <w:p w:rsidR="004E5717" w:rsidRPr="00DB17F1" w:rsidRDefault="004E5717" w:rsidP="004E5717">
      <w:pPr>
        <w:pStyle w:val="ppCodeLanguageIndent"/>
        <w:rPr>
          <w:rFonts w:eastAsia="Times New Roman"/>
          <w:color w:val="auto"/>
        </w:rPr>
      </w:pPr>
      <w:r>
        <w:t>Response</w:t>
      </w:r>
    </w:p>
    <w:p w:rsidR="004E5717" w:rsidRDefault="004E5717" w:rsidP="004E5717">
      <w:pPr>
        <w:pStyle w:val="ppCodeIndent"/>
        <w:rPr>
          <w:b/>
        </w:rPr>
      </w:pPr>
      <w:proofErr w:type="spellStart"/>
      <w:r>
        <w:rPr>
          <w:rFonts w:eastAsiaTheme="minorHAnsi"/>
          <w:b/>
        </w:rPr>
        <w:t>val</w:t>
      </w:r>
      <w:proofErr w:type="spellEnd"/>
      <w:r>
        <w:rPr>
          <w:rFonts w:eastAsiaTheme="minorHAnsi"/>
          <w:b/>
        </w:rPr>
        <w:t xml:space="preserve"> temp3 : temperature</w:t>
      </w:r>
      <w:r w:rsidR="00C8109F">
        <w:rPr>
          <w:rFonts w:eastAsiaTheme="minorHAnsi"/>
          <w:b/>
        </w:rPr>
        <w:t xml:space="preserve"> = </w:t>
      </w:r>
      <w:r w:rsidR="00C8109F" w:rsidRPr="00280B19">
        <w:rPr>
          <w:b/>
        </w:rPr>
        <w:t>Kelvin 5.0</w:t>
      </w:r>
    </w:p>
    <w:p w:rsidR="00577495" w:rsidRPr="0008172D" w:rsidRDefault="00577495" w:rsidP="00577495">
      <w:pPr>
        <w:pStyle w:val="ppBodyTextIndent"/>
      </w:pPr>
    </w:p>
    <w:p w:rsidR="006A690C" w:rsidRDefault="00577495" w:rsidP="00577495">
      <w:pPr>
        <w:pStyle w:val="ppNoteIndent"/>
      </w:pPr>
      <w:r w:rsidRPr="00577495">
        <w:rPr>
          <w:b/>
        </w:rPr>
        <w:t>Note:</w:t>
      </w:r>
      <w:r>
        <w:t xml:space="preserve"> </w:t>
      </w:r>
      <w:r w:rsidR="006A690C">
        <w:t xml:space="preserve">Although these are all different type of values, they </w:t>
      </w:r>
      <w:r w:rsidR="004E5717">
        <w:t>are all of the type temperature.</w:t>
      </w:r>
    </w:p>
    <w:p w:rsidR="00AB0BD4" w:rsidRPr="00AB0BD4" w:rsidRDefault="00AB0BD4" w:rsidP="00AB0BD4">
      <w:pPr>
        <w:pStyle w:val="ppBodyTextIndent"/>
      </w:pPr>
    </w:p>
    <w:p w:rsidR="008E3A28" w:rsidRDefault="006A690C" w:rsidP="008E3A28">
      <w:pPr>
        <w:pStyle w:val="ppNumberList"/>
      </w:pPr>
      <w:r>
        <w:t xml:space="preserve">If </w:t>
      </w:r>
      <w:r w:rsidR="00071A3B">
        <w:t>you</w:t>
      </w:r>
      <w:r>
        <w:t xml:space="preserve"> look at the values, </w:t>
      </w:r>
      <w:r w:rsidR="00071A3B">
        <w:t>you</w:t>
      </w:r>
      <w:r>
        <w:t xml:space="preserve"> can see that in addition to the data, the type</w:t>
      </w:r>
      <w:r w:rsidR="009C662A">
        <w:t xml:space="preserve"> of the data was stored as well. Enter the following into the F# interactive console:</w:t>
      </w:r>
    </w:p>
    <w:p w:rsidR="009C662A" w:rsidRPr="00DB17F1" w:rsidRDefault="009C662A" w:rsidP="009C662A">
      <w:pPr>
        <w:pStyle w:val="ppCodeLanguageIndent"/>
        <w:rPr>
          <w:rFonts w:eastAsia="Times New Roman"/>
          <w:color w:val="auto"/>
        </w:rPr>
      </w:pPr>
      <w:r>
        <w:t>F#</w:t>
      </w:r>
    </w:p>
    <w:p w:rsidR="00AB0BD4" w:rsidRDefault="009C662A" w:rsidP="004E5717">
      <w:pPr>
        <w:pStyle w:val="ppCodeIndent"/>
      </w:pPr>
      <w:r>
        <w:rPr>
          <w:b/>
        </w:rPr>
        <w:t>temp1;;</w:t>
      </w:r>
      <w:r w:rsidR="004E5717" w:rsidRPr="00280B19">
        <w:t xml:space="preserve"> </w:t>
      </w:r>
    </w:p>
    <w:p w:rsidR="00577495" w:rsidRPr="00280B19" w:rsidRDefault="00577495" w:rsidP="00577495">
      <w:pPr>
        <w:pStyle w:val="ppBodyTextIndent"/>
      </w:pPr>
    </w:p>
    <w:p w:rsidR="004E5717" w:rsidRPr="00DB17F1" w:rsidRDefault="004E5717" w:rsidP="004E5717">
      <w:pPr>
        <w:pStyle w:val="ppCodeLanguageIndent"/>
        <w:rPr>
          <w:rFonts w:eastAsia="Times New Roman"/>
          <w:color w:val="auto"/>
        </w:rPr>
      </w:pPr>
      <w:r>
        <w:t>Response</w:t>
      </w:r>
    </w:p>
    <w:p w:rsidR="004E5717" w:rsidRPr="0008172D" w:rsidRDefault="004E5717" w:rsidP="004E5717">
      <w:pPr>
        <w:pStyle w:val="ppCodeIndent"/>
        <w:rPr>
          <w:b/>
        </w:rPr>
      </w:pPr>
      <w:proofErr w:type="spellStart"/>
      <w:r>
        <w:rPr>
          <w:rFonts w:eastAsiaTheme="minorHAnsi"/>
          <w:b/>
        </w:rPr>
        <w:t>val</w:t>
      </w:r>
      <w:proofErr w:type="spellEnd"/>
      <w:r>
        <w:rPr>
          <w:rFonts w:eastAsiaTheme="minorHAnsi"/>
          <w:b/>
        </w:rPr>
        <w:t xml:space="preserve"> it : temperature</w:t>
      </w:r>
      <w:r w:rsidR="00F868FC">
        <w:rPr>
          <w:rFonts w:eastAsiaTheme="minorHAnsi"/>
          <w:b/>
        </w:rPr>
        <w:t xml:space="preserve"> = Celsius 32</w:t>
      </w:r>
      <w:r>
        <w:rPr>
          <w:rFonts w:eastAsiaTheme="minorHAnsi"/>
          <w:b/>
        </w:rPr>
        <w:t>.0</w:t>
      </w:r>
    </w:p>
    <w:p w:rsidR="00AB0BD4" w:rsidRDefault="00AB0BD4" w:rsidP="00AB0BD4">
      <w:pPr>
        <w:pStyle w:val="ppListEnd"/>
      </w:pPr>
    </w:p>
    <w:p w:rsidR="00AB0BD4" w:rsidRPr="00AB0BD4" w:rsidRDefault="00AB0BD4" w:rsidP="00577495">
      <w:pPr>
        <w:pStyle w:val="ppBodyText"/>
      </w:pPr>
    </w:p>
    <w:p w:rsidR="007A4021" w:rsidRDefault="005E3A03" w:rsidP="00AB0BD4">
      <w:pPr>
        <w:pStyle w:val="ppProcedureStart"/>
      </w:pPr>
      <w:bookmarkStart w:id="27" w:name="_Toc281930845"/>
      <w:r>
        <w:t xml:space="preserve">Task 3 – Using </w:t>
      </w:r>
      <w:r w:rsidR="00D77C0B">
        <w:t>P</w:t>
      </w:r>
      <w:r>
        <w:t xml:space="preserve">attern </w:t>
      </w:r>
      <w:r w:rsidR="00D77C0B">
        <w:t>M</w:t>
      </w:r>
      <w:r>
        <w:t xml:space="preserve">atching in </w:t>
      </w:r>
      <w:r w:rsidR="00D77C0B">
        <w:t>D</w:t>
      </w:r>
      <w:r>
        <w:t xml:space="preserve">iscriminated </w:t>
      </w:r>
      <w:r w:rsidR="00D77C0B">
        <w:t>U</w:t>
      </w:r>
      <w:r>
        <w:t>nions</w:t>
      </w:r>
      <w:bookmarkEnd w:id="27"/>
    </w:p>
    <w:p w:rsidR="008E3A28" w:rsidRPr="00854804" w:rsidRDefault="008E3A28" w:rsidP="00AB0BD4">
      <w:pPr>
        <w:pStyle w:val="ppBodyText"/>
      </w:pPr>
      <w:r>
        <w:t>In this task</w:t>
      </w:r>
      <w:r w:rsidR="004E5717">
        <w:t>,</w:t>
      </w:r>
      <w:r>
        <w:t xml:space="preserve"> you will</w:t>
      </w:r>
      <w:r w:rsidR="007D3106">
        <w:t xml:space="preserve"> see how to use pattern matching to deconstruct discriminated unions.</w:t>
      </w:r>
    </w:p>
    <w:p w:rsidR="007D3106" w:rsidRDefault="007D3106" w:rsidP="00AB0BD4">
      <w:pPr>
        <w:pStyle w:val="ppNumberList"/>
      </w:pPr>
      <w:r>
        <w:t xml:space="preserve">Building on </w:t>
      </w:r>
      <w:r w:rsidR="00071A3B">
        <w:t>your</w:t>
      </w:r>
      <w:r>
        <w:t xml:space="preserve"> temperature example, </w:t>
      </w:r>
      <w:r w:rsidR="00071A3B">
        <w:t>you</w:t>
      </w:r>
      <w:r>
        <w:t xml:space="preserve"> will create functions to convert temperatures. </w:t>
      </w:r>
      <w:r w:rsidR="00DD11DD">
        <w:t xml:space="preserve"> Create these functions by entering these commands into the F# interactive console:</w:t>
      </w:r>
    </w:p>
    <w:p w:rsidR="007D3106" w:rsidRPr="00DB17F1" w:rsidRDefault="007D3106" w:rsidP="007D3106">
      <w:pPr>
        <w:pStyle w:val="ppCodeLanguageIndent"/>
        <w:rPr>
          <w:rFonts w:eastAsia="Times New Roman"/>
          <w:color w:val="auto"/>
        </w:rPr>
      </w:pPr>
      <w:r>
        <w:t>F#</w:t>
      </w:r>
    </w:p>
    <w:p w:rsidR="00727C53" w:rsidRDefault="00727C53" w:rsidP="00727C53">
      <w:pPr>
        <w:pStyle w:val="ppCodeIndent"/>
        <w:rPr>
          <w:b/>
        </w:rPr>
      </w:pPr>
      <w:r>
        <w:rPr>
          <w:b/>
        </w:rPr>
        <w:t xml:space="preserve">let </w:t>
      </w:r>
      <w:proofErr w:type="spellStart"/>
      <w:r>
        <w:rPr>
          <w:b/>
        </w:rPr>
        <w:t>convertToFahrenheit</w:t>
      </w:r>
      <w:proofErr w:type="spellEnd"/>
      <w:r>
        <w:rPr>
          <w:b/>
        </w:rPr>
        <w:t xml:space="preserve"> x =</w:t>
      </w:r>
    </w:p>
    <w:p w:rsidR="00727C53" w:rsidRDefault="00727C53" w:rsidP="00727C53">
      <w:pPr>
        <w:pStyle w:val="ppCodeIndent"/>
        <w:rPr>
          <w:b/>
        </w:rPr>
      </w:pPr>
      <w:r>
        <w:rPr>
          <w:b/>
        </w:rPr>
        <w:t xml:space="preserve">    match x with</w:t>
      </w:r>
    </w:p>
    <w:p w:rsidR="00727C53" w:rsidRDefault="00727C53" w:rsidP="00727C53">
      <w:pPr>
        <w:pStyle w:val="ppCodeIndent"/>
        <w:rPr>
          <w:b/>
        </w:rPr>
      </w:pPr>
      <w:r>
        <w:rPr>
          <w:b/>
        </w:rPr>
        <w:t xml:space="preserve">    | Celsius x -&gt; </w:t>
      </w:r>
      <w:r w:rsidR="00F868FC">
        <w:rPr>
          <w:b/>
        </w:rPr>
        <w:t>Fahrenheit (</w:t>
      </w:r>
      <w:r>
        <w:rPr>
          <w:b/>
        </w:rPr>
        <w:t>x * (9.0</w:t>
      </w:r>
      <w:r w:rsidR="00F868FC">
        <w:rPr>
          <w:b/>
        </w:rPr>
        <w:t xml:space="preserve"> </w:t>
      </w:r>
      <w:r>
        <w:rPr>
          <w:b/>
        </w:rPr>
        <w:t>/</w:t>
      </w:r>
      <w:r w:rsidR="00F868FC">
        <w:rPr>
          <w:b/>
        </w:rPr>
        <w:t xml:space="preserve"> </w:t>
      </w:r>
      <w:r>
        <w:rPr>
          <w:b/>
        </w:rPr>
        <w:t>5.0) + 32.0</w:t>
      </w:r>
      <w:r w:rsidR="00F868FC">
        <w:rPr>
          <w:b/>
        </w:rPr>
        <w:t>)</w:t>
      </w:r>
    </w:p>
    <w:p w:rsidR="00727C53" w:rsidRDefault="00727C53" w:rsidP="00727C53">
      <w:pPr>
        <w:pStyle w:val="ppCodeIndent"/>
        <w:rPr>
          <w:b/>
        </w:rPr>
      </w:pPr>
      <w:r w:rsidRPr="00727C53">
        <w:rPr>
          <w:b/>
        </w:rPr>
        <w:t xml:space="preserve">    | Fahrenheit x -&gt; </w:t>
      </w:r>
      <w:r w:rsidR="00F868FC">
        <w:rPr>
          <w:b/>
        </w:rPr>
        <w:t xml:space="preserve">Fahrenheit </w:t>
      </w:r>
      <w:r w:rsidRPr="00727C53">
        <w:rPr>
          <w:b/>
        </w:rPr>
        <w:t>x</w:t>
      </w:r>
    </w:p>
    <w:p w:rsidR="00727C53" w:rsidRDefault="00727C53" w:rsidP="00727C53">
      <w:pPr>
        <w:pStyle w:val="ppCodeIndent"/>
        <w:rPr>
          <w:b/>
        </w:rPr>
      </w:pPr>
      <w:r w:rsidRPr="00727C53">
        <w:rPr>
          <w:b/>
        </w:rPr>
        <w:t xml:space="preserve">    | Kelvin x -&gt; </w:t>
      </w:r>
      <w:r w:rsidR="00F868FC">
        <w:rPr>
          <w:b/>
        </w:rPr>
        <w:t>Fahrenheit (</w:t>
      </w:r>
      <w:r w:rsidRPr="00727C53">
        <w:rPr>
          <w:b/>
        </w:rPr>
        <w:t xml:space="preserve">x </w:t>
      </w:r>
      <w:r>
        <w:rPr>
          <w:b/>
        </w:rPr>
        <w:t>* (9.0</w:t>
      </w:r>
      <w:r w:rsidR="00F868FC">
        <w:rPr>
          <w:b/>
        </w:rPr>
        <w:t xml:space="preserve"> </w:t>
      </w:r>
      <w:r>
        <w:rPr>
          <w:b/>
        </w:rPr>
        <w:t>/</w:t>
      </w:r>
      <w:r w:rsidR="00F868FC">
        <w:rPr>
          <w:b/>
        </w:rPr>
        <w:t xml:space="preserve"> </w:t>
      </w:r>
      <w:r>
        <w:rPr>
          <w:b/>
        </w:rPr>
        <w:t xml:space="preserve">5.0) </w:t>
      </w:r>
      <w:r w:rsidR="00C8109F">
        <w:rPr>
          <w:b/>
        </w:rPr>
        <w:t>-</w:t>
      </w:r>
      <w:r>
        <w:rPr>
          <w:b/>
        </w:rPr>
        <w:t xml:space="preserve"> 459.67</w:t>
      </w:r>
      <w:r w:rsidR="00F868FC">
        <w:rPr>
          <w:b/>
        </w:rPr>
        <w:t>)</w:t>
      </w:r>
      <w:r w:rsidRPr="00727C53">
        <w:rPr>
          <w:b/>
        </w:rPr>
        <w:t>;;</w:t>
      </w:r>
    </w:p>
    <w:p w:rsidR="00577495" w:rsidRPr="00727C53" w:rsidRDefault="00577495" w:rsidP="00577495">
      <w:pPr>
        <w:pStyle w:val="ppBodyTextIndent"/>
      </w:pPr>
    </w:p>
    <w:p w:rsidR="00F868FC" w:rsidRPr="00DB17F1" w:rsidRDefault="00F868FC" w:rsidP="00F868FC">
      <w:pPr>
        <w:pStyle w:val="ppCodeLanguageIndent"/>
        <w:rPr>
          <w:rFonts w:eastAsia="Times New Roman"/>
          <w:color w:val="auto"/>
        </w:rPr>
      </w:pPr>
      <w:r>
        <w:t>Response</w:t>
      </w:r>
    </w:p>
    <w:p w:rsidR="00F868FC" w:rsidRPr="0008172D" w:rsidRDefault="00F868FC" w:rsidP="00F868FC">
      <w:pPr>
        <w:pStyle w:val="ppCodeIndent"/>
        <w:rPr>
          <w:b/>
        </w:rPr>
      </w:pPr>
      <w:proofErr w:type="spellStart"/>
      <w:r>
        <w:rPr>
          <w:rFonts w:eastAsiaTheme="minorHAnsi"/>
          <w:b/>
        </w:rPr>
        <w:t>val</w:t>
      </w:r>
      <w:proofErr w:type="spellEnd"/>
      <w:r>
        <w:rPr>
          <w:rFonts w:eastAsiaTheme="minorHAnsi"/>
          <w:b/>
        </w:rPr>
        <w:t xml:space="preserve"> </w:t>
      </w:r>
      <w:proofErr w:type="spellStart"/>
      <w:r>
        <w:rPr>
          <w:rFonts w:eastAsiaTheme="minorHAnsi"/>
          <w:b/>
        </w:rPr>
        <w:t>convertToFahrenheit</w:t>
      </w:r>
      <w:proofErr w:type="spellEnd"/>
      <w:r>
        <w:rPr>
          <w:rFonts w:eastAsiaTheme="minorHAnsi"/>
          <w:b/>
        </w:rPr>
        <w:t xml:space="preserve"> : temperature -&gt; temperature</w:t>
      </w:r>
    </w:p>
    <w:p w:rsidR="00AB0BD4" w:rsidRDefault="00AB0BD4" w:rsidP="000F5A73">
      <w:pPr>
        <w:pStyle w:val="ppBodyTextIndent"/>
      </w:pPr>
    </w:p>
    <w:p w:rsidR="00F868FC" w:rsidRDefault="00F868FC" w:rsidP="00F868FC">
      <w:pPr>
        <w:pStyle w:val="ppNumberList"/>
      </w:pPr>
      <w:r>
        <w:lastRenderedPageBreak/>
        <w:t xml:space="preserve">By calling these functions and passing in the temperature values </w:t>
      </w:r>
      <w:r w:rsidR="00071A3B">
        <w:t>you</w:t>
      </w:r>
      <w:r>
        <w:t xml:space="preserve"> created earlier, </w:t>
      </w:r>
      <w:r w:rsidR="00071A3B">
        <w:t>you</w:t>
      </w:r>
      <w:r>
        <w:t xml:space="preserve"> can see that they are able to perform pattern matching against the constructor of each union to determine which algorithm to apply.</w:t>
      </w:r>
    </w:p>
    <w:p w:rsidR="00F868FC" w:rsidRPr="00DB17F1" w:rsidRDefault="00F868FC" w:rsidP="00F868FC">
      <w:pPr>
        <w:pStyle w:val="ppCodeLanguageIndent"/>
        <w:rPr>
          <w:rFonts w:eastAsia="Times New Roman"/>
          <w:color w:val="auto"/>
        </w:rPr>
      </w:pPr>
      <w:r>
        <w:t>F#</w:t>
      </w:r>
    </w:p>
    <w:p w:rsidR="00F868FC" w:rsidRDefault="00F868FC" w:rsidP="00F868FC">
      <w:pPr>
        <w:pStyle w:val="ppCodeIndent"/>
        <w:rPr>
          <w:b/>
        </w:rPr>
      </w:pPr>
      <w:proofErr w:type="spellStart"/>
      <w:r>
        <w:rPr>
          <w:b/>
        </w:rPr>
        <w:t>convertToFahrenheit</w:t>
      </w:r>
      <w:proofErr w:type="spellEnd"/>
      <w:r>
        <w:rPr>
          <w:b/>
        </w:rPr>
        <w:t xml:space="preserve"> temp1;;</w:t>
      </w:r>
    </w:p>
    <w:p w:rsidR="00577495" w:rsidRPr="00727C53" w:rsidRDefault="00577495" w:rsidP="00577495">
      <w:pPr>
        <w:pStyle w:val="ppBodyTextIndent"/>
      </w:pPr>
    </w:p>
    <w:p w:rsidR="00F868FC" w:rsidRPr="00DB17F1" w:rsidRDefault="00F868FC" w:rsidP="00F868FC">
      <w:pPr>
        <w:pStyle w:val="ppCodeLanguageIndent"/>
        <w:rPr>
          <w:rFonts w:eastAsia="Times New Roman"/>
          <w:color w:val="auto"/>
        </w:rPr>
      </w:pPr>
      <w:r>
        <w:t>Response</w:t>
      </w:r>
    </w:p>
    <w:p w:rsidR="00F868FC" w:rsidRPr="0008172D" w:rsidRDefault="00F868FC" w:rsidP="00F868FC">
      <w:pPr>
        <w:pStyle w:val="ppCodeIndent"/>
        <w:rPr>
          <w:b/>
        </w:rPr>
      </w:pPr>
      <w:proofErr w:type="spellStart"/>
      <w:r>
        <w:rPr>
          <w:rFonts w:eastAsiaTheme="minorHAnsi"/>
          <w:b/>
        </w:rPr>
        <w:t>val</w:t>
      </w:r>
      <w:proofErr w:type="spellEnd"/>
      <w:r>
        <w:rPr>
          <w:rFonts w:eastAsiaTheme="minorHAnsi"/>
          <w:b/>
        </w:rPr>
        <w:t xml:space="preserve"> it : temperature = Fahrenheit 89.6</w:t>
      </w:r>
    </w:p>
    <w:p w:rsidR="004749E6" w:rsidRPr="004749E6" w:rsidRDefault="004749E6" w:rsidP="004749E6">
      <w:pPr>
        <w:pStyle w:val="ppListEnd"/>
      </w:pPr>
    </w:p>
    <w:p w:rsidR="007A4021" w:rsidRDefault="005706CD" w:rsidP="005706CD">
      <w:pPr>
        <w:pStyle w:val="Heading1"/>
      </w:pPr>
      <w:r>
        <w:t>Next Step</w:t>
      </w:r>
    </w:p>
    <w:sdt>
      <w:sdtPr>
        <w:rPr>
          <w:rStyle w:val="Hyperlink"/>
        </w:rPr>
        <w:alias w:val="Topic Link"/>
        <w:tag w:val="84811b79-3bec-469a-8f36-66b0129fdb72"/>
        <w:id w:val="104061509"/>
        <w:placeholder>
          <w:docPart w:val="DefaultPlaceholder_22675703"/>
        </w:placeholder>
        <w:text/>
      </w:sdtPr>
      <w:sdtEndPr>
        <w:rPr>
          <w:rStyle w:val="DefaultParagraphFont"/>
          <w:rFonts w:cstheme="minorBidi"/>
          <w:noProof/>
          <w:color w:val="auto"/>
          <w:u w:val="none"/>
        </w:rPr>
      </w:sdtEndPr>
      <w:sdtContent>
        <w:p w:rsidR="004749E6" w:rsidRDefault="005706CD" w:rsidP="004749E6">
          <w:pPr>
            <w:pStyle w:val="ppBodyText"/>
            <w:rPr>
              <w:noProof/>
            </w:rPr>
          </w:pPr>
          <w:r>
            <w:rPr>
              <w:rStyle w:val="Hyperlink"/>
            </w:rPr>
            <w:t>Summary</w:t>
          </w:r>
        </w:p>
      </w:sdtContent>
    </w:sdt>
    <w:p w:rsidR="005706CD" w:rsidRDefault="005706CD" w:rsidP="005706CD">
      <w:pPr>
        <w:pStyle w:val="ppListEnd"/>
        <w:rPr>
          <w:noProof/>
        </w:rPr>
      </w:pPr>
    </w:p>
    <w:bookmarkStart w:id="28" w:name="_Toc281930846" w:displacedByCustomXml="next"/>
    <w:sdt>
      <w:sdtPr>
        <w:rPr>
          <w:rFonts w:cs="Times New Roman"/>
          <w:noProof/>
          <w:color w:val="0000FF"/>
          <w:u w:val="single"/>
        </w:rPr>
        <w:alias w:val="Topic"/>
        <w:tag w:val="84811b79-3bec-469a-8f36-66b0129fdb72"/>
        <w:id w:val="20332428"/>
        <w:placeholder>
          <w:docPart w:val="DefaultPlaceholder_22675703"/>
        </w:placeholder>
        <w:text/>
      </w:sdtPr>
      <w:sdtEndPr/>
      <w:sdtContent>
        <w:p w:rsidR="004749E6" w:rsidRDefault="004749E6" w:rsidP="004749E6">
          <w:pPr>
            <w:pStyle w:val="ppTopic"/>
            <w:rPr>
              <w:noProof/>
            </w:rPr>
          </w:pPr>
          <w:r>
            <w:rPr>
              <w:noProof/>
            </w:rPr>
            <w:t>Summary</w:t>
          </w:r>
        </w:p>
      </w:sdtContent>
    </w:sdt>
    <w:bookmarkEnd w:id="28" w:displacedByCustomXml="prev"/>
    <w:p w:rsidR="00A30186" w:rsidRDefault="00C44BCC" w:rsidP="004749E6">
      <w:pPr>
        <w:pStyle w:val="ppBodyText"/>
        <w:rPr>
          <w:noProof/>
        </w:rPr>
      </w:pPr>
      <w:r>
        <w:rPr>
          <w:noProof/>
        </w:rPr>
        <w:t xml:space="preserve">In this lab, you have </w:t>
      </w:r>
      <w:r w:rsidR="005E3A03">
        <w:rPr>
          <w:noProof/>
        </w:rPr>
        <w:t xml:space="preserve">gotten an introduction to </w:t>
      </w:r>
      <w:r>
        <w:rPr>
          <w:noProof/>
        </w:rPr>
        <w:t xml:space="preserve">F#, the new functional programming language from Microsoft. </w:t>
      </w:r>
      <w:r w:rsidR="005E3A03">
        <w:rPr>
          <w:noProof/>
        </w:rPr>
        <w:t xml:space="preserve"> F#’s use of </w:t>
      </w:r>
      <w:r>
        <w:rPr>
          <w:noProof/>
        </w:rPr>
        <w:t>functions as first-clas</w:t>
      </w:r>
      <w:bookmarkStart w:id="29" w:name="_GoBack"/>
      <w:bookmarkEnd w:id="29"/>
      <w:r>
        <w:rPr>
          <w:noProof/>
        </w:rPr>
        <w:t>s citizens,</w:t>
      </w:r>
      <w:r w:rsidR="00C8109F">
        <w:rPr>
          <w:noProof/>
        </w:rPr>
        <w:t xml:space="preserve"> and It’</w:t>
      </w:r>
      <w:r w:rsidR="005E3A03">
        <w:rPr>
          <w:noProof/>
        </w:rPr>
        <w:t>s support for</w:t>
      </w:r>
      <w:r>
        <w:rPr>
          <w:noProof/>
        </w:rPr>
        <w:t xml:space="preserve"> tuples, pattern matching, and </w:t>
      </w:r>
      <w:r w:rsidR="002712F5">
        <w:rPr>
          <w:noProof/>
        </w:rPr>
        <w:t xml:space="preserve">its succinctness make it a </w:t>
      </w:r>
      <w:r>
        <w:rPr>
          <w:noProof/>
        </w:rPr>
        <w:t>very p</w:t>
      </w:r>
      <w:r w:rsidR="00DA5DF5">
        <w:rPr>
          <w:noProof/>
        </w:rPr>
        <w:t>owerful multiparadigm language.</w:t>
      </w:r>
    </w:p>
    <w:sectPr w:rsidR="00A30186" w:rsidSect="0074604F">
      <w:footerReference w:type="default" r:id="rId20"/>
      <w:footerReference w:type="first" r:id="rId2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97D" w:rsidRDefault="00AA097D" w:rsidP="00AF018D">
      <w:pPr>
        <w:spacing w:after="0" w:line="240" w:lineRule="auto"/>
      </w:pPr>
      <w:r>
        <w:separator/>
      </w:r>
    </w:p>
  </w:endnote>
  <w:endnote w:type="continuationSeparator" w:id="0">
    <w:p w:rsidR="00AA097D" w:rsidRDefault="00AA097D"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705" w:rsidRDefault="00F55705">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0A2F58">
      <w:rPr>
        <w:noProof/>
      </w:rPr>
      <w:t>32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5705" w:rsidRDefault="00F55705">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F55705" w:rsidRDefault="00F557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97D" w:rsidRDefault="00AA097D" w:rsidP="00AF018D">
      <w:pPr>
        <w:spacing w:after="0" w:line="240" w:lineRule="auto"/>
      </w:pPr>
      <w:r>
        <w:separator/>
      </w:r>
    </w:p>
  </w:footnote>
  <w:footnote w:type="continuationSeparator" w:id="0">
    <w:p w:rsidR="00AA097D" w:rsidRDefault="00AA097D"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C7EEE"/>
    <w:multiLevelType w:val="hybridMultilevel"/>
    <w:tmpl w:val="FDD8F580"/>
    <w:lvl w:ilvl="0" w:tplc="0409000F">
      <w:start w:val="1"/>
      <w:numFmt w:val="decimal"/>
      <w:lvlText w:val="%1."/>
      <w:lvlJc w:val="left"/>
      <w:pPr>
        <w:ind w:left="1114"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042E34"/>
    <w:multiLevelType w:val="hybridMultilevel"/>
    <w:tmpl w:val="825EB162"/>
    <w:lvl w:ilvl="0" w:tplc="04090001">
      <w:start w:val="1"/>
      <w:numFmt w:val="bullet"/>
      <w:lvlText w:val=""/>
      <w:lvlJc w:val="left"/>
      <w:pPr>
        <w:ind w:left="1474" w:hanging="360"/>
      </w:pPr>
      <w:rPr>
        <w:rFonts w:ascii="Symbol" w:hAnsi="Symbol" w:hint="default"/>
      </w:rPr>
    </w:lvl>
    <w:lvl w:ilvl="1" w:tplc="04090003" w:tentative="1">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4D7B3D"/>
    <w:multiLevelType w:val="hybridMultilevel"/>
    <w:tmpl w:val="4FE6B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8">
    <w:nsid w:val="29F6783C"/>
    <w:multiLevelType w:val="multilevel"/>
    <w:tmpl w:val="E50A692C"/>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decimal"/>
      <w:lvlText w:val="%3."/>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nsid w:val="3498720D"/>
    <w:multiLevelType w:val="hybridMultilevel"/>
    <w:tmpl w:val="76F65D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941057E"/>
    <w:multiLevelType w:val="hybridMultilevel"/>
    <w:tmpl w:val="6CFA3F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2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2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17"/>
  </w:num>
  <w:num w:numId="3">
    <w:abstractNumId w:val="9"/>
  </w:num>
  <w:num w:numId="4">
    <w:abstractNumId w:val="23"/>
  </w:num>
  <w:num w:numId="5">
    <w:abstractNumId w:val="16"/>
  </w:num>
  <w:num w:numId="6">
    <w:abstractNumId w:val="18"/>
  </w:num>
  <w:num w:numId="7">
    <w:abstractNumId w:val="22"/>
  </w:num>
  <w:num w:numId="8">
    <w:abstractNumId w:val="2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3"/>
  </w:num>
  <w:num w:numId="12">
    <w:abstractNumId w:val="21"/>
  </w:num>
  <w:num w:numId="13">
    <w:abstractNumId w:val="20"/>
  </w:num>
  <w:num w:numId="14">
    <w:abstractNumId w:val="19"/>
  </w:num>
  <w:num w:numId="15">
    <w:abstractNumId w:val="20"/>
    <w:lvlOverride w:ilvl="0">
      <w:startOverride w:val="1"/>
    </w:lvlOverride>
  </w:num>
  <w:num w:numId="16">
    <w:abstractNumId w:val="14"/>
  </w:num>
  <w:num w:numId="17">
    <w:abstractNumId w:val="4"/>
  </w:num>
  <w:num w:numId="18">
    <w:abstractNumId w:val="1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6"/>
  </w:num>
  <w:num w:numId="22">
    <w:abstractNumId w:val="7"/>
  </w:num>
  <w:num w:numId="23">
    <w:abstractNumId w:val="5"/>
  </w:num>
  <w:num w:numId="24">
    <w:abstractNumId w:val="2"/>
  </w:num>
  <w:num w:numId="25">
    <w:abstractNumId w:val="12"/>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6C"/>
    <w:rsid w:val="00000570"/>
    <w:rsid w:val="00003C06"/>
    <w:rsid w:val="00003FA0"/>
    <w:rsid w:val="00004146"/>
    <w:rsid w:val="00005AF9"/>
    <w:rsid w:val="00006B3C"/>
    <w:rsid w:val="00007822"/>
    <w:rsid w:val="0001022B"/>
    <w:rsid w:val="0001135E"/>
    <w:rsid w:val="00012778"/>
    <w:rsid w:val="00012F2A"/>
    <w:rsid w:val="00014FB1"/>
    <w:rsid w:val="00021748"/>
    <w:rsid w:val="000219D2"/>
    <w:rsid w:val="00021F99"/>
    <w:rsid w:val="00024F08"/>
    <w:rsid w:val="000302CC"/>
    <w:rsid w:val="000353A3"/>
    <w:rsid w:val="00035AD3"/>
    <w:rsid w:val="00035E83"/>
    <w:rsid w:val="0003705F"/>
    <w:rsid w:val="0004019F"/>
    <w:rsid w:val="0004045C"/>
    <w:rsid w:val="0004074F"/>
    <w:rsid w:val="00040EB4"/>
    <w:rsid w:val="000415C4"/>
    <w:rsid w:val="000423EA"/>
    <w:rsid w:val="000428B6"/>
    <w:rsid w:val="000450D0"/>
    <w:rsid w:val="00045623"/>
    <w:rsid w:val="00050AC1"/>
    <w:rsid w:val="00050EAC"/>
    <w:rsid w:val="0005701A"/>
    <w:rsid w:val="000570BF"/>
    <w:rsid w:val="00057718"/>
    <w:rsid w:val="00060F46"/>
    <w:rsid w:val="000709F3"/>
    <w:rsid w:val="00071A3B"/>
    <w:rsid w:val="00071FB8"/>
    <w:rsid w:val="0008172D"/>
    <w:rsid w:val="00085289"/>
    <w:rsid w:val="00086A12"/>
    <w:rsid w:val="00087157"/>
    <w:rsid w:val="00087A72"/>
    <w:rsid w:val="000907CB"/>
    <w:rsid w:val="000915DB"/>
    <w:rsid w:val="00092DFB"/>
    <w:rsid w:val="00093CFB"/>
    <w:rsid w:val="00094C18"/>
    <w:rsid w:val="00094C6E"/>
    <w:rsid w:val="00097EEB"/>
    <w:rsid w:val="000A1D93"/>
    <w:rsid w:val="000A2D89"/>
    <w:rsid w:val="000A2E07"/>
    <w:rsid w:val="000A2F58"/>
    <w:rsid w:val="000A3149"/>
    <w:rsid w:val="000A3A41"/>
    <w:rsid w:val="000A66CA"/>
    <w:rsid w:val="000B2026"/>
    <w:rsid w:val="000B638D"/>
    <w:rsid w:val="000B7DFB"/>
    <w:rsid w:val="000C2F25"/>
    <w:rsid w:val="000C2F37"/>
    <w:rsid w:val="000C4E90"/>
    <w:rsid w:val="000C4FE0"/>
    <w:rsid w:val="000C50A8"/>
    <w:rsid w:val="000C66DE"/>
    <w:rsid w:val="000D04C3"/>
    <w:rsid w:val="000D2393"/>
    <w:rsid w:val="000D27D7"/>
    <w:rsid w:val="000D2A4B"/>
    <w:rsid w:val="000D4BA2"/>
    <w:rsid w:val="000D5157"/>
    <w:rsid w:val="000E150D"/>
    <w:rsid w:val="000E1CC7"/>
    <w:rsid w:val="000E378F"/>
    <w:rsid w:val="000E3854"/>
    <w:rsid w:val="000E667D"/>
    <w:rsid w:val="000E67E8"/>
    <w:rsid w:val="000E7197"/>
    <w:rsid w:val="000F1B14"/>
    <w:rsid w:val="000F2289"/>
    <w:rsid w:val="000F30D4"/>
    <w:rsid w:val="000F4544"/>
    <w:rsid w:val="000F5A73"/>
    <w:rsid w:val="000F6199"/>
    <w:rsid w:val="000F773F"/>
    <w:rsid w:val="00102AB9"/>
    <w:rsid w:val="00103A6B"/>
    <w:rsid w:val="001047E4"/>
    <w:rsid w:val="00105F4F"/>
    <w:rsid w:val="00107A4A"/>
    <w:rsid w:val="00112651"/>
    <w:rsid w:val="00112838"/>
    <w:rsid w:val="001137BA"/>
    <w:rsid w:val="00113881"/>
    <w:rsid w:val="00113887"/>
    <w:rsid w:val="001138B6"/>
    <w:rsid w:val="00116916"/>
    <w:rsid w:val="00116F4A"/>
    <w:rsid w:val="0012227D"/>
    <w:rsid w:val="0012323A"/>
    <w:rsid w:val="0012394B"/>
    <w:rsid w:val="00125149"/>
    <w:rsid w:val="00126829"/>
    <w:rsid w:val="001332B5"/>
    <w:rsid w:val="00133864"/>
    <w:rsid w:val="00136D60"/>
    <w:rsid w:val="00136DFC"/>
    <w:rsid w:val="001377FA"/>
    <w:rsid w:val="00137DF9"/>
    <w:rsid w:val="00141FAD"/>
    <w:rsid w:val="001437AA"/>
    <w:rsid w:val="00144911"/>
    <w:rsid w:val="00145100"/>
    <w:rsid w:val="001460EE"/>
    <w:rsid w:val="00147CB6"/>
    <w:rsid w:val="00157BB8"/>
    <w:rsid w:val="0016181F"/>
    <w:rsid w:val="001635E2"/>
    <w:rsid w:val="00164DE5"/>
    <w:rsid w:val="00165EE6"/>
    <w:rsid w:val="001705BC"/>
    <w:rsid w:val="00170CB5"/>
    <w:rsid w:val="00171F63"/>
    <w:rsid w:val="001737CD"/>
    <w:rsid w:val="00175A15"/>
    <w:rsid w:val="00175BC7"/>
    <w:rsid w:val="001762D6"/>
    <w:rsid w:val="00176F38"/>
    <w:rsid w:val="00180AEA"/>
    <w:rsid w:val="0018200B"/>
    <w:rsid w:val="0018297B"/>
    <w:rsid w:val="00184904"/>
    <w:rsid w:val="00185DA7"/>
    <w:rsid w:val="00187767"/>
    <w:rsid w:val="00190A1D"/>
    <w:rsid w:val="00190BD4"/>
    <w:rsid w:val="0019108D"/>
    <w:rsid w:val="00191C13"/>
    <w:rsid w:val="00195AF4"/>
    <w:rsid w:val="0019652F"/>
    <w:rsid w:val="00196A14"/>
    <w:rsid w:val="001A0F11"/>
    <w:rsid w:val="001A1EC2"/>
    <w:rsid w:val="001A2A13"/>
    <w:rsid w:val="001A39FA"/>
    <w:rsid w:val="001A4C29"/>
    <w:rsid w:val="001A5593"/>
    <w:rsid w:val="001A561C"/>
    <w:rsid w:val="001B102C"/>
    <w:rsid w:val="001B1B47"/>
    <w:rsid w:val="001B42FF"/>
    <w:rsid w:val="001B4DB6"/>
    <w:rsid w:val="001B62FF"/>
    <w:rsid w:val="001C1A1E"/>
    <w:rsid w:val="001C1C80"/>
    <w:rsid w:val="001C45C3"/>
    <w:rsid w:val="001C5802"/>
    <w:rsid w:val="001C5B63"/>
    <w:rsid w:val="001D0CC4"/>
    <w:rsid w:val="001D43A9"/>
    <w:rsid w:val="001D5650"/>
    <w:rsid w:val="001E1822"/>
    <w:rsid w:val="001E2088"/>
    <w:rsid w:val="001E348D"/>
    <w:rsid w:val="001E3C48"/>
    <w:rsid w:val="001E6CF5"/>
    <w:rsid w:val="001F014E"/>
    <w:rsid w:val="001F51F9"/>
    <w:rsid w:val="001F52D0"/>
    <w:rsid w:val="001F5C6C"/>
    <w:rsid w:val="00202BB5"/>
    <w:rsid w:val="002047AE"/>
    <w:rsid w:val="00211EEF"/>
    <w:rsid w:val="002122FB"/>
    <w:rsid w:val="00212520"/>
    <w:rsid w:val="0021662B"/>
    <w:rsid w:val="00217A5D"/>
    <w:rsid w:val="00217ADE"/>
    <w:rsid w:val="00220D29"/>
    <w:rsid w:val="00223303"/>
    <w:rsid w:val="0022452C"/>
    <w:rsid w:val="002248F9"/>
    <w:rsid w:val="00226CA4"/>
    <w:rsid w:val="00227151"/>
    <w:rsid w:val="00227A7C"/>
    <w:rsid w:val="002334BE"/>
    <w:rsid w:val="00236DB9"/>
    <w:rsid w:val="00237BB4"/>
    <w:rsid w:val="002440D0"/>
    <w:rsid w:val="002463BE"/>
    <w:rsid w:val="0024677F"/>
    <w:rsid w:val="002467B4"/>
    <w:rsid w:val="002543EC"/>
    <w:rsid w:val="002549A3"/>
    <w:rsid w:val="00255DD9"/>
    <w:rsid w:val="00256ADF"/>
    <w:rsid w:val="002622E2"/>
    <w:rsid w:val="00262EEF"/>
    <w:rsid w:val="002632C4"/>
    <w:rsid w:val="00263A74"/>
    <w:rsid w:val="00265615"/>
    <w:rsid w:val="00266B3B"/>
    <w:rsid w:val="00267D7A"/>
    <w:rsid w:val="002712F5"/>
    <w:rsid w:val="0027163D"/>
    <w:rsid w:val="00273F30"/>
    <w:rsid w:val="00275F93"/>
    <w:rsid w:val="00277856"/>
    <w:rsid w:val="002802A5"/>
    <w:rsid w:val="00280B19"/>
    <w:rsid w:val="00280B85"/>
    <w:rsid w:val="00283172"/>
    <w:rsid w:val="00283C70"/>
    <w:rsid w:val="00285FCF"/>
    <w:rsid w:val="002867D7"/>
    <w:rsid w:val="0028769A"/>
    <w:rsid w:val="00287F8B"/>
    <w:rsid w:val="00292768"/>
    <w:rsid w:val="002928D6"/>
    <w:rsid w:val="00295F08"/>
    <w:rsid w:val="00296449"/>
    <w:rsid w:val="00297581"/>
    <w:rsid w:val="00297C97"/>
    <w:rsid w:val="00297D8B"/>
    <w:rsid w:val="002A3349"/>
    <w:rsid w:val="002A3608"/>
    <w:rsid w:val="002A48D8"/>
    <w:rsid w:val="002A5032"/>
    <w:rsid w:val="002A51DD"/>
    <w:rsid w:val="002B10B6"/>
    <w:rsid w:val="002B1711"/>
    <w:rsid w:val="002B1A44"/>
    <w:rsid w:val="002B40E9"/>
    <w:rsid w:val="002B5BDD"/>
    <w:rsid w:val="002B6544"/>
    <w:rsid w:val="002B745C"/>
    <w:rsid w:val="002B7E4F"/>
    <w:rsid w:val="002C3643"/>
    <w:rsid w:val="002C6742"/>
    <w:rsid w:val="002D101D"/>
    <w:rsid w:val="002D192C"/>
    <w:rsid w:val="002D2A8C"/>
    <w:rsid w:val="002D4008"/>
    <w:rsid w:val="002E3461"/>
    <w:rsid w:val="002E37AB"/>
    <w:rsid w:val="002E37CB"/>
    <w:rsid w:val="002E6ECC"/>
    <w:rsid w:val="002F1B2D"/>
    <w:rsid w:val="002F41D7"/>
    <w:rsid w:val="002F4C95"/>
    <w:rsid w:val="00300732"/>
    <w:rsid w:val="00300D16"/>
    <w:rsid w:val="00303979"/>
    <w:rsid w:val="003042C2"/>
    <w:rsid w:val="0030474C"/>
    <w:rsid w:val="00306D05"/>
    <w:rsid w:val="0030702B"/>
    <w:rsid w:val="003071C8"/>
    <w:rsid w:val="00310DE9"/>
    <w:rsid w:val="00312233"/>
    <w:rsid w:val="00312348"/>
    <w:rsid w:val="00312864"/>
    <w:rsid w:val="00312C31"/>
    <w:rsid w:val="003156A5"/>
    <w:rsid w:val="00316CA8"/>
    <w:rsid w:val="00320F07"/>
    <w:rsid w:val="00320FE0"/>
    <w:rsid w:val="003220EE"/>
    <w:rsid w:val="00322C35"/>
    <w:rsid w:val="0032531D"/>
    <w:rsid w:val="00327E4F"/>
    <w:rsid w:val="00330C6F"/>
    <w:rsid w:val="003312A7"/>
    <w:rsid w:val="00331B6F"/>
    <w:rsid w:val="0033273E"/>
    <w:rsid w:val="00332ADC"/>
    <w:rsid w:val="00334328"/>
    <w:rsid w:val="00334408"/>
    <w:rsid w:val="00334EAE"/>
    <w:rsid w:val="003363BA"/>
    <w:rsid w:val="0033706F"/>
    <w:rsid w:val="00337368"/>
    <w:rsid w:val="00340929"/>
    <w:rsid w:val="0034116E"/>
    <w:rsid w:val="00341190"/>
    <w:rsid w:val="00342F5B"/>
    <w:rsid w:val="003435A4"/>
    <w:rsid w:val="0034399F"/>
    <w:rsid w:val="00343A43"/>
    <w:rsid w:val="0034419E"/>
    <w:rsid w:val="00344515"/>
    <w:rsid w:val="003461F7"/>
    <w:rsid w:val="003469AE"/>
    <w:rsid w:val="00350911"/>
    <w:rsid w:val="0035154C"/>
    <w:rsid w:val="00354D70"/>
    <w:rsid w:val="0035550B"/>
    <w:rsid w:val="003568F5"/>
    <w:rsid w:val="003602EF"/>
    <w:rsid w:val="00361149"/>
    <w:rsid w:val="0036485F"/>
    <w:rsid w:val="00364953"/>
    <w:rsid w:val="00366423"/>
    <w:rsid w:val="00367721"/>
    <w:rsid w:val="00367729"/>
    <w:rsid w:val="00370B84"/>
    <w:rsid w:val="003720FA"/>
    <w:rsid w:val="00372BF6"/>
    <w:rsid w:val="00374A52"/>
    <w:rsid w:val="00376BE4"/>
    <w:rsid w:val="00377310"/>
    <w:rsid w:val="00381245"/>
    <w:rsid w:val="00382017"/>
    <w:rsid w:val="00385201"/>
    <w:rsid w:val="003866D1"/>
    <w:rsid w:val="00387B03"/>
    <w:rsid w:val="00391AED"/>
    <w:rsid w:val="0039236F"/>
    <w:rsid w:val="003925E0"/>
    <w:rsid w:val="003935B5"/>
    <w:rsid w:val="00393EC7"/>
    <w:rsid w:val="00393FBF"/>
    <w:rsid w:val="0039483D"/>
    <w:rsid w:val="003A0684"/>
    <w:rsid w:val="003A0E41"/>
    <w:rsid w:val="003A2CC7"/>
    <w:rsid w:val="003A571D"/>
    <w:rsid w:val="003A7A24"/>
    <w:rsid w:val="003B1812"/>
    <w:rsid w:val="003B1F12"/>
    <w:rsid w:val="003B30B3"/>
    <w:rsid w:val="003B6A26"/>
    <w:rsid w:val="003C1E48"/>
    <w:rsid w:val="003C4256"/>
    <w:rsid w:val="003C691A"/>
    <w:rsid w:val="003C7284"/>
    <w:rsid w:val="003D38AB"/>
    <w:rsid w:val="003D467E"/>
    <w:rsid w:val="003D5D37"/>
    <w:rsid w:val="003D5E5F"/>
    <w:rsid w:val="003D5F4E"/>
    <w:rsid w:val="003D62EB"/>
    <w:rsid w:val="003D6353"/>
    <w:rsid w:val="003D6C58"/>
    <w:rsid w:val="003D7208"/>
    <w:rsid w:val="003E1600"/>
    <w:rsid w:val="003E1660"/>
    <w:rsid w:val="003E23BC"/>
    <w:rsid w:val="003E4CAD"/>
    <w:rsid w:val="003E579D"/>
    <w:rsid w:val="003E691F"/>
    <w:rsid w:val="003E7133"/>
    <w:rsid w:val="003E7C02"/>
    <w:rsid w:val="003E7D27"/>
    <w:rsid w:val="003F2DB8"/>
    <w:rsid w:val="003F4BC5"/>
    <w:rsid w:val="003F6BBA"/>
    <w:rsid w:val="0040060F"/>
    <w:rsid w:val="00401D12"/>
    <w:rsid w:val="00402DA9"/>
    <w:rsid w:val="0040704F"/>
    <w:rsid w:val="00410F46"/>
    <w:rsid w:val="004139C4"/>
    <w:rsid w:val="004145F7"/>
    <w:rsid w:val="00414C56"/>
    <w:rsid w:val="00423EB8"/>
    <w:rsid w:val="004244BB"/>
    <w:rsid w:val="00424E2B"/>
    <w:rsid w:val="00425F13"/>
    <w:rsid w:val="0042643D"/>
    <w:rsid w:val="00426594"/>
    <w:rsid w:val="00427F65"/>
    <w:rsid w:val="0043011D"/>
    <w:rsid w:val="0043308C"/>
    <w:rsid w:val="00433E92"/>
    <w:rsid w:val="00434EA8"/>
    <w:rsid w:val="00436148"/>
    <w:rsid w:val="0043732C"/>
    <w:rsid w:val="00441D78"/>
    <w:rsid w:val="00442328"/>
    <w:rsid w:val="004435CB"/>
    <w:rsid w:val="00445335"/>
    <w:rsid w:val="00445C3B"/>
    <w:rsid w:val="00446D22"/>
    <w:rsid w:val="00452858"/>
    <w:rsid w:val="0045480F"/>
    <w:rsid w:val="004551E8"/>
    <w:rsid w:val="0045797E"/>
    <w:rsid w:val="00457E61"/>
    <w:rsid w:val="00461F42"/>
    <w:rsid w:val="00464137"/>
    <w:rsid w:val="004662D1"/>
    <w:rsid w:val="00466ACE"/>
    <w:rsid w:val="00467467"/>
    <w:rsid w:val="004749E6"/>
    <w:rsid w:val="004758EA"/>
    <w:rsid w:val="00476B27"/>
    <w:rsid w:val="00477232"/>
    <w:rsid w:val="00480A21"/>
    <w:rsid w:val="00481F5F"/>
    <w:rsid w:val="004821F6"/>
    <w:rsid w:val="004845BA"/>
    <w:rsid w:val="00486505"/>
    <w:rsid w:val="00490BE9"/>
    <w:rsid w:val="00490E7C"/>
    <w:rsid w:val="00493514"/>
    <w:rsid w:val="004941B8"/>
    <w:rsid w:val="0049499B"/>
    <w:rsid w:val="004949E4"/>
    <w:rsid w:val="00495F9D"/>
    <w:rsid w:val="004A00BB"/>
    <w:rsid w:val="004A1217"/>
    <w:rsid w:val="004A3974"/>
    <w:rsid w:val="004A612D"/>
    <w:rsid w:val="004A7DFE"/>
    <w:rsid w:val="004B500C"/>
    <w:rsid w:val="004B51EC"/>
    <w:rsid w:val="004B535B"/>
    <w:rsid w:val="004B5733"/>
    <w:rsid w:val="004C217C"/>
    <w:rsid w:val="004C2BDA"/>
    <w:rsid w:val="004C4D77"/>
    <w:rsid w:val="004C6B5E"/>
    <w:rsid w:val="004C7907"/>
    <w:rsid w:val="004C7A24"/>
    <w:rsid w:val="004D1F5A"/>
    <w:rsid w:val="004D2B11"/>
    <w:rsid w:val="004D5E3A"/>
    <w:rsid w:val="004D5E57"/>
    <w:rsid w:val="004D6479"/>
    <w:rsid w:val="004E0F3B"/>
    <w:rsid w:val="004E1400"/>
    <w:rsid w:val="004E226E"/>
    <w:rsid w:val="004E2AE4"/>
    <w:rsid w:val="004E2C0C"/>
    <w:rsid w:val="004E5717"/>
    <w:rsid w:val="004F1E78"/>
    <w:rsid w:val="004F2638"/>
    <w:rsid w:val="004F402C"/>
    <w:rsid w:val="004F4074"/>
    <w:rsid w:val="004F4952"/>
    <w:rsid w:val="004F578C"/>
    <w:rsid w:val="004F6AE8"/>
    <w:rsid w:val="004F7467"/>
    <w:rsid w:val="00507511"/>
    <w:rsid w:val="00510E08"/>
    <w:rsid w:val="00511012"/>
    <w:rsid w:val="00512551"/>
    <w:rsid w:val="00512AE1"/>
    <w:rsid w:val="0051441B"/>
    <w:rsid w:val="00515775"/>
    <w:rsid w:val="00520FB3"/>
    <w:rsid w:val="0052157A"/>
    <w:rsid w:val="00523D8F"/>
    <w:rsid w:val="00534B34"/>
    <w:rsid w:val="00534C6C"/>
    <w:rsid w:val="005408ED"/>
    <w:rsid w:val="005418A0"/>
    <w:rsid w:val="005424F1"/>
    <w:rsid w:val="00542D54"/>
    <w:rsid w:val="00544EC5"/>
    <w:rsid w:val="005460CC"/>
    <w:rsid w:val="0054658C"/>
    <w:rsid w:val="00546A7E"/>
    <w:rsid w:val="00546C21"/>
    <w:rsid w:val="00552393"/>
    <w:rsid w:val="00553FB1"/>
    <w:rsid w:val="00554D43"/>
    <w:rsid w:val="00555BF3"/>
    <w:rsid w:val="005577AD"/>
    <w:rsid w:val="00557B62"/>
    <w:rsid w:val="00562231"/>
    <w:rsid w:val="00562E63"/>
    <w:rsid w:val="00563DC5"/>
    <w:rsid w:val="005653BF"/>
    <w:rsid w:val="005657F3"/>
    <w:rsid w:val="005661A3"/>
    <w:rsid w:val="005667B2"/>
    <w:rsid w:val="005706CD"/>
    <w:rsid w:val="00576AFE"/>
    <w:rsid w:val="00577495"/>
    <w:rsid w:val="0058376D"/>
    <w:rsid w:val="00584D0F"/>
    <w:rsid w:val="0058599A"/>
    <w:rsid w:val="00585B0D"/>
    <w:rsid w:val="00586818"/>
    <w:rsid w:val="00586863"/>
    <w:rsid w:val="005868D2"/>
    <w:rsid w:val="00587ECB"/>
    <w:rsid w:val="00590540"/>
    <w:rsid w:val="00592B20"/>
    <w:rsid w:val="00594543"/>
    <w:rsid w:val="00597724"/>
    <w:rsid w:val="005A1703"/>
    <w:rsid w:val="005A5194"/>
    <w:rsid w:val="005A5AB1"/>
    <w:rsid w:val="005B215D"/>
    <w:rsid w:val="005B3DE4"/>
    <w:rsid w:val="005B65EA"/>
    <w:rsid w:val="005B6659"/>
    <w:rsid w:val="005B6E2B"/>
    <w:rsid w:val="005B7A95"/>
    <w:rsid w:val="005C0697"/>
    <w:rsid w:val="005C20DD"/>
    <w:rsid w:val="005C3547"/>
    <w:rsid w:val="005C7055"/>
    <w:rsid w:val="005D01E1"/>
    <w:rsid w:val="005D30F1"/>
    <w:rsid w:val="005D588F"/>
    <w:rsid w:val="005D5BF1"/>
    <w:rsid w:val="005D6DED"/>
    <w:rsid w:val="005D6F7B"/>
    <w:rsid w:val="005D74E1"/>
    <w:rsid w:val="005D7B11"/>
    <w:rsid w:val="005E06DB"/>
    <w:rsid w:val="005E3A03"/>
    <w:rsid w:val="005E3CC1"/>
    <w:rsid w:val="005E5030"/>
    <w:rsid w:val="005E6B32"/>
    <w:rsid w:val="005F0124"/>
    <w:rsid w:val="005F01E1"/>
    <w:rsid w:val="005F2E8D"/>
    <w:rsid w:val="005F3A73"/>
    <w:rsid w:val="005F523E"/>
    <w:rsid w:val="006001F7"/>
    <w:rsid w:val="0060296A"/>
    <w:rsid w:val="00603523"/>
    <w:rsid w:val="00603899"/>
    <w:rsid w:val="00603A77"/>
    <w:rsid w:val="00605F4D"/>
    <w:rsid w:val="00607CA5"/>
    <w:rsid w:val="00610675"/>
    <w:rsid w:val="00612971"/>
    <w:rsid w:val="00613AFB"/>
    <w:rsid w:val="00614013"/>
    <w:rsid w:val="006168A5"/>
    <w:rsid w:val="0061778D"/>
    <w:rsid w:val="00617EDF"/>
    <w:rsid w:val="00620C39"/>
    <w:rsid w:val="00621A04"/>
    <w:rsid w:val="006227F8"/>
    <w:rsid w:val="00623DBF"/>
    <w:rsid w:val="006248C4"/>
    <w:rsid w:val="00626810"/>
    <w:rsid w:val="00626CC5"/>
    <w:rsid w:val="00626D83"/>
    <w:rsid w:val="006303AA"/>
    <w:rsid w:val="00630E30"/>
    <w:rsid w:val="00632168"/>
    <w:rsid w:val="006328AC"/>
    <w:rsid w:val="00633A5F"/>
    <w:rsid w:val="006347D6"/>
    <w:rsid w:val="00635150"/>
    <w:rsid w:val="0063527C"/>
    <w:rsid w:val="006358B8"/>
    <w:rsid w:val="00636D0A"/>
    <w:rsid w:val="00640172"/>
    <w:rsid w:val="006415A4"/>
    <w:rsid w:val="00643216"/>
    <w:rsid w:val="00643327"/>
    <w:rsid w:val="0064474F"/>
    <w:rsid w:val="00646169"/>
    <w:rsid w:val="0064732E"/>
    <w:rsid w:val="00647F06"/>
    <w:rsid w:val="00657F28"/>
    <w:rsid w:val="00661D89"/>
    <w:rsid w:val="00663A25"/>
    <w:rsid w:val="006648AE"/>
    <w:rsid w:val="00666FF5"/>
    <w:rsid w:val="006674E9"/>
    <w:rsid w:val="006676BD"/>
    <w:rsid w:val="00667C54"/>
    <w:rsid w:val="006708B8"/>
    <w:rsid w:val="00675783"/>
    <w:rsid w:val="00681F5D"/>
    <w:rsid w:val="00681FE4"/>
    <w:rsid w:val="00682CC0"/>
    <w:rsid w:val="006838F3"/>
    <w:rsid w:val="00683F80"/>
    <w:rsid w:val="00684F56"/>
    <w:rsid w:val="006859A2"/>
    <w:rsid w:val="006870CB"/>
    <w:rsid w:val="00687679"/>
    <w:rsid w:val="006900AE"/>
    <w:rsid w:val="00690FE5"/>
    <w:rsid w:val="00691E6F"/>
    <w:rsid w:val="00691F22"/>
    <w:rsid w:val="006926EB"/>
    <w:rsid w:val="00694188"/>
    <w:rsid w:val="00694AB5"/>
    <w:rsid w:val="00697B94"/>
    <w:rsid w:val="006A008C"/>
    <w:rsid w:val="006A0F48"/>
    <w:rsid w:val="006A39F4"/>
    <w:rsid w:val="006A60E3"/>
    <w:rsid w:val="006A690C"/>
    <w:rsid w:val="006A6A12"/>
    <w:rsid w:val="006B2ED2"/>
    <w:rsid w:val="006C2BA0"/>
    <w:rsid w:val="006C38FB"/>
    <w:rsid w:val="006C396A"/>
    <w:rsid w:val="006C515D"/>
    <w:rsid w:val="006C60D7"/>
    <w:rsid w:val="006C6F0D"/>
    <w:rsid w:val="006D1A22"/>
    <w:rsid w:val="006D37E0"/>
    <w:rsid w:val="006D48D5"/>
    <w:rsid w:val="006D606D"/>
    <w:rsid w:val="006D71DD"/>
    <w:rsid w:val="006E04E3"/>
    <w:rsid w:val="006E0F2C"/>
    <w:rsid w:val="006E1195"/>
    <w:rsid w:val="006E268D"/>
    <w:rsid w:val="006E56AF"/>
    <w:rsid w:val="006E7452"/>
    <w:rsid w:val="006F0433"/>
    <w:rsid w:val="006F1394"/>
    <w:rsid w:val="006F1638"/>
    <w:rsid w:val="006F1ECC"/>
    <w:rsid w:val="006F2CA8"/>
    <w:rsid w:val="006F32C2"/>
    <w:rsid w:val="006F3D36"/>
    <w:rsid w:val="006F56D5"/>
    <w:rsid w:val="006F6190"/>
    <w:rsid w:val="006F722D"/>
    <w:rsid w:val="006F7239"/>
    <w:rsid w:val="006F7485"/>
    <w:rsid w:val="007048D5"/>
    <w:rsid w:val="0070699F"/>
    <w:rsid w:val="0070776F"/>
    <w:rsid w:val="00710C27"/>
    <w:rsid w:val="00710DE8"/>
    <w:rsid w:val="0071138E"/>
    <w:rsid w:val="00711524"/>
    <w:rsid w:val="00713A8A"/>
    <w:rsid w:val="00713B04"/>
    <w:rsid w:val="007142BE"/>
    <w:rsid w:val="00715A39"/>
    <w:rsid w:val="007202BA"/>
    <w:rsid w:val="00720749"/>
    <w:rsid w:val="00720C6E"/>
    <w:rsid w:val="007222E6"/>
    <w:rsid w:val="00724927"/>
    <w:rsid w:val="00727C53"/>
    <w:rsid w:val="00730AD4"/>
    <w:rsid w:val="0073313B"/>
    <w:rsid w:val="00733427"/>
    <w:rsid w:val="00735903"/>
    <w:rsid w:val="00736B8E"/>
    <w:rsid w:val="00736D16"/>
    <w:rsid w:val="00740C70"/>
    <w:rsid w:val="00740CDB"/>
    <w:rsid w:val="00741E65"/>
    <w:rsid w:val="00742955"/>
    <w:rsid w:val="00743590"/>
    <w:rsid w:val="00745DFE"/>
    <w:rsid w:val="0074604F"/>
    <w:rsid w:val="00750FF5"/>
    <w:rsid w:val="00751232"/>
    <w:rsid w:val="00752F10"/>
    <w:rsid w:val="00756EE2"/>
    <w:rsid w:val="00760397"/>
    <w:rsid w:val="00763770"/>
    <w:rsid w:val="00765716"/>
    <w:rsid w:val="007673FF"/>
    <w:rsid w:val="007747CC"/>
    <w:rsid w:val="00775819"/>
    <w:rsid w:val="00775EDA"/>
    <w:rsid w:val="00776089"/>
    <w:rsid w:val="007774FA"/>
    <w:rsid w:val="00777ABE"/>
    <w:rsid w:val="00780B57"/>
    <w:rsid w:val="007832EF"/>
    <w:rsid w:val="00783CF2"/>
    <w:rsid w:val="007900A3"/>
    <w:rsid w:val="0079022D"/>
    <w:rsid w:val="007922FA"/>
    <w:rsid w:val="00793B7B"/>
    <w:rsid w:val="007940CA"/>
    <w:rsid w:val="007944AE"/>
    <w:rsid w:val="00795212"/>
    <w:rsid w:val="007974D0"/>
    <w:rsid w:val="007A0F94"/>
    <w:rsid w:val="007A17DF"/>
    <w:rsid w:val="007A27AC"/>
    <w:rsid w:val="007A4021"/>
    <w:rsid w:val="007B0098"/>
    <w:rsid w:val="007B0A75"/>
    <w:rsid w:val="007B0B9B"/>
    <w:rsid w:val="007B0DD6"/>
    <w:rsid w:val="007B0FB7"/>
    <w:rsid w:val="007B1C7A"/>
    <w:rsid w:val="007B2B16"/>
    <w:rsid w:val="007B3E46"/>
    <w:rsid w:val="007B59F3"/>
    <w:rsid w:val="007B5BAD"/>
    <w:rsid w:val="007B6C48"/>
    <w:rsid w:val="007C0A21"/>
    <w:rsid w:val="007C22CE"/>
    <w:rsid w:val="007C4789"/>
    <w:rsid w:val="007C5BC6"/>
    <w:rsid w:val="007C7319"/>
    <w:rsid w:val="007D15BC"/>
    <w:rsid w:val="007D197E"/>
    <w:rsid w:val="007D3106"/>
    <w:rsid w:val="007D3F02"/>
    <w:rsid w:val="007D4293"/>
    <w:rsid w:val="007D4594"/>
    <w:rsid w:val="007E0585"/>
    <w:rsid w:val="007E067B"/>
    <w:rsid w:val="007E3607"/>
    <w:rsid w:val="007E3704"/>
    <w:rsid w:val="007E4185"/>
    <w:rsid w:val="007E5781"/>
    <w:rsid w:val="007E5932"/>
    <w:rsid w:val="007E6E5C"/>
    <w:rsid w:val="007F02B0"/>
    <w:rsid w:val="007F0EFB"/>
    <w:rsid w:val="007F2A64"/>
    <w:rsid w:val="007F2F64"/>
    <w:rsid w:val="007F36ED"/>
    <w:rsid w:val="007F3A96"/>
    <w:rsid w:val="007F44A0"/>
    <w:rsid w:val="007F4A7F"/>
    <w:rsid w:val="00800EEC"/>
    <w:rsid w:val="00802539"/>
    <w:rsid w:val="008025BC"/>
    <w:rsid w:val="008036E6"/>
    <w:rsid w:val="00803E22"/>
    <w:rsid w:val="0080491C"/>
    <w:rsid w:val="00804969"/>
    <w:rsid w:val="00806FA3"/>
    <w:rsid w:val="008113F6"/>
    <w:rsid w:val="00811AFD"/>
    <w:rsid w:val="00812194"/>
    <w:rsid w:val="00814B44"/>
    <w:rsid w:val="008168E9"/>
    <w:rsid w:val="00817C16"/>
    <w:rsid w:val="00820D12"/>
    <w:rsid w:val="00822275"/>
    <w:rsid w:val="008244FB"/>
    <w:rsid w:val="00824743"/>
    <w:rsid w:val="00830EAA"/>
    <w:rsid w:val="00831060"/>
    <w:rsid w:val="00832DA6"/>
    <w:rsid w:val="008337D3"/>
    <w:rsid w:val="008338ED"/>
    <w:rsid w:val="00834619"/>
    <w:rsid w:val="00840B8B"/>
    <w:rsid w:val="00841965"/>
    <w:rsid w:val="008444F0"/>
    <w:rsid w:val="00846240"/>
    <w:rsid w:val="008470F1"/>
    <w:rsid w:val="00847133"/>
    <w:rsid w:val="008525F8"/>
    <w:rsid w:val="00855685"/>
    <w:rsid w:val="0085640D"/>
    <w:rsid w:val="00856A15"/>
    <w:rsid w:val="00857954"/>
    <w:rsid w:val="00860145"/>
    <w:rsid w:val="008612D4"/>
    <w:rsid w:val="00862506"/>
    <w:rsid w:val="008646FD"/>
    <w:rsid w:val="008647C4"/>
    <w:rsid w:val="00865E9A"/>
    <w:rsid w:val="0087002C"/>
    <w:rsid w:val="00871F61"/>
    <w:rsid w:val="00872F4F"/>
    <w:rsid w:val="00873879"/>
    <w:rsid w:val="00874C6A"/>
    <w:rsid w:val="00875D09"/>
    <w:rsid w:val="00882977"/>
    <w:rsid w:val="008846A4"/>
    <w:rsid w:val="00884CE5"/>
    <w:rsid w:val="0088502E"/>
    <w:rsid w:val="008853C1"/>
    <w:rsid w:val="00886006"/>
    <w:rsid w:val="00887C83"/>
    <w:rsid w:val="00887E21"/>
    <w:rsid w:val="008921A2"/>
    <w:rsid w:val="008970C3"/>
    <w:rsid w:val="0089767F"/>
    <w:rsid w:val="0089771E"/>
    <w:rsid w:val="00897EAE"/>
    <w:rsid w:val="008A173E"/>
    <w:rsid w:val="008A17EB"/>
    <w:rsid w:val="008A24E4"/>
    <w:rsid w:val="008A377D"/>
    <w:rsid w:val="008A3A79"/>
    <w:rsid w:val="008B058C"/>
    <w:rsid w:val="008B085C"/>
    <w:rsid w:val="008B086C"/>
    <w:rsid w:val="008B0D50"/>
    <w:rsid w:val="008B2247"/>
    <w:rsid w:val="008B5A5D"/>
    <w:rsid w:val="008B5CF5"/>
    <w:rsid w:val="008B5E15"/>
    <w:rsid w:val="008C0D27"/>
    <w:rsid w:val="008C11A2"/>
    <w:rsid w:val="008C2011"/>
    <w:rsid w:val="008C276D"/>
    <w:rsid w:val="008C439B"/>
    <w:rsid w:val="008C5061"/>
    <w:rsid w:val="008C69AD"/>
    <w:rsid w:val="008D7048"/>
    <w:rsid w:val="008D7F1F"/>
    <w:rsid w:val="008E00F0"/>
    <w:rsid w:val="008E0806"/>
    <w:rsid w:val="008E1679"/>
    <w:rsid w:val="008E3400"/>
    <w:rsid w:val="008E3A28"/>
    <w:rsid w:val="008E49C3"/>
    <w:rsid w:val="008E7984"/>
    <w:rsid w:val="008F06D0"/>
    <w:rsid w:val="008F0AD7"/>
    <w:rsid w:val="008F1686"/>
    <w:rsid w:val="008F1936"/>
    <w:rsid w:val="008F2933"/>
    <w:rsid w:val="008F75B6"/>
    <w:rsid w:val="00900C97"/>
    <w:rsid w:val="0090210B"/>
    <w:rsid w:val="009026CA"/>
    <w:rsid w:val="00902D6B"/>
    <w:rsid w:val="00905779"/>
    <w:rsid w:val="00905DDD"/>
    <w:rsid w:val="009068A7"/>
    <w:rsid w:val="00906E79"/>
    <w:rsid w:val="009075E6"/>
    <w:rsid w:val="00907A7F"/>
    <w:rsid w:val="00910F5F"/>
    <w:rsid w:val="00912B68"/>
    <w:rsid w:val="00913190"/>
    <w:rsid w:val="00914E1A"/>
    <w:rsid w:val="00914EE8"/>
    <w:rsid w:val="00916184"/>
    <w:rsid w:val="00916A67"/>
    <w:rsid w:val="0091761A"/>
    <w:rsid w:val="0092383A"/>
    <w:rsid w:val="00926241"/>
    <w:rsid w:val="0092678F"/>
    <w:rsid w:val="00927D91"/>
    <w:rsid w:val="0093202B"/>
    <w:rsid w:val="0093298F"/>
    <w:rsid w:val="00933442"/>
    <w:rsid w:val="0093375C"/>
    <w:rsid w:val="00934C94"/>
    <w:rsid w:val="00936107"/>
    <w:rsid w:val="009377FA"/>
    <w:rsid w:val="009403F7"/>
    <w:rsid w:val="00940407"/>
    <w:rsid w:val="0094126B"/>
    <w:rsid w:val="00941F06"/>
    <w:rsid w:val="009459DF"/>
    <w:rsid w:val="00946B2D"/>
    <w:rsid w:val="00946C79"/>
    <w:rsid w:val="009517C6"/>
    <w:rsid w:val="00954542"/>
    <w:rsid w:val="009563D0"/>
    <w:rsid w:val="00961272"/>
    <w:rsid w:val="00961802"/>
    <w:rsid w:val="009632FA"/>
    <w:rsid w:val="009665FA"/>
    <w:rsid w:val="009700AB"/>
    <w:rsid w:val="009722B0"/>
    <w:rsid w:val="00973EC5"/>
    <w:rsid w:val="00974404"/>
    <w:rsid w:val="00974B92"/>
    <w:rsid w:val="00975C5D"/>
    <w:rsid w:val="0097662E"/>
    <w:rsid w:val="009778EC"/>
    <w:rsid w:val="0098047B"/>
    <w:rsid w:val="00980854"/>
    <w:rsid w:val="00982BB2"/>
    <w:rsid w:val="00983EEC"/>
    <w:rsid w:val="0098419D"/>
    <w:rsid w:val="009864C5"/>
    <w:rsid w:val="0099032D"/>
    <w:rsid w:val="00993179"/>
    <w:rsid w:val="009933AD"/>
    <w:rsid w:val="00993603"/>
    <w:rsid w:val="00996C49"/>
    <w:rsid w:val="00997479"/>
    <w:rsid w:val="00997ACA"/>
    <w:rsid w:val="009A2CD5"/>
    <w:rsid w:val="009A336F"/>
    <w:rsid w:val="009A58C7"/>
    <w:rsid w:val="009A5B7A"/>
    <w:rsid w:val="009A6369"/>
    <w:rsid w:val="009B03E4"/>
    <w:rsid w:val="009B1B46"/>
    <w:rsid w:val="009B294B"/>
    <w:rsid w:val="009B6177"/>
    <w:rsid w:val="009B6F21"/>
    <w:rsid w:val="009C21E5"/>
    <w:rsid w:val="009C26A6"/>
    <w:rsid w:val="009C385A"/>
    <w:rsid w:val="009C431A"/>
    <w:rsid w:val="009C46B2"/>
    <w:rsid w:val="009C662A"/>
    <w:rsid w:val="009C67B1"/>
    <w:rsid w:val="009D0E84"/>
    <w:rsid w:val="009D294C"/>
    <w:rsid w:val="009D3EE6"/>
    <w:rsid w:val="009D5A89"/>
    <w:rsid w:val="009D5A92"/>
    <w:rsid w:val="009D6132"/>
    <w:rsid w:val="009D6BFA"/>
    <w:rsid w:val="009D6F9D"/>
    <w:rsid w:val="009D7C3A"/>
    <w:rsid w:val="009E4ADD"/>
    <w:rsid w:val="009E5755"/>
    <w:rsid w:val="009E6D22"/>
    <w:rsid w:val="009F11C2"/>
    <w:rsid w:val="009F1B61"/>
    <w:rsid w:val="009F373A"/>
    <w:rsid w:val="009F3BB6"/>
    <w:rsid w:val="009F3EE5"/>
    <w:rsid w:val="009F49F9"/>
    <w:rsid w:val="009F4B2F"/>
    <w:rsid w:val="009F5F0D"/>
    <w:rsid w:val="009F6E24"/>
    <w:rsid w:val="009F7CAE"/>
    <w:rsid w:val="009F7EB5"/>
    <w:rsid w:val="00A049C2"/>
    <w:rsid w:val="00A0560E"/>
    <w:rsid w:val="00A10F84"/>
    <w:rsid w:val="00A113CD"/>
    <w:rsid w:val="00A1191F"/>
    <w:rsid w:val="00A13704"/>
    <w:rsid w:val="00A1543E"/>
    <w:rsid w:val="00A16E1B"/>
    <w:rsid w:val="00A20C42"/>
    <w:rsid w:val="00A20FF6"/>
    <w:rsid w:val="00A223CB"/>
    <w:rsid w:val="00A22F97"/>
    <w:rsid w:val="00A2381B"/>
    <w:rsid w:val="00A2631B"/>
    <w:rsid w:val="00A27F3A"/>
    <w:rsid w:val="00A30040"/>
    <w:rsid w:val="00A30186"/>
    <w:rsid w:val="00A32933"/>
    <w:rsid w:val="00A3313D"/>
    <w:rsid w:val="00A4078E"/>
    <w:rsid w:val="00A40C67"/>
    <w:rsid w:val="00A42D3D"/>
    <w:rsid w:val="00A44233"/>
    <w:rsid w:val="00A44ABE"/>
    <w:rsid w:val="00A45A57"/>
    <w:rsid w:val="00A47A3B"/>
    <w:rsid w:val="00A47E0D"/>
    <w:rsid w:val="00A5192F"/>
    <w:rsid w:val="00A53269"/>
    <w:rsid w:val="00A55AF1"/>
    <w:rsid w:val="00A573A7"/>
    <w:rsid w:val="00A57AB7"/>
    <w:rsid w:val="00A60CE1"/>
    <w:rsid w:val="00A61151"/>
    <w:rsid w:val="00A64F04"/>
    <w:rsid w:val="00A661E9"/>
    <w:rsid w:val="00A7042F"/>
    <w:rsid w:val="00A70B42"/>
    <w:rsid w:val="00A71D00"/>
    <w:rsid w:val="00A739F8"/>
    <w:rsid w:val="00A750A7"/>
    <w:rsid w:val="00A77843"/>
    <w:rsid w:val="00A77AF7"/>
    <w:rsid w:val="00A80BCB"/>
    <w:rsid w:val="00A81944"/>
    <w:rsid w:val="00A83B27"/>
    <w:rsid w:val="00A8601A"/>
    <w:rsid w:val="00A909B8"/>
    <w:rsid w:val="00A93AE5"/>
    <w:rsid w:val="00A94CEB"/>
    <w:rsid w:val="00A9604E"/>
    <w:rsid w:val="00A97E90"/>
    <w:rsid w:val="00AA0436"/>
    <w:rsid w:val="00AA097D"/>
    <w:rsid w:val="00AA1876"/>
    <w:rsid w:val="00AA1A15"/>
    <w:rsid w:val="00AA1E5D"/>
    <w:rsid w:val="00AA4AA7"/>
    <w:rsid w:val="00AA663C"/>
    <w:rsid w:val="00AA6E50"/>
    <w:rsid w:val="00AB0806"/>
    <w:rsid w:val="00AB0BD4"/>
    <w:rsid w:val="00AB518B"/>
    <w:rsid w:val="00AB733E"/>
    <w:rsid w:val="00AC12F6"/>
    <w:rsid w:val="00AC2EF5"/>
    <w:rsid w:val="00AC449D"/>
    <w:rsid w:val="00AC4E18"/>
    <w:rsid w:val="00AC666B"/>
    <w:rsid w:val="00AC7F36"/>
    <w:rsid w:val="00AD062D"/>
    <w:rsid w:val="00AD334D"/>
    <w:rsid w:val="00AD427A"/>
    <w:rsid w:val="00AD42AA"/>
    <w:rsid w:val="00AD649E"/>
    <w:rsid w:val="00AE50AF"/>
    <w:rsid w:val="00AE62E6"/>
    <w:rsid w:val="00AE6F3D"/>
    <w:rsid w:val="00AF018D"/>
    <w:rsid w:val="00AF2751"/>
    <w:rsid w:val="00AF3F47"/>
    <w:rsid w:val="00AF5954"/>
    <w:rsid w:val="00AF7A05"/>
    <w:rsid w:val="00B015E3"/>
    <w:rsid w:val="00B05706"/>
    <w:rsid w:val="00B05AF5"/>
    <w:rsid w:val="00B064A4"/>
    <w:rsid w:val="00B10091"/>
    <w:rsid w:val="00B13090"/>
    <w:rsid w:val="00B152C1"/>
    <w:rsid w:val="00B2035D"/>
    <w:rsid w:val="00B224D9"/>
    <w:rsid w:val="00B259AC"/>
    <w:rsid w:val="00B27B92"/>
    <w:rsid w:val="00B3018E"/>
    <w:rsid w:val="00B3148E"/>
    <w:rsid w:val="00B34691"/>
    <w:rsid w:val="00B34A18"/>
    <w:rsid w:val="00B3553C"/>
    <w:rsid w:val="00B357DA"/>
    <w:rsid w:val="00B35A0D"/>
    <w:rsid w:val="00B35E1C"/>
    <w:rsid w:val="00B42119"/>
    <w:rsid w:val="00B44782"/>
    <w:rsid w:val="00B45CAF"/>
    <w:rsid w:val="00B466AF"/>
    <w:rsid w:val="00B46E1A"/>
    <w:rsid w:val="00B46EF9"/>
    <w:rsid w:val="00B476C0"/>
    <w:rsid w:val="00B47F92"/>
    <w:rsid w:val="00B50CA8"/>
    <w:rsid w:val="00B56C8D"/>
    <w:rsid w:val="00B571DF"/>
    <w:rsid w:val="00B60195"/>
    <w:rsid w:val="00B62D3E"/>
    <w:rsid w:val="00B63742"/>
    <w:rsid w:val="00B643A5"/>
    <w:rsid w:val="00B6507D"/>
    <w:rsid w:val="00B65DBD"/>
    <w:rsid w:val="00B65F73"/>
    <w:rsid w:val="00B666B4"/>
    <w:rsid w:val="00B66E2F"/>
    <w:rsid w:val="00B708B9"/>
    <w:rsid w:val="00B73163"/>
    <w:rsid w:val="00B74393"/>
    <w:rsid w:val="00B7636A"/>
    <w:rsid w:val="00B8488C"/>
    <w:rsid w:val="00B85CD9"/>
    <w:rsid w:val="00B87D98"/>
    <w:rsid w:val="00B94EE9"/>
    <w:rsid w:val="00B97B42"/>
    <w:rsid w:val="00BA0911"/>
    <w:rsid w:val="00BA1380"/>
    <w:rsid w:val="00BA1CF7"/>
    <w:rsid w:val="00BA3319"/>
    <w:rsid w:val="00BA4348"/>
    <w:rsid w:val="00BA4468"/>
    <w:rsid w:val="00BA5FF7"/>
    <w:rsid w:val="00BA75E6"/>
    <w:rsid w:val="00BA78A2"/>
    <w:rsid w:val="00BA79BC"/>
    <w:rsid w:val="00BB4C8C"/>
    <w:rsid w:val="00BB4E80"/>
    <w:rsid w:val="00BB77AD"/>
    <w:rsid w:val="00BC0CDC"/>
    <w:rsid w:val="00BC2ECE"/>
    <w:rsid w:val="00BC70C7"/>
    <w:rsid w:val="00BC71D7"/>
    <w:rsid w:val="00BD125F"/>
    <w:rsid w:val="00BD2CDF"/>
    <w:rsid w:val="00BD359B"/>
    <w:rsid w:val="00BD524A"/>
    <w:rsid w:val="00BD5530"/>
    <w:rsid w:val="00BD56D0"/>
    <w:rsid w:val="00BE072C"/>
    <w:rsid w:val="00BE0BA8"/>
    <w:rsid w:val="00BE1EAF"/>
    <w:rsid w:val="00BE3670"/>
    <w:rsid w:val="00BE6531"/>
    <w:rsid w:val="00BE7013"/>
    <w:rsid w:val="00BE7CC4"/>
    <w:rsid w:val="00BF06FE"/>
    <w:rsid w:val="00BF76A2"/>
    <w:rsid w:val="00C00F87"/>
    <w:rsid w:val="00C03B5A"/>
    <w:rsid w:val="00C04876"/>
    <w:rsid w:val="00C07ADF"/>
    <w:rsid w:val="00C10A2E"/>
    <w:rsid w:val="00C12B1B"/>
    <w:rsid w:val="00C14F2B"/>
    <w:rsid w:val="00C1556C"/>
    <w:rsid w:val="00C15685"/>
    <w:rsid w:val="00C15A3C"/>
    <w:rsid w:val="00C15DC1"/>
    <w:rsid w:val="00C16230"/>
    <w:rsid w:val="00C166BB"/>
    <w:rsid w:val="00C16812"/>
    <w:rsid w:val="00C172CC"/>
    <w:rsid w:val="00C17754"/>
    <w:rsid w:val="00C22979"/>
    <w:rsid w:val="00C23928"/>
    <w:rsid w:val="00C24819"/>
    <w:rsid w:val="00C2619D"/>
    <w:rsid w:val="00C26AC0"/>
    <w:rsid w:val="00C31486"/>
    <w:rsid w:val="00C31F34"/>
    <w:rsid w:val="00C3235C"/>
    <w:rsid w:val="00C325BA"/>
    <w:rsid w:val="00C3413A"/>
    <w:rsid w:val="00C353DC"/>
    <w:rsid w:val="00C37963"/>
    <w:rsid w:val="00C423F8"/>
    <w:rsid w:val="00C428F0"/>
    <w:rsid w:val="00C4371E"/>
    <w:rsid w:val="00C44BCC"/>
    <w:rsid w:val="00C454CD"/>
    <w:rsid w:val="00C46809"/>
    <w:rsid w:val="00C52654"/>
    <w:rsid w:val="00C52965"/>
    <w:rsid w:val="00C52BB2"/>
    <w:rsid w:val="00C52CDA"/>
    <w:rsid w:val="00C55FB7"/>
    <w:rsid w:val="00C57214"/>
    <w:rsid w:val="00C57BFD"/>
    <w:rsid w:val="00C57D53"/>
    <w:rsid w:val="00C60495"/>
    <w:rsid w:val="00C709F4"/>
    <w:rsid w:val="00C74AC0"/>
    <w:rsid w:val="00C75849"/>
    <w:rsid w:val="00C759CD"/>
    <w:rsid w:val="00C80B34"/>
    <w:rsid w:val="00C8109F"/>
    <w:rsid w:val="00C820A8"/>
    <w:rsid w:val="00C82D41"/>
    <w:rsid w:val="00C83717"/>
    <w:rsid w:val="00C83B34"/>
    <w:rsid w:val="00C85AFA"/>
    <w:rsid w:val="00C8611B"/>
    <w:rsid w:val="00C87AB6"/>
    <w:rsid w:val="00C95EC6"/>
    <w:rsid w:val="00C96E29"/>
    <w:rsid w:val="00CA0201"/>
    <w:rsid w:val="00CA0B70"/>
    <w:rsid w:val="00CA3D03"/>
    <w:rsid w:val="00CA4F42"/>
    <w:rsid w:val="00CA7803"/>
    <w:rsid w:val="00CA7CDF"/>
    <w:rsid w:val="00CB0F6C"/>
    <w:rsid w:val="00CB20BD"/>
    <w:rsid w:val="00CB270C"/>
    <w:rsid w:val="00CB2B62"/>
    <w:rsid w:val="00CB4D9E"/>
    <w:rsid w:val="00CB4E7E"/>
    <w:rsid w:val="00CB7D05"/>
    <w:rsid w:val="00CC28C6"/>
    <w:rsid w:val="00CC453F"/>
    <w:rsid w:val="00CC46F1"/>
    <w:rsid w:val="00CC7459"/>
    <w:rsid w:val="00CD16B7"/>
    <w:rsid w:val="00CD1A10"/>
    <w:rsid w:val="00CD1A56"/>
    <w:rsid w:val="00CD2473"/>
    <w:rsid w:val="00CD7A56"/>
    <w:rsid w:val="00CE0788"/>
    <w:rsid w:val="00CE0F3E"/>
    <w:rsid w:val="00CE1AB8"/>
    <w:rsid w:val="00CE28A8"/>
    <w:rsid w:val="00CE32DB"/>
    <w:rsid w:val="00CE4D83"/>
    <w:rsid w:val="00CE74CC"/>
    <w:rsid w:val="00CF0C16"/>
    <w:rsid w:val="00CF132D"/>
    <w:rsid w:val="00CF233B"/>
    <w:rsid w:val="00CF2DAC"/>
    <w:rsid w:val="00CF2DE5"/>
    <w:rsid w:val="00CF4B11"/>
    <w:rsid w:val="00CF6DD0"/>
    <w:rsid w:val="00D006B7"/>
    <w:rsid w:val="00D00E2A"/>
    <w:rsid w:val="00D02D2D"/>
    <w:rsid w:val="00D0482E"/>
    <w:rsid w:val="00D11513"/>
    <w:rsid w:val="00D12FA8"/>
    <w:rsid w:val="00D13E48"/>
    <w:rsid w:val="00D146ED"/>
    <w:rsid w:val="00D17694"/>
    <w:rsid w:val="00D206B3"/>
    <w:rsid w:val="00D21AA8"/>
    <w:rsid w:val="00D23192"/>
    <w:rsid w:val="00D241E9"/>
    <w:rsid w:val="00D24737"/>
    <w:rsid w:val="00D26673"/>
    <w:rsid w:val="00D35A71"/>
    <w:rsid w:val="00D40819"/>
    <w:rsid w:val="00D41BB0"/>
    <w:rsid w:val="00D454A7"/>
    <w:rsid w:val="00D454D7"/>
    <w:rsid w:val="00D5091D"/>
    <w:rsid w:val="00D52623"/>
    <w:rsid w:val="00D535FE"/>
    <w:rsid w:val="00D54414"/>
    <w:rsid w:val="00D558F4"/>
    <w:rsid w:val="00D57BD8"/>
    <w:rsid w:val="00D60061"/>
    <w:rsid w:val="00D61AD2"/>
    <w:rsid w:val="00D624E0"/>
    <w:rsid w:val="00D63EED"/>
    <w:rsid w:val="00D650E9"/>
    <w:rsid w:val="00D66CE9"/>
    <w:rsid w:val="00D7064C"/>
    <w:rsid w:val="00D70CEE"/>
    <w:rsid w:val="00D7490A"/>
    <w:rsid w:val="00D751D2"/>
    <w:rsid w:val="00D7784F"/>
    <w:rsid w:val="00D77C0B"/>
    <w:rsid w:val="00D8170E"/>
    <w:rsid w:val="00D8320C"/>
    <w:rsid w:val="00D8327B"/>
    <w:rsid w:val="00D849ED"/>
    <w:rsid w:val="00D939DD"/>
    <w:rsid w:val="00D93FEC"/>
    <w:rsid w:val="00D94A09"/>
    <w:rsid w:val="00D95532"/>
    <w:rsid w:val="00D96BCB"/>
    <w:rsid w:val="00DA02C8"/>
    <w:rsid w:val="00DA18BB"/>
    <w:rsid w:val="00DA2805"/>
    <w:rsid w:val="00DA3C43"/>
    <w:rsid w:val="00DA5DF5"/>
    <w:rsid w:val="00DA61F9"/>
    <w:rsid w:val="00DB17F1"/>
    <w:rsid w:val="00DB19F6"/>
    <w:rsid w:val="00DB28E2"/>
    <w:rsid w:val="00DB5EE0"/>
    <w:rsid w:val="00DB6D95"/>
    <w:rsid w:val="00DC0D9D"/>
    <w:rsid w:val="00DC1E80"/>
    <w:rsid w:val="00DC53DE"/>
    <w:rsid w:val="00DC7766"/>
    <w:rsid w:val="00DC7BBA"/>
    <w:rsid w:val="00DD0865"/>
    <w:rsid w:val="00DD0A6C"/>
    <w:rsid w:val="00DD11DD"/>
    <w:rsid w:val="00DD2759"/>
    <w:rsid w:val="00DD3CAC"/>
    <w:rsid w:val="00DD440D"/>
    <w:rsid w:val="00DD485D"/>
    <w:rsid w:val="00DD6AA7"/>
    <w:rsid w:val="00DD786F"/>
    <w:rsid w:val="00DE0146"/>
    <w:rsid w:val="00DE07A0"/>
    <w:rsid w:val="00DE35F9"/>
    <w:rsid w:val="00DE4C8A"/>
    <w:rsid w:val="00DE590D"/>
    <w:rsid w:val="00DE76AB"/>
    <w:rsid w:val="00DF1EF0"/>
    <w:rsid w:val="00DF5342"/>
    <w:rsid w:val="00DF70E3"/>
    <w:rsid w:val="00DF7C68"/>
    <w:rsid w:val="00E000DC"/>
    <w:rsid w:val="00E0070E"/>
    <w:rsid w:val="00E011B2"/>
    <w:rsid w:val="00E01308"/>
    <w:rsid w:val="00E01AD3"/>
    <w:rsid w:val="00E03A5F"/>
    <w:rsid w:val="00E03F7F"/>
    <w:rsid w:val="00E0414C"/>
    <w:rsid w:val="00E0443A"/>
    <w:rsid w:val="00E06040"/>
    <w:rsid w:val="00E075CD"/>
    <w:rsid w:val="00E119E3"/>
    <w:rsid w:val="00E1230B"/>
    <w:rsid w:val="00E17416"/>
    <w:rsid w:val="00E26051"/>
    <w:rsid w:val="00E3092F"/>
    <w:rsid w:val="00E31EE1"/>
    <w:rsid w:val="00E320F3"/>
    <w:rsid w:val="00E327E6"/>
    <w:rsid w:val="00E328D6"/>
    <w:rsid w:val="00E32943"/>
    <w:rsid w:val="00E32DD6"/>
    <w:rsid w:val="00E3400C"/>
    <w:rsid w:val="00E343C1"/>
    <w:rsid w:val="00E351B4"/>
    <w:rsid w:val="00E3530E"/>
    <w:rsid w:val="00E35B99"/>
    <w:rsid w:val="00E3638A"/>
    <w:rsid w:val="00E36D7E"/>
    <w:rsid w:val="00E42A98"/>
    <w:rsid w:val="00E42CC1"/>
    <w:rsid w:val="00E433FB"/>
    <w:rsid w:val="00E450BC"/>
    <w:rsid w:val="00E4554E"/>
    <w:rsid w:val="00E4559B"/>
    <w:rsid w:val="00E47477"/>
    <w:rsid w:val="00E51859"/>
    <w:rsid w:val="00E51BED"/>
    <w:rsid w:val="00E52763"/>
    <w:rsid w:val="00E5387A"/>
    <w:rsid w:val="00E54AEB"/>
    <w:rsid w:val="00E56D23"/>
    <w:rsid w:val="00E612C8"/>
    <w:rsid w:val="00E63229"/>
    <w:rsid w:val="00E66336"/>
    <w:rsid w:val="00E679EA"/>
    <w:rsid w:val="00E72201"/>
    <w:rsid w:val="00E7415E"/>
    <w:rsid w:val="00E75455"/>
    <w:rsid w:val="00E76C07"/>
    <w:rsid w:val="00E76E83"/>
    <w:rsid w:val="00E837E6"/>
    <w:rsid w:val="00E83AA8"/>
    <w:rsid w:val="00E83D9D"/>
    <w:rsid w:val="00E84E88"/>
    <w:rsid w:val="00E90274"/>
    <w:rsid w:val="00E92339"/>
    <w:rsid w:val="00E9457C"/>
    <w:rsid w:val="00E95CE1"/>
    <w:rsid w:val="00E95EAE"/>
    <w:rsid w:val="00EA0A99"/>
    <w:rsid w:val="00EA1033"/>
    <w:rsid w:val="00EA2986"/>
    <w:rsid w:val="00EA32AE"/>
    <w:rsid w:val="00EA5372"/>
    <w:rsid w:val="00EA6135"/>
    <w:rsid w:val="00EA63D3"/>
    <w:rsid w:val="00EB0BB8"/>
    <w:rsid w:val="00EB506C"/>
    <w:rsid w:val="00EB58C9"/>
    <w:rsid w:val="00EB7DA7"/>
    <w:rsid w:val="00EC2769"/>
    <w:rsid w:val="00EC5016"/>
    <w:rsid w:val="00EC5963"/>
    <w:rsid w:val="00EC6312"/>
    <w:rsid w:val="00EC6AD6"/>
    <w:rsid w:val="00ED0B13"/>
    <w:rsid w:val="00ED15CD"/>
    <w:rsid w:val="00ED2BA9"/>
    <w:rsid w:val="00ED358B"/>
    <w:rsid w:val="00ED4E1E"/>
    <w:rsid w:val="00ED5254"/>
    <w:rsid w:val="00ED5FAA"/>
    <w:rsid w:val="00ED6B03"/>
    <w:rsid w:val="00EE07D5"/>
    <w:rsid w:val="00EE4733"/>
    <w:rsid w:val="00EE6339"/>
    <w:rsid w:val="00EE6B63"/>
    <w:rsid w:val="00EE727B"/>
    <w:rsid w:val="00EF007A"/>
    <w:rsid w:val="00EF51ED"/>
    <w:rsid w:val="00EF590B"/>
    <w:rsid w:val="00EF5CF5"/>
    <w:rsid w:val="00EF6E8D"/>
    <w:rsid w:val="00EF7853"/>
    <w:rsid w:val="00F01BB6"/>
    <w:rsid w:val="00F0390E"/>
    <w:rsid w:val="00F04D84"/>
    <w:rsid w:val="00F0604D"/>
    <w:rsid w:val="00F061E5"/>
    <w:rsid w:val="00F07436"/>
    <w:rsid w:val="00F07FA1"/>
    <w:rsid w:val="00F11CFE"/>
    <w:rsid w:val="00F133B3"/>
    <w:rsid w:val="00F13B8B"/>
    <w:rsid w:val="00F13FCA"/>
    <w:rsid w:val="00F16AFA"/>
    <w:rsid w:val="00F16CC9"/>
    <w:rsid w:val="00F2132C"/>
    <w:rsid w:val="00F2196C"/>
    <w:rsid w:val="00F232BD"/>
    <w:rsid w:val="00F2385E"/>
    <w:rsid w:val="00F26DF0"/>
    <w:rsid w:val="00F31786"/>
    <w:rsid w:val="00F319CF"/>
    <w:rsid w:val="00F3309F"/>
    <w:rsid w:val="00F34E1D"/>
    <w:rsid w:val="00F43EDA"/>
    <w:rsid w:val="00F475B7"/>
    <w:rsid w:val="00F504D7"/>
    <w:rsid w:val="00F529A6"/>
    <w:rsid w:val="00F554EA"/>
    <w:rsid w:val="00F55705"/>
    <w:rsid w:val="00F56822"/>
    <w:rsid w:val="00F606C8"/>
    <w:rsid w:val="00F61081"/>
    <w:rsid w:val="00F61147"/>
    <w:rsid w:val="00F613A1"/>
    <w:rsid w:val="00F627EA"/>
    <w:rsid w:val="00F64820"/>
    <w:rsid w:val="00F65CBF"/>
    <w:rsid w:val="00F66BF9"/>
    <w:rsid w:val="00F66DBD"/>
    <w:rsid w:val="00F67A02"/>
    <w:rsid w:val="00F711C2"/>
    <w:rsid w:val="00F747F8"/>
    <w:rsid w:val="00F7654D"/>
    <w:rsid w:val="00F81328"/>
    <w:rsid w:val="00F81520"/>
    <w:rsid w:val="00F81D5F"/>
    <w:rsid w:val="00F83589"/>
    <w:rsid w:val="00F85C9B"/>
    <w:rsid w:val="00F868FC"/>
    <w:rsid w:val="00F8745E"/>
    <w:rsid w:val="00F90FA0"/>
    <w:rsid w:val="00F939A8"/>
    <w:rsid w:val="00F96F76"/>
    <w:rsid w:val="00F97AC1"/>
    <w:rsid w:val="00F97CF0"/>
    <w:rsid w:val="00FA03B3"/>
    <w:rsid w:val="00FA139A"/>
    <w:rsid w:val="00FA2E12"/>
    <w:rsid w:val="00FA30D1"/>
    <w:rsid w:val="00FB015E"/>
    <w:rsid w:val="00FB61E0"/>
    <w:rsid w:val="00FB6A91"/>
    <w:rsid w:val="00FC0C01"/>
    <w:rsid w:val="00FC157E"/>
    <w:rsid w:val="00FC17C1"/>
    <w:rsid w:val="00FC3425"/>
    <w:rsid w:val="00FC40A2"/>
    <w:rsid w:val="00FC528B"/>
    <w:rsid w:val="00FC5BB9"/>
    <w:rsid w:val="00FC60DF"/>
    <w:rsid w:val="00FC67FA"/>
    <w:rsid w:val="00FC6A8F"/>
    <w:rsid w:val="00FC74B4"/>
    <w:rsid w:val="00FC793C"/>
    <w:rsid w:val="00FD00D8"/>
    <w:rsid w:val="00FD09A9"/>
    <w:rsid w:val="00FD3047"/>
    <w:rsid w:val="00FD5B0F"/>
    <w:rsid w:val="00FD612B"/>
    <w:rsid w:val="00FF423B"/>
    <w:rsid w:val="00FF61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31786"/>
    <w:pPr>
      <w:spacing w:after="120"/>
    </w:pPr>
    <w:rPr>
      <w:rFonts w:eastAsiaTheme="minorEastAsia"/>
      <w:lang w:bidi="en-US"/>
    </w:rPr>
  </w:style>
  <w:style w:type="paragraph" w:styleId="Heading1">
    <w:name w:val="heading 1"/>
    <w:basedOn w:val="Normal"/>
    <w:next w:val="ppBodyText"/>
    <w:link w:val="Heading1Char"/>
    <w:qFormat/>
    <w:rsid w:val="00F317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317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317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31786"/>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178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3178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3178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F31786"/>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31786"/>
    <w:pPr>
      <w:numPr>
        <w:ilvl w:val="1"/>
        <w:numId w:val="16"/>
      </w:numPr>
      <w:spacing w:after="120"/>
    </w:pPr>
    <w:rPr>
      <w:rFonts w:eastAsiaTheme="minorEastAsia"/>
      <w:lang w:bidi="en-US"/>
    </w:rPr>
  </w:style>
  <w:style w:type="paragraph" w:customStyle="1" w:styleId="ppListEnd">
    <w:name w:val="pp List End"/>
    <w:basedOn w:val="ppNumberList"/>
    <w:next w:val="ppBodyText"/>
    <w:rsid w:val="00F3178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31786"/>
    <w:pPr>
      <w:numPr>
        <w:ilvl w:val="1"/>
        <w:numId w:val="19"/>
      </w:numPr>
      <w:tabs>
        <w:tab w:val="left" w:pos="1440"/>
      </w:tabs>
      <w:ind w:left="754" w:hanging="357"/>
    </w:pPr>
  </w:style>
  <w:style w:type="paragraph" w:customStyle="1" w:styleId="ppNumberListIndent">
    <w:name w:val="pp Number List Indent"/>
    <w:basedOn w:val="ppNumberList"/>
    <w:rsid w:val="00F31786"/>
    <w:pPr>
      <w:numPr>
        <w:ilvl w:val="2"/>
      </w:numPr>
      <w:tabs>
        <w:tab w:val="clear" w:pos="1440"/>
        <w:tab w:val="left" w:pos="2160"/>
      </w:tabs>
      <w:ind w:left="1434" w:hanging="357"/>
    </w:pPr>
  </w:style>
  <w:style w:type="paragraph" w:customStyle="1" w:styleId="ppFigure">
    <w:name w:val="pp Figure"/>
    <w:basedOn w:val="Normal"/>
    <w:next w:val="Normal"/>
    <w:qFormat/>
    <w:rsid w:val="00F31786"/>
    <w:pPr>
      <w:numPr>
        <w:ilvl w:val="1"/>
        <w:numId w:val="1"/>
      </w:numPr>
      <w:spacing w:after="0"/>
      <w:ind w:left="0"/>
    </w:pPr>
  </w:style>
  <w:style w:type="paragraph" w:customStyle="1" w:styleId="ppBodyTextIndent">
    <w:name w:val="pp Body Text Indent"/>
    <w:basedOn w:val="ppBodyText"/>
    <w:rsid w:val="00F31786"/>
    <w:pPr>
      <w:numPr>
        <w:ilvl w:val="2"/>
      </w:numPr>
    </w:pPr>
  </w:style>
  <w:style w:type="paragraph" w:customStyle="1" w:styleId="ppBodyTextIndent2">
    <w:name w:val="pp Body Text Indent 2"/>
    <w:basedOn w:val="ppBodyTextIndent"/>
    <w:rsid w:val="00F31786"/>
    <w:pPr>
      <w:numPr>
        <w:ilvl w:val="3"/>
      </w:numPr>
    </w:pPr>
  </w:style>
  <w:style w:type="paragraph" w:customStyle="1" w:styleId="ppFigureIndent">
    <w:name w:val="pp Figure Indent"/>
    <w:basedOn w:val="ppFigure"/>
    <w:next w:val="Normal"/>
    <w:rsid w:val="00F31786"/>
    <w:pPr>
      <w:numPr>
        <w:ilvl w:val="2"/>
      </w:numPr>
      <w:ind w:left="720"/>
    </w:pPr>
  </w:style>
  <w:style w:type="paragraph" w:customStyle="1" w:styleId="ppFigureIndent2">
    <w:name w:val="pp Figure Indent 2"/>
    <w:basedOn w:val="ppFigureIndent"/>
    <w:next w:val="Normal"/>
    <w:rsid w:val="00F31786"/>
    <w:pPr>
      <w:numPr>
        <w:ilvl w:val="3"/>
      </w:numPr>
      <w:ind w:left="1440"/>
    </w:pPr>
  </w:style>
  <w:style w:type="paragraph" w:styleId="Footer">
    <w:name w:val="footer"/>
    <w:basedOn w:val="Normal"/>
    <w:link w:val="FooterChar"/>
    <w:uiPriority w:val="99"/>
    <w:unhideWhenUsed/>
    <w:rsid w:val="00F31786"/>
    <w:pPr>
      <w:tabs>
        <w:tab w:val="center" w:pos="4680"/>
        <w:tab w:val="right" w:pos="9360"/>
      </w:tabs>
    </w:pPr>
  </w:style>
  <w:style w:type="character" w:customStyle="1" w:styleId="FooterChar">
    <w:name w:val="Footer Char"/>
    <w:basedOn w:val="DefaultParagraphFont"/>
    <w:link w:val="Footer"/>
    <w:uiPriority w:val="99"/>
    <w:rsid w:val="00F31786"/>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F31786"/>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31786"/>
    <w:pPr>
      <w:numPr>
        <w:ilvl w:val="2"/>
      </w:numPr>
      <w:ind w:left="862"/>
    </w:pPr>
  </w:style>
  <w:style w:type="paragraph" w:customStyle="1" w:styleId="ppNoteIndent2">
    <w:name w:val="pp Note Indent 2"/>
    <w:basedOn w:val="ppNoteIndent"/>
    <w:rsid w:val="00F31786"/>
    <w:pPr>
      <w:numPr>
        <w:ilvl w:val="3"/>
      </w:numPr>
      <w:ind w:left="1584"/>
    </w:pPr>
  </w:style>
  <w:style w:type="paragraph" w:customStyle="1" w:styleId="ppBulletList">
    <w:name w:val="pp Bullet List"/>
    <w:basedOn w:val="ppNumberList"/>
    <w:link w:val="ppBulletListChar"/>
    <w:qFormat/>
    <w:rsid w:val="00F31786"/>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F31786"/>
    <w:pPr>
      <w:numPr>
        <w:ilvl w:val="2"/>
      </w:numPr>
      <w:ind w:left="1434" w:hanging="357"/>
    </w:pPr>
  </w:style>
  <w:style w:type="paragraph" w:customStyle="1" w:styleId="ppCode">
    <w:name w:val="pp Code"/>
    <w:qFormat/>
    <w:rsid w:val="00F31786"/>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31786"/>
    <w:pPr>
      <w:numPr>
        <w:ilvl w:val="2"/>
      </w:numPr>
      <w:ind w:left="720"/>
    </w:pPr>
  </w:style>
  <w:style w:type="paragraph" w:customStyle="1" w:styleId="ppCodeIndent2">
    <w:name w:val="pp Code Indent 2"/>
    <w:basedOn w:val="ppCodeIndent"/>
    <w:rsid w:val="00F31786"/>
    <w:pPr>
      <w:numPr>
        <w:ilvl w:val="3"/>
      </w:numPr>
      <w:ind w:left="1440"/>
    </w:pPr>
  </w:style>
  <w:style w:type="paragraph" w:customStyle="1" w:styleId="ppCodeLanguage">
    <w:name w:val="pp Code Language"/>
    <w:basedOn w:val="Normal"/>
    <w:next w:val="ppCode"/>
    <w:qFormat/>
    <w:rsid w:val="00F31786"/>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31786"/>
    <w:pPr>
      <w:numPr>
        <w:ilvl w:val="2"/>
      </w:numPr>
      <w:ind w:left="720"/>
    </w:pPr>
  </w:style>
  <w:style w:type="paragraph" w:customStyle="1" w:styleId="ppCodeLanguageIndent2">
    <w:name w:val="pp Code Language Indent 2"/>
    <w:basedOn w:val="ppCodeLanguageIndent"/>
    <w:next w:val="ppCodeIndent2"/>
    <w:rsid w:val="00F31786"/>
    <w:pPr>
      <w:numPr>
        <w:ilvl w:val="3"/>
      </w:numPr>
      <w:ind w:left="1440"/>
    </w:pPr>
  </w:style>
  <w:style w:type="paragraph" w:customStyle="1" w:styleId="ppFigureCaption">
    <w:name w:val="pp Figure Caption"/>
    <w:basedOn w:val="Normal"/>
    <w:next w:val="ppBodyText"/>
    <w:qFormat/>
    <w:rsid w:val="00F31786"/>
    <w:pPr>
      <w:numPr>
        <w:ilvl w:val="1"/>
        <w:numId w:val="6"/>
      </w:numPr>
      <w:ind w:left="0"/>
    </w:pPr>
    <w:rPr>
      <w:i/>
    </w:rPr>
  </w:style>
  <w:style w:type="paragraph" w:customStyle="1" w:styleId="ppFigureCaptionIndent">
    <w:name w:val="pp Figure Caption Indent"/>
    <w:basedOn w:val="ppFigureCaption"/>
    <w:next w:val="ppBodyTextIndent"/>
    <w:rsid w:val="00F31786"/>
    <w:pPr>
      <w:numPr>
        <w:ilvl w:val="2"/>
      </w:numPr>
      <w:ind w:left="720"/>
    </w:pPr>
  </w:style>
  <w:style w:type="paragraph" w:customStyle="1" w:styleId="ppFigureCaptionIndent2">
    <w:name w:val="pp Figure Caption Indent 2"/>
    <w:basedOn w:val="ppFigureCaptionIndent"/>
    <w:next w:val="ppBodyTextIndent2"/>
    <w:rsid w:val="00F31786"/>
    <w:pPr>
      <w:numPr>
        <w:ilvl w:val="3"/>
      </w:numPr>
      <w:ind w:left="1440"/>
    </w:pPr>
  </w:style>
  <w:style w:type="paragraph" w:customStyle="1" w:styleId="ppFigureNumber">
    <w:name w:val="pp Figure Number"/>
    <w:basedOn w:val="Normal"/>
    <w:next w:val="ppFigureCaption"/>
    <w:rsid w:val="00F31786"/>
    <w:pPr>
      <w:numPr>
        <w:ilvl w:val="1"/>
        <w:numId w:val="7"/>
      </w:numPr>
      <w:spacing w:after="0"/>
      <w:ind w:left="0"/>
    </w:pPr>
    <w:rPr>
      <w:b/>
    </w:rPr>
  </w:style>
  <w:style w:type="paragraph" w:customStyle="1" w:styleId="ppFigureNumberIndent">
    <w:name w:val="pp Figure Number Indent"/>
    <w:basedOn w:val="ppFigureNumber"/>
    <w:next w:val="ppFigureCaptionIndent"/>
    <w:rsid w:val="00F31786"/>
    <w:pPr>
      <w:numPr>
        <w:ilvl w:val="2"/>
      </w:numPr>
      <w:ind w:left="720"/>
    </w:pPr>
  </w:style>
  <w:style w:type="paragraph" w:customStyle="1" w:styleId="ppFigureNumberIndent2">
    <w:name w:val="pp Figure Number Indent 2"/>
    <w:basedOn w:val="ppFigureNumberIndent"/>
    <w:next w:val="ppFigureCaptionIndent2"/>
    <w:rsid w:val="00F31786"/>
    <w:pPr>
      <w:numPr>
        <w:ilvl w:val="3"/>
      </w:numPr>
      <w:ind w:left="1440"/>
    </w:pPr>
  </w:style>
  <w:style w:type="paragraph" w:customStyle="1" w:styleId="ppTopic">
    <w:name w:val="pp Topic"/>
    <w:basedOn w:val="Title"/>
    <w:next w:val="ppBodyText"/>
    <w:rsid w:val="00F31786"/>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F31786"/>
    <w:rPr>
      <w:rFonts w:eastAsiaTheme="minorEastAsia"/>
      <w:lang w:bidi="en-US"/>
    </w:rPr>
  </w:style>
  <w:style w:type="paragraph" w:styleId="Title">
    <w:name w:val="Title"/>
    <w:basedOn w:val="Normal"/>
    <w:next w:val="Normal"/>
    <w:link w:val="TitleChar"/>
    <w:uiPriority w:val="10"/>
    <w:qFormat/>
    <w:rsid w:val="00F3178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786"/>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F31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86"/>
    <w:rPr>
      <w:rFonts w:ascii="Tahoma" w:eastAsiaTheme="minorEastAsia" w:hAnsi="Tahoma" w:cs="Tahoma"/>
      <w:sz w:val="16"/>
      <w:szCs w:val="16"/>
      <w:lang w:bidi="en-US"/>
    </w:rPr>
  </w:style>
  <w:style w:type="paragraph" w:customStyle="1" w:styleId="ppBulletListTable">
    <w:name w:val="pp Bullet List Table"/>
    <w:basedOn w:val="Normal"/>
    <w:uiPriority w:val="11"/>
    <w:rsid w:val="00F31786"/>
    <w:pPr>
      <w:numPr>
        <w:numId w:val="10"/>
      </w:numPr>
      <w:tabs>
        <w:tab w:val="left" w:pos="403"/>
      </w:tabs>
      <w:spacing w:before="100"/>
    </w:pPr>
    <w:rPr>
      <w:sz w:val="18"/>
    </w:rPr>
  </w:style>
  <w:style w:type="paragraph" w:customStyle="1" w:styleId="ppChapterNumber">
    <w:name w:val="pp Chapter Number"/>
    <w:next w:val="Normal"/>
    <w:uiPriority w:val="14"/>
    <w:rsid w:val="00F3178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3178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3178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31786"/>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31786"/>
    <w:pPr>
      <w:numPr>
        <w:ilvl w:val="0"/>
        <w:numId w:val="0"/>
      </w:numPr>
    </w:pPr>
  </w:style>
  <w:style w:type="paragraph" w:customStyle="1" w:styleId="ppCodeTable">
    <w:name w:val="pp Code Table"/>
    <w:basedOn w:val="ppCode"/>
    <w:rsid w:val="00F31786"/>
    <w:pPr>
      <w:numPr>
        <w:ilvl w:val="0"/>
        <w:numId w:val="0"/>
      </w:numPr>
    </w:pPr>
  </w:style>
  <w:style w:type="paragraph" w:customStyle="1" w:styleId="ppListBodyText">
    <w:name w:val="pp List Body Text"/>
    <w:basedOn w:val="Normal"/>
    <w:rsid w:val="00F31786"/>
  </w:style>
  <w:style w:type="paragraph" w:customStyle="1" w:styleId="ppNoteBullet">
    <w:name w:val="pp Note Bullet"/>
    <w:basedOn w:val="ppNote"/>
    <w:rsid w:val="00F31786"/>
    <w:pPr>
      <w:numPr>
        <w:ilvl w:val="0"/>
        <w:numId w:val="0"/>
      </w:numPr>
    </w:pPr>
  </w:style>
  <w:style w:type="paragraph" w:customStyle="1" w:styleId="ppNumberListTable">
    <w:name w:val="pp Number List Table"/>
    <w:basedOn w:val="ppNumberList"/>
    <w:rsid w:val="00F31786"/>
    <w:pPr>
      <w:numPr>
        <w:ilvl w:val="0"/>
        <w:numId w:val="0"/>
      </w:numPr>
      <w:tabs>
        <w:tab w:val="left" w:pos="403"/>
      </w:tabs>
    </w:pPr>
    <w:rPr>
      <w:sz w:val="18"/>
    </w:rPr>
  </w:style>
  <w:style w:type="paragraph" w:customStyle="1" w:styleId="ppProcedureStart">
    <w:name w:val="pp Procedure Start"/>
    <w:basedOn w:val="Normal"/>
    <w:next w:val="ppNumberList"/>
    <w:rsid w:val="00F31786"/>
    <w:pPr>
      <w:spacing w:before="80" w:after="80"/>
    </w:pPr>
    <w:rPr>
      <w:rFonts w:cs="Arial"/>
      <w:b/>
      <w:szCs w:val="20"/>
    </w:rPr>
  </w:style>
  <w:style w:type="paragraph" w:customStyle="1" w:styleId="ppSection">
    <w:name w:val="pp Section"/>
    <w:basedOn w:val="Heading1"/>
    <w:next w:val="Normal"/>
    <w:rsid w:val="00F31786"/>
    <w:rPr>
      <w:color w:val="333399"/>
    </w:rPr>
  </w:style>
  <w:style w:type="paragraph" w:customStyle="1" w:styleId="ppShowMe">
    <w:name w:val="pp Show Me"/>
    <w:basedOn w:val="Normal"/>
    <w:next w:val="ppBodyText"/>
    <w:rsid w:val="00F31786"/>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F31786"/>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31786"/>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31786"/>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31786"/>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F31786"/>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31786"/>
    <w:rPr>
      <w:szCs w:val="20"/>
    </w:rPr>
  </w:style>
  <w:style w:type="character" w:customStyle="1" w:styleId="FootnoteTextChar">
    <w:name w:val="Footnote Text Char"/>
    <w:basedOn w:val="DefaultParagraphFont"/>
    <w:link w:val="FootnoteText"/>
    <w:uiPriority w:val="99"/>
    <w:rsid w:val="00F31786"/>
    <w:rPr>
      <w:rFonts w:eastAsiaTheme="minorEastAsia"/>
      <w:szCs w:val="20"/>
      <w:lang w:bidi="en-US"/>
    </w:rPr>
  </w:style>
  <w:style w:type="paragraph" w:styleId="Header">
    <w:name w:val="header"/>
    <w:basedOn w:val="Normal"/>
    <w:link w:val="HeaderChar"/>
    <w:uiPriority w:val="99"/>
    <w:semiHidden/>
    <w:unhideWhenUsed/>
    <w:rsid w:val="00F31786"/>
    <w:pPr>
      <w:tabs>
        <w:tab w:val="center" w:pos="4680"/>
        <w:tab w:val="right" w:pos="9360"/>
      </w:tabs>
    </w:pPr>
  </w:style>
  <w:style w:type="character" w:customStyle="1" w:styleId="HeaderChar">
    <w:name w:val="Header Char"/>
    <w:basedOn w:val="DefaultParagraphFont"/>
    <w:link w:val="Header"/>
    <w:uiPriority w:val="99"/>
    <w:semiHidden/>
    <w:rsid w:val="00F31786"/>
    <w:rPr>
      <w:rFonts w:eastAsiaTheme="minorEastAsia"/>
      <w:lang w:bidi="en-US"/>
    </w:rPr>
  </w:style>
  <w:style w:type="character" w:styleId="PlaceholderText">
    <w:name w:val="Placeholder Text"/>
    <w:basedOn w:val="DefaultParagraphFont"/>
    <w:uiPriority w:val="99"/>
    <w:semiHidden/>
    <w:rsid w:val="00F31786"/>
    <w:rPr>
      <w:color w:val="808080"/>
    </w:rPr>
  </w:style>
  <w:style w:type="paragraph" w:styleId="Caption">
    <w:name w:val="caption"/>
    <w:basedOn w:val="Normal"/>
    <w:next w:val="Normal"/>
    <w:uiPriority w:val="35"/>
    <w:unhideWhenUsed/>
    <w:qFormat/>
    <w:rsid w:val="00F31786"/>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F31786"/>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31786"/>
    <w:pPr>
      <w:numPr>
        <w:ilvl w:val="4"/>
      </w:numPr>
    </w:pPr>
  </w:style>
  <w:style w:type="paragraph" w:customStyle="1" w:styleId="ppBulletListIndent2">
    <w:name w:val="pp Bullet List Indent 2"/>
    <w:basedOn w:val="ppBulletListIndent"/>
    <w:qFormat/>
    <w:rsid w:val="00F31786"/>
    <w:pPr>
      <w:numPr>
        <w:ilvl w:val="3"/>
      </w:numPr>
      <w:ind w:left="2115" w:hanging="357"/>
    </w:pPr>
  </w:style>
  <w:style w:type="paragraph" w:customStyle="1" w:styleId="ppNumberListIndent2">
    <w:name w:val="pp Number List Indent 2"/>
    <w:basedOn w:val="ppNumberListIndent"/>
    <w:qFormat/>
    <w:rsid w:val="00F31786"/>
    <w:pPr>
      <w:numPr>
        <w:ilvl w:val="3"/>
      </w:numPr>
      <w:ind w:left="2115" w:hanging="357"/>
    </w:pPr>
  </w:style>
  <w:style w:type="paragraph" w:customStyle="1" w:styleId="ppCodeIndent3">
    <w:name w:val="pp Code Indent 3"/>
    <w:basedOn w:val="ppCodeIndent2"/>
    <w:qFormat/>
    <w:rsid w:val="00F31786"/>
    <w:pPr>
      <w:numPr>
        <w:ilvl w:val="4"/>
      </w:numPr>
    </w:pPr>
  </w:style>
  <w:style w:type="paragraph" w:customStyle="1" w:styleId="ppCodeLanguageIndent3">
    <w:name w:val="pp Code Language Indent 3"/>
    <w:basedOn w:val="ppCodeLanguageIndent2"/>
    <w:next w:val="ppCodeIndent3"/>
    <w:qFormat/>
    <w:rsid w:val="00F31786"/>
    <w:pPr>
      <w:numPr>
        <w:ilvl w:val="4"/>
      </w:numPr>
    </w:pPr>
  </w:style>
  <w:style w:type="paragraph" w:customStyle="1" w:styleId="ppNoteIndent3">
    <w:name w:val="pp Note Indent 3"/>
    <w:basedOn w:val="ppNoteIndent2"/>
    <w:qFormat/>
    <w:rsid w:val="00F31786"/>
    <w:pPr>
      <w:numPr>
        <w:ilvl w:val="4"/>
      </w:numPr>
    </w:pPr>
  </w:style>
  <w:style w:type="paragraph" w:customStyle="1" w:styleId="ppFigureIndent3">
    <w:name w:val="pp Figure Indent 3"/>
    <w:basedOn w:val="ppFigureIndent2"/>
    <w:qFormat/>
    <w:rsid w:val="00F31786"/>
    <w:pPr>
      <w:numPr>
        <w:ilvl w:val="4"/>
      </w:numPr>
    </w:pPr>
  </w:style>
  <w:style w:type="paragraph" w:customStyle="1" w:styleId="ppFigureCaptionIndent3">
    <w:name w:val="pp Figure Caption Indent 3"/>
    <w:basedOn w:val="ppFigureCaptionIndent2"/>
    <w:qFormat/>
    <w:rsid w:val="00F31786"/>
    <w:pPr>
      <w:numPr>
        <w:ilvl w:val="4"/>
      </w:numPr>
    </w:pPr>
  </w:style>
  <w:style w:type="paragraph" w:customStyle="1" w:styleId="ppFigureNumberIndent3">
    <w:name w:val="pp Figure Number Indent 3"/>
    <w:basedOn w:val="ppFigureNumberIndent2"/>
    <w:qFormat/>
    <w:rsid w:val="00F31786"/>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0570BF"/>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0570BF"/>
    <w:rPr>
      <w:rFonts w:ascii="Verdana" w:eastAsiaTheme="minorEastAsia" w:hAnsi="Verdana" w:cs="Times New Roman"/>
      <w:b/>
      <w:bCs/>
      <w:color w:val="000000"/>
      <w:sz w:val="20"/>
      <w:szCs w:val="20"/>
      <w:lang w:bidi="en-US"/>
    </w:rPr>
  </w:style>
  <w:style w:type="character" w:customStyle="1" w:styleId="ppNumberListChar">
    <w:name w:val="pp Number List Char"/>
    <w:basedOn w:val="DefaultParagraphFont"/>
    <w:link w:val="ppNumberList"/>
    <w:rsid w:val="00093CFB"/>
    <w:rPr>
      <w:rFonts w:eastAsiaTheme="minorEastAsia"/>
      <w:lang w:bidi="en-US"/>
    </w:rPr>
  </w:style>
  <w:style w:type="character" w:customStyle="1" w:styleId="ppNoteChar">
    <w:name w:val="pp Note Char"/>
    <w:basedOn w:val="DefaultParagraphFont"/>
    <w:link w:val="ppNote"/>
    <w:rsid w:val="00093CFB"/>
    <w:rPr>
      <w:rFonts w:eastAsiaTheme="minorEastAsia"/>
      <w:shd w:val="clear" w:color="auto" w:fill="EAF1DD" w:themeFill="accent3" w:themeFillTint="33"/>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F31786"/>
    <w:pPr>
      <w:spacing w:after="120"/>
    </w:pPr>
    <w:rPr>
      <w:rFonts w:eastAsiaTheme="minorEastAsia"/>
      <w:lang w:bidi="en-US"/>
    </w:rPr>
  </w:style>
  <w:style w:type="paragraph" w:styleId="Heading1">
    <w:name w:val="heading 1"/>
    <w:basedOn w:val="Normal"/>
    <w:next w:val="ppBodyText"/>
    <w:link w:val="Heading1Char"/>
    <w:qFormat/>
    <w:rsid w:val="00F317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317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317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31786"/>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1786"/>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31786"/>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31786"/>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F31786"/>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F31786"/>
    <w:pPr>
      <w:numPr>
        <w:ilvl w:val="1"/>
        <w:numId w:val="16"/>
      </w:numPr>
      <w:spacing w:after="120"/>
    </w:pPr>
    <w:rPr>
      <w:rFonts w:eastAsiaTheme="minorEastAsia"/>
      <w:lang w:bidi="en-US"/>
    </w:rPr>
  </w:style>
  <w:style w:type="paragraph" w:customStyle="1" w:styleId="ppListEnd">
    <w:name w:val="pp List End"/>
    <w:basedOn w:val="ppNumberList"/>
    <w:next w:val="ppBodyText"/>
    <w:rsid w:val="00F31786"/>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31786"/>
    <w:pPr>
      <w:numPr>
        <w:ilvl w:val="1"/>
        <w:numId w:val="19"/>
      </w:numPr>
      <w:tabs>
        <w:tab w:val="left" w:pos="1440"/>
      </w:tabs>
      <w:ind w:left="754" w:hanging="357"/>
    </w:pPr>
  </w:style>
  <w:style w:type="paragraph" w:customStyle="1" w:styleId="ppNumberListIndent">
    <w:name w:val="pp Number List Indent"/>
    <w:basedOn w:val="ppNumberList"/>
    <w:rsid w:val="00F31786"/>
    <w:pPr>
      <w:numPr>
        <w:ilvl w:val="2"/>
      </w:numPr>
      <w:tabs>
        <w:tab w:val="clear" w:pos="1440"/>
        <w:tab w:val="left" w:pos="2160"/>
      </w:tabs>
      <w:ind w:left="1434" w:hanging="357"/>
    </w:pPr>
  </w:style>
  <w:style w:type="paragraph" w:customStyle="1" w:styleId="ppFigure">
    <w:name w:val="pp Figure"/>
    <w:basedOn w:val="Normal"/>
    <w:next w:val="Normal"/>
    <w:qFormat/>
    <w:rsid w:val="00F31786"/>
    <w:pPr>
      <w:numPr>
        <w:ilvl w:val="1"/>
        <w:numId w:val="1"/>
      </w:numPr>
      <w:spacing w:after="0"/>
      <w:ind w:left="0"/>
    </w:pPr>
  </w:style>
  <w:style w:type="paragraph" w:customStyle="1" w:styleId="ppBodyTextIndent">
    <w:name w:val="pp Body Text Indent"/>
    <w:basedOn w:val="ppBodyText"/>
    <w:rsid w:val="00F31786"/>
    <w:pPr>
      <w:numPr>
        <w:ilvl w:val="2"/>
      </w:numPr>
    </w:pPr>
  </w:style>
  <w:style w:type="paragraph" w:customStyle="1" w:styleId="ppBodyTextIndent2">
    <w:name w:val="pp Body Text Indent 2"/>
    <w:basedOn w:val="ppBodyTextIndent"/>
    <w:rsid w:val="00F31786"/>
    <w:pPr>
      <w:numPr>
        <w:ilvl w:val="3"/>
      </w:numPr>
    </w:pPr>
  </w:style>
  <w:style w:type="paragraph" w:customStyle="1" w:styleId="ppFigureIndent">
    <w:name w:val="pp Figure Indent"/>
    <w:basedOn w:val="ppFigure"/>
    <w:next w:val="Normal"/>
    <w:rsid w:val="00F31786"/>
    <w:pPr>
      <w:numPr>
        <w:ilvl w:val="2"/>
      </w:numPr>
      <w:ind w:left="720"/>
    </w:pPr>
  </w:style>
  <w:style w:type="paragraph" w:customStyle="1" w:styleId="ppFigureIndent2">
    <w:name w:val="pp Figure Indent 2"/>
    <w:basedOn w:val="ppFigureIndent"/>
    <w:next w:val="Normal"/>
    <w:rsid w:val="00F31786"/>
    <w:pPr>
      <w:numPr>
        <w:ilvl w:val="3"/>
      </w:numPr>
      <w:ind w:left="1440"/>
    </w:pPr>
  </w:style>
  <w:style w:type="paragraph" w:styleId="Footer">
    <w:name w:val="footer"/>
    <w:basedOn w:val="Normal"/>
    <w:link w:val="FooterChar"/>
    <w:uiPriority w:val="99"/>
    <w:unhideWhenUsed/>
    <w:rsid w:val="00F31786"/>
    <w:pPr>
      <w:tabs>
        <w:tab w:val="center" w:pos="4680"/>
        <w:tab w:val="right" w:pos="9360"/>
      </w:tabs>
    </w:pPr>
  </w:style>
  <w:style w:type="character" w:customStyle="1" w:styleId="FooterChar">
    <w:name w:val="Footer Char"/>
    <w:basedOn w:val="DefaultParagraphFont"/>
    <w:link w:val="Footer"/>
    <w:uiPriority w:val="99"/>
    <w:rsid w:val="00F31786"/>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F31786"/>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31786"/>
    <w:pPr>
      <w:numPr>
        <w:ilvl w:val="2"/>
      </w:numPr>
      <w:ind w:left="862"/>
    </w:pPr>
  </w:style>
  <w:style w:type="paragraph" w:customStyle="1" w:styleId="ppNoteIndent2">
    <w:name w:val="pp Note Indent 2"/>
    <w:basedOn w:val="ppNoteIndent"/>
    <w:rsid w:val="00F31786"/>
    <w:pPr>
      <w:numPr>
        <w:ilvl w:val="3"/>
      </w:numPr>
      <w:ind w:left="1584"/>
    </w:pPr>
  </w:style>
  <w:style w:type="paragraph" w:customStyle="1" w:styleId="ppBulletList">
    <w:name w:val="pp Bullet List"/>
    <w:basedOn w:val="ppNumberList"/>
    <w:link w:val="ppBulletListChar"/>
    <w:qFormat/>
    <w:rsid w:val="00F31786"/>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F31786"/>
    <w:pPr>
      <w:numPr>
        <w:ilvl w:val="2"/>
      </w:numPr>
      <w:ind w:left="1434" w:hanging="357"/>
    </w:pPr>
  </w:style>
  <w:style w:type="paragraph" w:customStyle="1" w:styleId="ppCode">
    <w:name w:val="pp Code"/>
    <w:qFormat/>
    <w:rsid w:val="00F31786"/>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F31786"/>
    <w:pPr>
      <w:numPr>
        <w:ilvl w:val="2"/>
      </w:numPr>
      <w:ind w:left="720"/>
    </w:pPr>
  </w:style>
  <w:style w:type="paragraph" w:customStyle="1" w:styleId="ppCodeIndent2">
    <w:name w:val="pp Code Indent 2"/>
    <w:basedOn w:val="ppCodeIndent"/>
    <w:rsid w:val="00F31786"/>
    <w:pPr>
      <w:numPr>
        <w:ilvl w:val="3"/>
      </w:numPr>
      <w:ind w:left="1440"/>
    </w:pPr>
  </w:style>
  <w:style w:type="paragraph" w:customStyle="1" w:styleId="ppCodeLanguage">
    <w:name w:val="pp Code Language"/>
    <w:basedOn w:val="Normal"/>
    <w:next w:val="ppCode"/>
    <w:qFormat/>
    <w:rsid w:val="00F31786"/>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F31786"/>
    <w:pPr>
      <w:numPr>
        <w:ilvl w:val="2"/>
      </w:numPr>
      <w:ind w:left="720"/>
    </w:pPr>
  </w:style>
  <w:style w:type="paragraph" w:customStyle="1" w:styleId="ppCodeLanguageIndent2">
    <w:name w:val="pp Code Language Indent 2"/>
    <w:basedOn w:val="ppCodeLanguageIndent"/>
    <w:next w:val="ppCodeIndent2"/>
    <w:rsid w:val="00F31786"/>
    <w:pPr>
      <w:numPr>
        <w:ilvl w:val="3"/>
      </w:numPr>
      <w:ind w:left="1440"/>
    </w:pPr>
  </w:style>
  <w:style w:type="paragraph" w:customStyle="1" w:styleId="ppFigureCaption">
    <w:name w:val="pp Figure Caption"/>
    <w:basedOn w:val="Normal"/>
    <w:next w:val="ppBodyText"/>
    <w:qFormat/>
    <w:rsid w:val="00F31786"/>
    <w:pPr>
      <w:numPr>
        <w:ilvl w:val="1"/>
        <w:numId w:val="6"/>
      </w:numPr>
      <w:ind w:left="0"/>
    </w:pPr>
    <w:rPr>
      <w:i/>
    </w:rPr>
  </w:style>
  <w:style w:type="paragraph" w:customStyle="1" w:styleId="ppFigureCaptionIndent">
    <w:name w:val="pp Figure Caption Indent"/>
    <w:basedOn w:val="ppFigureCaption"/>
    <w:next w:val="ppBodyTextIndent"/>
    <w:rsid w:val="00F31786"/>
    <w:pPr>
      <w:numPr>
        <w:ilvl w:val="2"/>
      </w:numPr>
      <w:ind w:left="720"/>
    </w:pPr>
  </w:style>
  <w:style w:type="paragraph" w:customStyle="1" w:styleId="ppFigureCaptionIndent2">
    <w:name w:val="pp Figure Caption Indent 2"/>
    <w:basedOn w:val="ppFigureCaptionIndent"/>
    <w:next w:val="ppBodyTextIndent2"/>
    <w:rsid w:val="00F31786"/>
    <w:pPr>
      <w:numPr>
        <w:ilvl w:val="3"/>
      </w:numPr>
      <w:ind w:left="1440"/>
    </w:pPr>
  </w:style>
  <w:style w:type="paragraph" w:customStyle="1" w:styleId="ppFigureNumber">
    <w:name w:val="pp Figure Number"/>
    <w:basedOn w:val="Normal"/>
    <w:next w:val="ppFigureCaption"/>
    <w:rsid w:val="00F31786"/>
    <w:pPr>
      <w:numPr>
        <w:ilvl w:val="1"/>
        <w:numId w:val="7"/>
      </w:numPr>
      <w:spacing w:after="0"/>
      <w:ind w:left="0"/>
    </w:pPr>
    <w:rPr>
      <w:b/>
    </w:rPr>
  </w:style>
  <w:style w:type="paragraph" w:customStyle="1" w:styleId="ppFigureNumberIndent">
    <w:name w:val="pp Figure Number Indent"/>
    <w:basedOn w:val="ppFigureNumber"/>
    <w:next w:val="ppFigureCaptionIndent"/>
    <w:rsid w:val="00F31786"/>
    <w:pPr>
      <w:numPr>
        <w:ilvl w:val="2"/>
      </w:numPr>
      <w:ind w:left="720"/>
    </w:pPr>
  </w:style>
  <w:style w:type="paragraph" w:customStyle="1" w:styleId="ppFigureNumberIndent2">
    <w:name w:val="pp Figure Number Indent 2"/>
    <w:basedOn w:val="ppFigureNumberIndent"/>
    <w:next w:val="ppFigureCaptionIndent2"/>
    <w:rsid w:val="00F31786"/>
    <w:pPr>
      <w:numPr>
        <w:ilvl w:val="3"/>
      </w:numPr>
      <w:ind w:left="1440"/>
    </w:pPr>
  </w:style>
  <w:style w:type="paragraph" w:customStyle="1" w:styleId="ppTopic">
    <w:name w:val="pp Topic"/>
    <w:basedOn w:val="Title"/>
    <w:next w:val="ppBodyText"/>
    <w:rsid w:val="00F31786"/>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F31786"/>
    <w:rPr>
      <w:rFonts w:eastAsiaTheme="minorEastAsia"/>
      <w:lang w:bidi="en-US"/>
    </w:rPr>
  </w:style>
  <w:style w:type="paragraph" w:styleId="Title">
    <w:name w:val="Title"/>
    <w:basedOn w:val="Normal"/>
    <w:next w:val="Normal"/>
    <w:link w:val="TitleChar"/>
    <w:uiPriority w:val="10"/>
    <w:qFormat/>
    <w:rsid w:val="00F3178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31786"/>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F317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1786"/>
    <w:rPr>
      <w:rFonts w:ascii="Tahoma" w:eastAsiaTheme="minorEastAsia" w:hAnsi="Tahoma" w:cs="Tahoma"/>
      <w:sz w:val="16"/>
      <w:szCs w:val="16"/>
      <w:lang w:bidi="en-US"/>
    </w:rPr>
  </w:style>
  <w:style w:type="paragraph" w:customStyle="1" w:styleId="ppBulletListTable">
    <w:name w:val="pp Bullet List Table"/>
    <w:basedOn w:val="Normal"/>
    <w:uiPriority w:val="11"/>
    <w:rsid w:val="00F31786"/>
    <w:pPr>
      <w:numPr>
        <w:numId w:val="10"/>
      </w:numPr>
      <w:tabs>
        <w:tab w:val="left" w:pos="403"/>
      </w:tabs>
      <w:spacing w:before="100"/>
    </w:pPr>
    <w:rPr>
      <w:sz w:val="18"/>
    </w:rPr>
  </w:style>
  <w:style w:type="paragraph" w:customStyle="1" w:styleId="ppChapterNumber">
    <w:name w:val="pp Chapter Number"/>
    <w:next w:val="Normal"/>
    <w:uiPriority w:val="14"/>
    <w:rsid w:val="00F31786"/>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31786"/>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31786"/>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31786"/>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31786"/>
    <w:pPr>
      <w:numPr>
        <w:ilvl w:val="0"/>
        <w:numId w:val="0"/>
      </w:numPr>
    </w:pPr>
  </w:style>
  <w:style w:type="paragraph" w:customStyle="1" w:styleId="ppCodeTable">
    <w:name w:val="pp Code Table"/>
    <w:basedOn w:val="ppCode"/>
    <w:rsid w:val="00F31786"/>
    <w:pPr>
      <w:numPr>
        <w:ilvl w:val="0"/>
        <w:numId w:val="0"/>
      </w:numPr>
    </w:pPr>
  </w:style>
  <w:style w:type="paragraph" w:customStyle="1" w:styleId="ppListBodyText">
    <w:name w:val="pp List Body Text"/>
    <w:basedOn w:val="Normal"/>
    <w:rsid w:val="00F31786"/>
  </w:style>
  <w:style w:type="paragraph" w:customStyle="1" w:styleId="ppNoteBullet">
    <w:name w:val="pp Note Bullet"/>
    <w:basedOn w:val="ppNote"/>
    <w:rsid w:val="00F31786"/>
    <w:pPr>
      <w:numPr>
        <w:ilvl w:val="0"/>
        <w:numId w:val="0"/>
      </w:numPr>
    </w:pPr>
  </w:style>
  <w:style w:type="paragraph" w:customStyle="1" w:styleId="ppNumberListTable">
    <w:name w:val="pp Number List Table"/>
    <w:basedOn w:val="ppNumberList"/>
    <w:rsid w:val="00F31786"/>
    <w:pPr>
      <w:numPr>
        <w:ilvl w:val="0"/>
        <w:numId w:val="0"/>
      </w:numPr>
      <w:tabs>
        <w:tab w:val="left" w:pos="403"/>
      </w:tabs>
    </w:pPr>
    <w:rPr>
      <w:sz w:val="18"/>
    </w:rPr>
  </w:style>
  <w:style w:type="paragraph" w:customStyle="1" w:styleId="ppProcedureStart">
    <w:name w:val="pp Procedure Start"/>
    <w:basedOn w:val="Normal"/>
    <w:next w:val="ppNumberList"/>
    <w:rsid w:val="00F31786"/>
    <w:pPr>
      <w:spacing w:before="80" w:after="80"/>
    </w:pPr>
    <w:rPr>
      <w:rFonts w:cs="Arial"/>
      <w:b/>
      <w:szCs w:val="20"/>
    </w:rPr>
  </w:style>
  <w:style w:type="paragraph" w:customStyle="1" w:styleId="ppSection">
    <w:name w:val="pp Section"/>
    <w:basedOn w:val="Heading1"/>
    <w:next w:val="Normal"/>
    <w:rsid w:val="00F31786"/>
    <w:rPr>
      <w:color w:val="333399"/>
    </w:rPr>
  </w:style>
  <w:style w:type="paragraph" w:customStyle="1" w:styleId="ppShowMe">
    <w:name w:val="pp Show Me"/>
    <w:basedOn w:val="Normal"/>
    <w:next w:val="ppBodyText"/>
    <w:rsid w:val="00F31786"/>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F31786"/>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31786"/>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31786"/>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31786"/>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F31786"/>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31786"/>
    <w:rPr>
      <w:szCs w:val="20"/>
    </w:rPr>
  </w:style>
  <w:style w:type="character" w:customStyle="1" w:styleId="FootnoteTextChar">
    <w:name w:val="Footnote Text Char"/>
    <w:basedOn w:val="DefaultParagraphFont"/>
    <w:link w:val="FootnoteText"/>
    <w:uiPriority w:val="99"/>
    <w:rsid w:val="00F31786"/>
    <w:rPr>
      <w:rFonts w:eastAsiaTheme="minorEastAsia"/>
      <w:szCs w:val="20"/>
      <w:lang w:bidi="en-US"/>
    </w:rPr>
  </w:style>
  <w:style w:type="paragraph" w:styleId="Header">
    <w:name w:val="header"/>
    <w:basedOn w:val="Normal"/>
    <w:link w:val="HeaderChar"/>
    <w:uiPriority w:val="99"/>
    <w:semiHidden/>
    <w:unhideWhenUsed/>
    <w:rsid w:val="00F31786"/>
    <w:pPr>
      <w:tabs>
        <w:tab w:val="center" w:pos="4680"/>
        <w:tab w:val="right" w:pos="9360"/>
      </w:tabs>
    </w:pPr>
  </w:style>
  <w:style w:type="character" w:customStyle="1" w:styleId="HeaderChar">
    <w:name w:val="Header Char"/>
    <w:basedOn w:val="DefaultParagraphFont"/>
    <w:link w:val="Header"/>
    <w:uiPriority w:val="99"/>
    <w:semiHidden/>
    <w:rsid w:val="00F31786"/>
    <w:rPr>
      <w:rFonts w:eastAsiaTheme="minorEastAsia"/>
      <w:lang w:bidi="en-US"/>
    </w:rPr>
  </w:style>
  <w:style w:type="character" w:styleId="PlaceholderText">
    <w:name w:val="Placeholder Text"/>
    <w:basedOn w:val="DefaultParagraphFont"/>
    <w:uiPriority w:val="99"/>
    <w:semiHidden/>
    <w:rsid w:val="00F31786"/>
    <w:rPr>
      <w:color w:val="808080"/>
    </w:rPr>
  </w:style>
  <w:style w:type="paragraph" w:styleId="Caption">
    <w:name w:val="caption"/>
    <w:basedOn w:val="Normal"/>
    <w:next w:val="Normal"/>
    <w:uiPriority w:val="35"/>
    <w:unhideWhenUsed/>
    <w:qFormat/>
    <w:rsid w:val="00F31786"/>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F31786"/>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F31786"/>
    <w:pPr>
      <w:numPr>
        <w:ilvl w:val="4"/>
      </w:numPr>
    </w:pPr>
  </w:style>
  <w:style w:type="paragraph" w:customStyle="1" w:styleId="ppBulletListIndent2">
    <w:name w:val="pp Bullet List Indent 2"/>
    <w:basedOn w:val="ppBulletListIndent"/>
    <w:qFormat/>
    <w:rsid w:val="00F31786"/>
    <w:pPr>
      <w:numPr>
        <w:ilvl w:val="3"/>
      </w:numPr>
      <w:ind w:left="2115" w:hanging="357"/>
    </w:pPr>
  </w:style>
  <w:style w:type="paragraph" w:customStyle="1" w:styleId="ppNumberListIndent2">
    <w:name w:val="pp Number List Indent 2"/>
    <w:basedOn w:val="ppNumberListIndent"/>
    <w:qFormat/>
    <w:rsid w:val="00F31786"/>
    <w:pPr>
      <w:numPr>
        <w:ilvl w:val="3"/>
      </w:numPr>
      <w:ind w:left="2115" w:hanging="357"/>
    </w:pPr>
  </w:style>
  <w:style w:type="paragraph" w:customStyle="1" w:styleId="ppCodeIndent3">
    <w:name w:val="pp Code Indent 3"/>
    <w:basedOn w:val="ppCodeIndent2"/>
    <w:qFormat/>
    <w:rsid w:val="00F31786"/>
    <w:pPr>
      <w:numPr>
        <w:ilvl w:val="4"/>
      </w:numPr>
    </w:pPr>
  </w:style>
  <w:style w:type="paragraph" w:customStyle="1" w:styleId="ppCodeLanguageIndent3">
    <w:name w:val="pp Code Language Indent 3"/>
    <w:basedOn w:val="ppCodeLanguageIndent2"/>
    <w:next w:val="ppCodeIndent3"/>
    <w:qFormat/>
    <w:rsid w:val="00F31786"/>
    <w:pPr>
      <w:numPr>
        <w:ilvl w:val="4"/>
      </w:numPr>
    </w:pPr>
  </w:style>
  <w:style w:type="paragraph" w:customStyle="1" w:styleId="ppNoteIndent3">
    <w:name w:val="pp Note Indent 3"/>
    <w:basedOn w:val="ppNoteIndent2"/>
    <w:qFormat/>
    <w:rsid w:val="00F31786"/>
    <w:pPr>
      <w:numPr>
        <w:ilvl w:val="4"/>
      </w:numPr>
    </w:pPr>
  </w:style>
  <w:style w:type="paragraph" w:customStyle="1" w:styleId="ppFigureIndent3">
    <w:name w:val="pp Figure Indent 3"/>
    <w:basedOn w:val="ppFigureIndent2"/>
    <w:qFormat/>
    <w:rsid w:val="00F31786"/>
    <w:pPr>
      <w:numPr>
        <w:ilvl w:val="4"/>
      </w:numPr>
    </w:pPr>
  </w:style>
  <w:style w:type="paragraph" w:customStyle="1" w:styleId="ppFigureCaptionIndent3">
    <w:name w:val="pp Figure Caption Indent 3"/>
    <w:basedOn w:val="ppFigureCaptionIndent2"/>
    <w:qFormat/>
    <w:rsid w:val="00F31786"/>
    <w:pPr>
      <w:numPr>
        <w:ilvl w:val="4"/>
      </w:numPr>
    </w:pPr>
  </w:style>
  <w:style w:type="paragraph" w:customStyle="1" w:styleId="ppFigureNumberIndent3">
    <w:name w:val="pp Figure Number Indent 3"/>
    <w:basedOn w:val="ppFigureNumberIndent2"/>
    <w:qFormat/>
    <w:rsid w:val="00F31786"/>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0570BF"/>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0570BF"/>
    <w:rPr>
      <w:rFonts w:ascii="Verdana" w:eastAsiaTheme="minorEastAsia" w:hAnsi="Verdana" w:cs="Times New Roman"/>
      <w:b/>
      <w:bCs/>
      <w:color w:val="000000"/>
      <w:sz w:val="20"/>
      <w:szCs w:val="20"/>
      <w:lang w:bidi="en-US"/>
    </w:rPr>
  </w:style>
  <w:style w:type="character" w:customStyle="1" w:styleId="ppNumberListChar">
    <w:name w:val="pp Number List Char"/>
    <w:basedOn w:val="DefaultParagraphFont"/>
    <w:link w:val="ppNumberList"/>
    <w:rsid w:val="00093CFB"/>
    <w:rPr>
      <w:rFonts w:eastAsiaTheme="minorEastAsia"/>
      <w:lang w:bidi="en-US"/>
    </w:rPr>
  </w:style>
  <w:style w:type="character" w:customStyle="1" w:styleId="ppNoteChar">
    <w:name w:val="pp Note Char"/>
    <w:basedOn w:val="DefaultParagraphFont"/>
    <w:link w:val="ppNote"/>
    <w:rsid w:val="00093CFB"/>
    <w:rPr>
      <w:rFonts w:eastAsiaTheme="minorEastAsia"/>
      <w:shd w:val="clear" w:color="auto" w:fill="EAF1DD" w:themeFill="accent3" w:themeFillTint="33"/>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diditwith.net/2008/03/03/WhyILoveFListsTheBasics.aspx"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CE1FC8D0-4E4C-4584-A511-262644C3F655}"/>
      </w:docPartPr>
      <w:docPartBody>
        <w:p w:rsidR="00987C62" w:rsidRDefault="00511E02">
          <w:r w:rsidRPr="009C06C4">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511E02"/>
    <w:rsid w:val="00002757"/>
    <w:rsid w:val="000234B1"/>
    <w:rsid w:val="00050591"/>
    <w:rsid w:val="00055545"/>
    <w:rsid w:val="0008662B"/>
    <w:rsid w:val="00107897"/>
    <w:rsid w:val="00114D64"/>
    <w:rsid w:val="00115DA8"/>
    <w:rsid w:val="00127DE3"/>
    <w:rsid w:val="00140FAE"/>
    <w:rsid w:val="0014502F"/>
    <w:rsid w:val="00222FA9"/>
    <w:rsid w:val="00223DF0"/>
    <w:rsid w:val="002337B2"/>
    <w:rsid w:val="00235A5D"/>
    <w:rsid w:val="002631A6"/>
    <w:rsid w:val="00270D34"/>
    <w:rsid w:val="002724BF"/>
    <w:rsid w:val="00274FA5"/>
    <w:rsid w:val="0028765B"/>
    <w:rsid w:val="002B50E5"/>
    <w:rsid w:val="002C3D45"/>
    <w:rsid w:val="002D0D95"/>
    <w:rsid w:val="002D66CC"/>
    <w:rsid w:val="00300D6F"/>
    <w:rsid w:val="00311114"/>
    <w:rsid w:val="0032061C"/>
    <w:rsid w:val="00323D08"/>
    <w:rsid w:val="003301AE"/>
    <w:rsid w:val="0033447B"/>
    <w:rsid w:val="00336366"/>
    <w:rsid w:val="0033787A"/>
    <w:rsid w:val="00361A2B"/>
    <w:rsid w:val="003635C6"/>
    <w:rsid w:val="0039012B"/>
    <w:rsid w:val="003A0A50"/>
    <w:rsid w:val="003A3FE5"/>
    <w:rsid w:val="003C0D47"/>
    <w:rsid w:val="003F05AC"/>
    <w:rsid w:val="004111F7"/>
    <w:rsid w:val="00433F91"/>
    <w:rsid w:val="00434936"/>
    <w:rsid w:val="00444844"/>
    <w:rsid w:val="004552A8"/>
    <w:rsid w:val="0046618B"/>
    <w:rsid w:val="00466898"/>
    <w:rsid w:val="004928C3"/>
    <w:rsid w:val="004A38FA"/>
    <w:rsid w:val="004A6E6E"/>
    <w:rsid w:val="00511E02"/>
    <w:rsid w:val="005133AC"/>
    <w:rsid w:val="00514E3F"/>
    <w:rsid w:val="005153FA"/>
    <w:rsid w:val="005353C1"/>
    <w:rsid w:val="00543344"/>
    <w:rsid w:val="00543B40"/>
    <w:rsid w:val="0055156D"/>
    <w:rsid w:val="00557E42"/>
    <w:rsid w:val="00575F30"/>
    <w:rsid w:val="0059043C"/>
    <w:rsid w:val="005F2964"/>
    <w:rsid w:val="0060359B"/>
    <w:rsid w:val="0060514B"/>
    <w:rsid w:val="006534A8"/>
    <w:rsid w:val="00672A9B"/>
    <w:rsid w:val="00690641"/>
    <w:rsid w:val="00691286"/>
    <w:rsid w:val="006B6995"/>
    <w:rsid w:val="006E22BB"/>
    <w:rsid w:val="007341FC"/>
    <w:rsid w:val="00755058"/>
    <w:rsid w:val="0077701D"/>
    <w:rsid w:val="007A7B0B"/>
    <w:rsid w:val="007C5666"/>
    <w:rsid w:val="007C64C4"/>
    <w:rsid w:val="007F0D9B"/>
    <w:rsid w:val="00806DC0"/>
    <w:rsid w:val="00833519"/>
    <w:rsid w:val="008369E2"/>
    <w:rsid w:val="008452B8"/>
    <w:rsid w:val="008506F8"/>
    <w:rsid w:val="008541C6"/>
    <w:rsid w:val="00857E44"/>
    <w:rsid w:val="00897D0F"/>
    <w:rsid w:val="008B28DB"/>
    <w:rsid w:val="008B528D"/>
    <w:rsid w:val="00912790"/>
    <w:rsid w:val="00940E0E"/>
    <w:rsid w:val="00983F13"/>
    <w:rsid w:val="00987C62"/>
    <w:rsid w:val="00994950"/>
    <w:rsid w:val="009A0F80"/>
    <w:rsid w:val="009C09C9"/>
    <w:rsid w:val="009C5226"/>
    <w:rsid w:val="009D0C78"/>
    <w:rsid w:val="009D6C4B"/>
    <w:rsid w:val="009E7AF8"/>
    <w:rsid w:val="00A23C74"/>
    <w:rsid w:val="00A45E1F"/>
    <w:rsid w:val="00A773F2"/>
    <w:rsid w:val="00A90143"/>
    <w:rsid w:val="00A954E5"/>
    <w:rsid w:val="00AB0700"/>
    <w:rsid w:val="00AB3D09"/>
    <w:rsid w:val="00B052C1"/>
    <w:rsid w:val="00B16717"/>
    <w:rsid w:val="00B16B80"/>
    <w:rsid w:val="00B278E7"/>
    <w:rsid w:val="00B46440"/>
    <w:rsid w:val="00B60483"/>
    <w:rsid w:val="00B87780"/>
    <w:rsid w:val="00B92AE2"/>
    <w:rsid w:val="00BB031B"/>
    <w:rsid w:val="00BB31B9"/>
    <w:rsid w:val="00BD2432"/>
    <w:rsid w:val="00BF0BFD"/>
    <w:rsid w:val="00C27660"/>
    <w:rsid w:val="00C45EDE"/>
    <w:rsid w:val="00C96235"/>
    <w:rsid w:val="00CB71F3"/>
    <w:rsid w:val="00CE427B"/>
    <w:rsid w:val="00D346DA"/>
    <w:rsid w:val="00D60C97"/>
    <w:rsid w:val="00D724A5"/>
    <w:rsid w:val="00D95A10"/>
    <w:rsid w:val="00DE317E"/>
    <w:rsid w:val="00DE638D"/>
    <w:rsid w:val="00E26552"/>
    <w:rsid w:val="00E42F54"/>
    <w:rsid w:val="00E4407F"/>
    <w:rsid w:val="00E64326"/>
    <w:rsid w:val="00E71219"/>
    <w:rsid w:val="00E76295"/>
    <w:rsid w:val="00E76B3D"/>
    <w:rsid w:val="00E77419"/>
    <w:rsid w:val="00E84299"/>
    <w:rsid w:val="00E94BCB"/>
    <w:rsid w:val="00EB17F6"/>
    <w:rsid w:val="00EC0BE6"/>
    <w:rsid w:val="00EF258B"/>
    <w:rsid w:val="00F03FE7"/>
    <w:rsid w:val="00F215AD"/>
    <w:rsid w:val="00F363F9"/>
    <w:rsid w:val="00F5262A"/>
    <w:rsid w:val="00F552C3"/>
    <w:rsid w:val="00F56B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E87FB4"/>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07F"/>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FF3985C53FD43BB9535FAB152318F8B">
    <w:name w:val="DFF3985C53FD43BB9535FAB152318F8B"/>
    <w:rsid w:val="00E71219"/>
  </w:style>
  <w:style w:type="paragraph" w:customStyle="1" w:styleId="9E80092EBAC346D8B76651F67DB8D662">
    <w:name w:val="9E80092EBAC346D8B76651F67DB8D662"/>
    <w:rsid w:val="00E4407F"/>
  </w:style>
  <w:style w:type="paragraph" w:customStyle="1" w:styleId="223C6DD5479E41E6B164E3A5BDA35BE4">
    <w:name w:val="223C6DD5479E41E6B164E3A5BDA35BE4"/>
    <w:rsid w:val="00E4407F"/>
  </w:style>
  <w:style w:type="paragraph" w:customStyle="1" w:styleId="D362E1E1DA674E779906C9E13543CAEA">
    <w:name w:val="D362E1E1DA674E779906C9E13543CAEA"/>
    <w:rsid w:val="00E440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5C82B3A924B9246BFB6A3A3BEDB1289" ma:contentTypeVersion="0" ma:contentTypeDescription="Create a new document." ma:contentTypeScope="" ma:versionID="53f7e6ffe03063f3b30e109c4deb0239">
  <xsd:schema xmlns:xsd="http://www.w3.org/2001/XMLSchema" xmlns:p="http://schemas.microsoft.com/office/2006/metadata/properties" targetNamespace="http://schemas.microsoft.com/office/2006/metadata/properties" ma:root="true" ma:fieldsID="8388dc9cec99136952dbc4cda8171dc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Project Nam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1 6 " ? > < t o c   x m l n s : x s i = " h t t p : / / w w w . w 3 . o r g / 2 0 0 1 / X M L S c h e m a - i n s t a n c e "   x m l n s : x s d = " h t t p : / / w w w . w 3 . o r g / 2 0 0 1 / X M L S c h e m a " >  
     < t o p i c   i d = " 6 4 e c 5 6 3 a - 7 b 0 e - 4 0 b 4 - a 0 a 5 - a 3 f 3 d 5 2 7 9 5 d a "   t i t l e = " O v e r v i e w "   s t y l e = " T o p i c " / >  
     < t o p i c   i d = " 6 d a 4 0 6 f 1 - b c 5 f - 4 f 8 f - 8 e f d - e 6 4 c 6 c 3 c 2 c 1 4 "   t i t l e = " E x e r c i s e   1 :   T y p e s   i n   F # "   s t y l e = " T o p i c " / >  
     < t o p i c   i d = " e f 6 e 3 3 b 5 - 2 1 4 6 - 4 7 8 8 - a 3 3 0 - b b 9 a e b 1 6 e a 6 c "   t i t l e = " E x e r c i s e   2 :   U s i n g   t h e    L e t    K e y w o r d   i n   F # "   s t y l e = " T o p i c " / >  
     < t o p i c   i d = " d d a 5 1 1 3 a - e 0 5 5 - 4 2 2 3 - 9 1 8 0 - 8 e a 7 6 1 b 3 0 6 7 2 "   t i t l e = " E x e r c i s e   3 :   F u n c t i o n s "   s t y l e = " T o p i c " / >  
     < t o p i c   i d = " f 8 a 0 9 6 5 b - a f 9 0 - 4 f d e - b 8 0 e - d d 7 a e e d b 0 8 3 e "   t i t l e = " E x e r c i s e   4 :   L i s t s "   s t y l e = " T o p i c " / >  
     < t o p i c   i d = " 8 d 3 d 0 0 2 f - b 7 0 a - 4 0 3 3 - 8 b e a - a 2 a 1 8 e 7 2 c d 1 4 "   t i t l e = " E x e r c i s e   5 :   P a t t e r n   M a t c h i n g   a n d   R e c u r s i o n "   s t y l e = " T o p i c " / >  
     < t o p i c   i d = " 5 c d f e d 1 9 - d 6 1 f - 4 4 d e - 9 5 b e - 2 4 6 e c a 5 5 7 5 1 3 "   t i t l e = " E x e r c i s e   6 :   T y p e s   a n d   D i s c r i m i n a t e d   U n i o n s "   s t y l e = " T o p i c " / >  
     < t o p i c   i d = " 8 4 8 1 1 b 7 9 - 3 b e c - 4 6 9 a - 8 f 3 6 - 6 6 b 0 1 2 9 f d b 7 2 "   t i t l e = " S u m m a r y "   s t y l e = " T o p i c " / >  
 < / t o c > 
</file>

<file path=customXml/item5.xml>��< ? x m l   v e r s i o n = " 1 . 0 "   e n c o d i n g = " u t f - 1 6 " ? > < t o c   x m l n s : x s i = " h t t p : / / w w w . w 3 . o r g / 2 0 0 1 / X M L S c h e m a - i n s t a n c e "   x m l n s : x s d = " h t t p : / / w w w . w 3 . o r g / 2 0 0 1 / X M L S c h e m a " >  
     < t o p i c   i d = " 6 4 e c 5 6 3 a - 7 b 0 e - 4 0 b 4 - a 0 a 5 - a 3 f 3 d 5 2 7 9 5 d a "   t i t l e = " O v e r v i e w "   s t y l e = " T o p i c " / >  
     < t o p i c   i d = " 6 d a 4 0 6 f 1 - b c 5 f - 4 f 8 f - 8 e f d - e 6 4 c 6 c 3 c 2 c 1 4 "   t i t l e = " E x e r c i s e   1 :   T y p e s   i n   F # "   s t y l e = " T o p i c " / >  
     < t o p i c   i d = " e f 6 e 3 3 b 5 - 2 1 4 6 - 4 7 8 8 - a 3 3 0 - b b 9 a e b 1 6 e a 6 c "   t i t l e = " E x e r c i s e   2 :   U s i n g   t h e    L e t    K e y w o r d   i n   F # "   s t y l e = " T o p i c " / >  
     < t o p i c   i d = " d d a 5 1 1 3 a - e 0 5 5 - 4 2 2 3 - 9 1 8 0 - 8 e a 7 6 1 b 3 0 6 7 2 "   t i t l e = " E x e r c i s e   3 :   F u n c t i o n s "   s t y l e = " T o p i c " / >  
     < t o p i c   i d = " f 8 a 0 9 6 5 b - a f 9 0 - 4 f d e - b 8 0 e - d d 7 a e e d b 0 8 3 e "   t i t l e = " E x e r c i s e   4 :   L i s t s "   s t y l e = " T o p i c " / >  
     < t o p i c   i d = " 8 d 3 d 0 0 2 f - b 7 0 a - 4 0 3 3 - 8 b e a - a 2 a 1 8 e 7 2 c d 1 4 "   t i t l e = " E x e r c i s e   5 :   P a t t e r n   M a t c h i n g   a n d   R e c u r s i o n "   s t y l e = " T o p i c " / >  
     < t o p i c   i d = " 5 c d f e d 1 9 - d 6 1 f - 4 4 d e - 9 5 b e - 2 4 6 e c a 5 5 7 5 1 3 "   t i t l e = " E x e r c i s e   6 :   T y p e s   a n d   D i s c r i m i n a t e d   U n i o n s "   s t y l e = " T o p i c " / >  
     < t o p i c   i d = " 8 4 8 1 1 b 7 9 - 3 b e c - 4 6 9 a - 8 f 3 6 - 6 6 b 0 1 2 9 f d b 7 2 "   t i t l e = " S u m m a r y "   s t y l e = " T o p i c " / >  
 < / t o c > 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B330A-2858-493B-B3E8-EBBF1D54E2CF}">
  <ds:schemaRefs>
    <ds:schemaRef ds:uri="http://schemas.microsoft.com/office/2006/metadata/properties"/>
  </ds:schemaRefs>
</ds:datastoreItem>
</file>

<file path=customXml/itemProps2.xml><?xml version="1.0" encoding="utf-8"?>
<ds:datastoreItem xmlns:ds="http://schemas.openxmlformats.org/officeDocument/2006/customXml" ds:itemID="{FD4BF4B6-6F56-4E22-A020-FDB4F6680327}">
  <ds:schemaRefs>
    <ds:schemaRef ds:uri="http://schemas.microsoft.com/sharepoint/v3/contenttype/forms"/>
  </ds:schemaRefs>
</ds:datastoreItem>
</file>

<file path=customXml/itemProps3.xml><?xml version="1.0" encoding="utf-8"?>
<ds:datastoreItem xmlns:ds="http://schemas.openxmlformats.org/officeDocument/2006/customXml" ds:itemID="{8920E560-EFD2-4E60-BC76-19613F61A6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FA6690D-73E4-435A-9B18-17102525F573}">
  <ds:schemaRefs>
    <ds:schemaRef ds:uri="http://www.w3.org/2001/XMLSchema"/>
  </ds:schemaRefs>
</ds:datastoreItem>
</file>

<file path=customXml/itemProps5.xml><?xml version="1.0" encoding="utf-8"?>
<ds:datastoreItem xmlns:ds="http://schemas.openxmlformats.org/officeDocument/2006/customXml" ds:itemID="{E9DD9F95-3131-4D0C-B481-26E34D187168}">
  <ds:schemaRefs>
    <ds:schemaRef ds:uri="http://www.w3.org/2001/XMLSchema"/>
  </ds:schemaRefs>
</ds:datastoreItem>
</file>

<file path=customXml/itemProps6.xml><?xml version="1.0" encoding="utf-8"?>
<ds:datastoreItem xmlns:ds="http://schemas.openxmlformats.org/officeDocument/2006/customXml" ds:itemID="{1BA0C2E9-5BDB-457F-8507-E8464272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35</TotalTime>
  <Pages>32</Pages>
  <Words>5492</Words>
  <Characters>31308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36727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8</cp:revision>
  <dcterms:created xsi:type="dcterms:W3CDTF">2010-12-20T20:48:00Z</dcterms:created>
  <dcterms:modified xsi:type="dcterms:W3CDTF">2011-01-04T21:58:00Z</dcterms:modified>
  <dc:creator>JasOlson</dc:creator>
  <dc:title>Introduction To F#</dc:title>
  <cp:version>1.1.0</cp:version>
  <dc:description>This Hands-On Lab is comprised by the following exercises. Examine the basic F# types including tuples and functions. Discover how the "let" keyword allows values to be bound to identifiers. See that in F# functions are the same as any other value, and are handled the same way. Demonstrate how this allows advanced language features such as partially-applied or "curried" functions. Discover how F# lists are built and the power that can be achieved by F#'s "Head + Tail" approach. Demonstrate the powerful pattern matching and recursion capabilities of F#. Demonstrate the power and usefulness of discriminated unions in F#.
by JasOlson
</dc:descript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0x01010085C82B3A924B9246BFB6A3A3BEDB1289</vt:lpwstr>
  </property>
</Properties>
</file>