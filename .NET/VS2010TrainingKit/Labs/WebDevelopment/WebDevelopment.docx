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customXml/itemProps8.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06C" w:rsidRPr="00D54414" w:rsidRDefault="00834B5E" w:rsidP="00E537FF">
      <w:pPr>
        <w:pStyle w:val="ppFigure"/>
        <w:rPr>
          <w:noProof/>
          <w:lang w:eastAsia="es-AR" w:bidi="ar-SA"/>
        </w:rPr>
      </w:pPr>
      <w:bookmarkStart w:id="0" w:name="_Toc462569805"/>
      <w:r w:rsidRPr="00834B5E">
        <w:rPr>
          <w:noProof/>
          <w:lang w:val="es-AR" w:eastAsia="es-AR" w:bidi="ar-SA"/>
        </w:rPr>
        <w:drawing>
          <wp:inline distT="0" distB="0" distL="0" distR="0">
            <wp:extent cx="4200000" cy="1028571"/>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00000" cy="1028571"/>
                    </a:xfrm>
                    <a:prstGeom prst="rect">
                      <a:avLst/>
                    </a:prstGeom>
                  </pic:spPr>
                </pic:pic>
              </a:graphicData>
            </a:graphic>
          </wp:inline>
        </w:drawing>
      </w:r>
    </w:p>
    <w:p w:rsidR="00EB506C" w:rsidRPr="00D54414" w:rsidRDefault="00EB506C" w:rsidP="00EB506C">
      <w:pPr>
        <w:rPr>
          <w:rFonts w:ascii="Arial Black" w:hAnsi="Arial Black"/>
          <w:noProof/>
          <w:sz w:val="52"/>
          <w:highlight w:val="yellow"/>
        </w:rPr>
      </w:pPr>
    </w:p>
    <w:p w:rsidR="00EB506C" w:rsidRPr="00D54414" w:rsidRDefault="00EB506C" w:rsidP="00EB506C">
      <w:pPr>
        <w:rPr>
          <w:rFonts w:ascii="Arial Black" w:hAnsi="Arial Black"/>
          <w:noProof/>
          <w:sz w:val="52"/>
          <w:highlight w:val="yellow"/>
        </w:rPr>
      </w:pPr>
    </w:p>
    <w:p w:rsidR="002F1B2D" w:rsidRPr="00D54414" w:rsidRDefault="002F1B2D" w:rsidP="00EB506C">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2636F9" w:rsidP="00EB506C">
      <w:pPr>
        <w:pStyle w:val="HOLDescription"/>
        <w:rPr>
          <w:rFonts w:ascii="Arial Narrow" w:hAnsi="Arial Narrow"/>
          <w:noProof/>
          <w:sz w:val="56"/>
          <w:szCs w:val="56"/>
          <w:lang w:val="en-US"/>
        </w:rPr>
      </w:pPr>
      <w:r>
        <w:rPr>
          <w:rFonts w:ascii="Arial Narrow" w:hAnsi="Arial Narrow"/>
          <w:noProof/>
          <w:sz w:val="56"/>
          <w:szCs w:val="56"/>
          <w:lang w:val="en-US"/>
        </w:rPr>
        <w:t>Web Development</w:t>
      </w:r>
      <w:r w:rsidR="00C05A60">
        <w:rPr>
          <w:rFonts w:ascii="Arial Narrow" w:hAnsi="Arial Narrow"/>
          <w:noProof/>
          <w:sz w:val="56"/>
          <w:szCs w:val="56"/>
          <w:lang w:val="en-US"/>
        </w:rPr>
        <w:t xml:space="preserve"> in Visual </w:t>
      </w:r>
      <w:r w:rsidR="00294CD8">
        <w:rPr>
          <w:rFonts w:ascii="Arial Narrow" w:hAnsi="Arial Narrow"/>
          <w:noProof/>
          <w:sz w:val="56"/>
          <w:szCs w:val="56"/>
          <w:lang w:val="en-US"/>
        </w:rPr>
        <w:t>Studio 2010</w:t>
      </w:r>
    </w:p>
    <w:p w:rsidR="00EB506C" w:rsidRPr="00D54414" w:rsidRDefault="00EB506C" w:rsidP="00687181">
      <w:pPr>
        <w:pStyle w:val="ppBodyText"/>
        <w:rPr>
          <w:rFonts w:eastAsia="Batang"/>
          <w:noProof/>
          <w:lang w:eastAsia="ko-KR"/>
        </w:rPr>
      </w:pPr>
    </w:p>
    <w:p w:rsidR="00EB506C" w:rsidRPr="00D54414" w:rsidRDefault="00EB506C" w:rsidP="00687181">
      <w:pPr>
        <w:pStyle w:val="ppBodyText"/>
        <w:rPr>
          <w:rFonts w:eastAsia="Batang"/>
          <w:noProof/>
          <w:lang w:eastAsia="ko-KR"/>
        </w:rPr>
      </w:pPr>
    </w:p>
    <w:bookmarkEnd w:id="0"/>
    <w:p w:rsidR="00621A8E" w:rsidRPr="000B59DA" w:rsidRDefault="00621A8E" w:rsidP="0068718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D52461">
        <w:rPr>
          <w:rFonts w:eastAsia="Batang" w:cs="Arial"/>
          <w:noProof/>
          <w:lang w:eastAsia="ko-KR"/>
        </w:rPr>
        <w:t>1</w:t>
      </w:r>
      <w:r>
        <w:rPr>
          <w:rFonts w:eastAsia="Batang" w:cs="Arial"/>
          <w:noProof/>
          <w:lang w:eastAsia="ko-KR"/>
        </w:rPr>
        <w:t>.0</w:t>
      </w:r>
    </w:p>
    <w:p w:rsidR="00621A8E" w:rsidRPr="00D54414" w:rsidRDefault="00621A8E" w:rsidP="00687181">
      <w:pPr>
        <w:pStyle w:val="ppBodyText"/>
        <w:rPr>
          <w:rFonts w:eastAsia="Batang"/>
          <w:noProof/>
          <w:lang w:eastAsia="ko-KR"/>
        </w:rPr>
      </w:pPr>
      <w:r w:rsidRPr="000B59DA">
        <w:rPr>
          <w:rFonts w:eastAsia="Batang" w:cs="Arial"/>
          <w:noProof/>
          <w:lang w:eastAsia="ko-KR"/>
        </w:rPr>
        <w:t>Last updated:</w:t>
      </w:r>
      <w:r w:rsidRPr="000B59DA">
        <w:rPr>
          <w:rFonts w:eastAsia="Batang" w:cs="Arial"/>
          <w:noProof/>
          <w:lang w:eastAsia="ko-KR"/>
        </w:rPr>
        <w:tab/>
      </w:r>
      <w:r w:rsidR="004E1220" w:rsidRPr="000B59DA">
        <w:rPr>
          <w:rFonts w:cs="Arial"/>
          <w:noProof/>
        </w:rPr>
        <w:fldChar w:fldCharType="begin"/>
      </w:r>
      <w:r w:rsidRPr="000B59DA">
        <w:rPr>
          <w:rFonts w:cs="Arial"/>
          <w:noProof/>
        </w:rPr>
        <w:instrText xml:space="preserve"> DATE \@ "M/d/yyyy" 9/29/2008</w:instrText>
      </w:r>
      <w:r w:rsidR="004E1220" w:rsidRPr="000B59DA">
        <w:rPr>
          <w:rFonts w:cs="Arial"/>
          <w:noProof/>
        </w:rPr>
        <w:fldChar w:fldCharType="separate"/>
      </w:r>
      <w:r w:rsidR="0003708A">
        <w:rPr>
          <w:rFonts w:cs="Arial"/>
          <w:noProof/>
        </w:rPr>
        <w:t>1/6/2011</w:t>
      </w:r>
      <w:r w:rsidR="004E1220" w:rsidRPr="000B59DA">
        <w:rPr>
          <w:rFonts w:cs="Arial"/>
          <w:noProof/>
        </w:rPr>
        <w:fldChar w:fldCharType="end"/>
      </w:r>
    </w:p>
    <w:p w:rsidR="00EB506C" w:rsidRPr="00D54414" w:rsidRDefault="00EB506C" w:rsidP="00687181">
      <w:pPr>
        <w:pStyle w:val="ppBodyText"/>
        <w:rPr>
          <w:rFonts w:eastAsia="Batang"/>
          <w:noProof/>
          <w:lang w:eastAsia="ko-KR"/>
        </w:rPr>
      </w:pPr>
    </w:p>
    <w:p w:rsidR="00EB506C" w:rsidRPr="00D54414" w:rsidRDefault="00EB506C" w:rsidP="00687181">
      <w:pPr>
        <w:pStyle w:val="ppBodyText"/>
        <w:rPr>
          <w:rFonts w:eastAsia="Batang"/>
          <w:noProof/>
          <w:lang w:eastAsia="ko-KR"/>
        </w:rPr>
      </w:pPr>
    </w:p>
    <w:p w:rsidR="00EB506C" w:rsidRPr="00D54414" w:rsidRDefault="00EB506C" w:rsidP="00687181">
      <w:pPr>
        <w:pStyle w:val="ppBodyText"/>
        <w:rPr>
          <w:rFonts w:eastAsia="Batang"/>
          <w:noProof/>
          <w:lang w:eastAsia="ko-KR"/>
        </w:rPr>
      </w:pPr>
    </w:p>
    <w:p w:rsidR="00EB506C" w:rsidRPr="00D54414" w:rsidRDefault="00EB506C" w:rsidP="00687181">
      <w:pPr>
        <w:pStyle w:val="ppBodyText"/>
        <w:rPr>
          <w:rFonts w:eastAsia="Batang"/>
          <w:noProof/>
          <w:lang w:eastAsia="ko-KR"/>
        </w:rPr>
      </w:pPr>
    </w:p>
    <w:p w:rsidR="00D206B3" w:rsidRDefault="00C454CD" w:rsidP="00687181">
      <w:pPr>
        <w:pStyle w:val="ppFigure"/>
        <w:rPr>
          <w:noProof/>
        </w:rPr>
      </w:pPr>
      <w:r w:rsidRPr="00D54414">
        <w:rPr>
          <w:noProof/>
          <w:lang w:val="es-AR" w:eastAsia="es-AR"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687181" w:rsidRDefault="00687181" w:rsidP="00687181">
      <w:pPr>
        <w:pStyle w:val="ppBodyText"/>
        <w:rPr>
          <w:noProof/>
        </w:rPr>
      </w:pPr>
    </w:p>
    <w:p w:rsidR="00800991" w:rsidRDefault="00EB506C">
      <w:pPr>
        <w:pStyle w:val="TOC1"/>
      </w:pPr>
      <w:r w:rsidRPr="00D54414">
        <w:br w:type="page"/>
      </w:r>
      <w:bookmarkStart w:id="1" w:name="_Toc168302996"/>
      <w:bookmarkStart w:id="2" w:name="_Toc168399728"/>
      <w:r w:rsidRPr="00D54414">
        <w:lastRenderedPageBreak/>
        <w:t>Contents</w:t>
      </w:r>
      <w:bookmarkEnd w:id="1"/>
      <w:bookmarkEnd w:id="2"/>
    </w:p>
    <w:p w:rsidR="0003708A" w:rsidRDefault="004E1220">
      <w:pPr>
        <w:pStyle w:val="TOC1"/>
        <w:rPr>
          <w:rFonts w:asciiTheme="minorHAnsi" w:eastAsiaTheme="minorEastAsia" w:hAnsiTheme="minorHAnsi" w:cstheme="minorBidi"/>
          <w:b w:val="0"/>
          <w:bCs w:val="0"/>
          <w:caps w:val="0"/>
          <w:sz w:val="22"/>
          <w:szCs w:val="22"/>
          <w:lang w:val="es-AR" w:eastAsia="es-AR" w:bidi="ar-SA"/>
        </w:rPr>
      </w:pPr>
      <w:r w:rsidRPr="004E1220">
        <w:rPr>
          <w:caps w:val="0"/>
        </w:rPr>
        <w:fldChar w:fldCharType="begin"/>
      </w:r>
      <w:r w:rsidR="00EB506C" w:rsidRPr="00D54414">
        <w:instrText xml:space="preserve"> </w:instrText>
      </w:r>
      <w:r w:rsidR="0074604F" w:rsidRPr="00D54414">
        <w:instrText>TOC \h \z \t "Heading 3,2,pp Topic,1,PP Procedure start,3"</w:instrText>
      </w:r>
      <w:r w:rsidR="00EB506C" w:rsidRPr="00D54414">
        <w:instrText xml:space="preserve"> </w:instrText>
      </w:r>
      <w:r w:rsidRPr="004E1220">
        <w:rPr>
          <w:caps w:val="0"/>
        </w:rPr>
        <w:fldChar w:fldCharType="separate"/>
      </w:r>
      <w:hyperlink w:anchor="_Toc282089415" w:history="1">
        <w:r w:rsidR="0003708A" w:rsidRPr="00313B0C">
          <w:rPr>
            <w:rStyle w:val="Hyperlink"/>
          </w:rPr>
          <w:t>Overview</w:t>
        </w:r>
        <w:r w:rsidR="0003708A">
          <w:rPr>
            <w:webHidden/>
          </w:rPr>
          <w:tab/>
        </w:r>
        <w:r w:rsidR="0003708A">
          <w:rPr>
            <w:webHidden/>
          </w:rPr>
          <w:fldChar w:fldCharType="begin"/>
        </w:r>
        <w:r w:rsidR="0003708A">
          <w:rPr>
            <w:webHidden/>
          </w:rPr>
          <w:instrText xml:space="preserve"> PAGEREF _Toc282089415 \h </w:instrText>
        </w:r>
        <w:r w:rsidR="0003708A">
          <w:rPr>
            <w:webHidden/>
          </w:rPr>
        </w:r>
        <w:r w:rsidR="0003708A">
          <w:rPr>
            <w:webHidden/>
          </w:rPr>
          <w:fldChar w:fldCharType="separate"/>
        </w:r>
        <w:r w:rsidR="0003708A">
          <w:rPr>
            <w:webHidden/>
          </w:rPr>
          <w:t>3</w:t>
        </w:r>
        <w:r w:rsidR="0003708A">
          <w:rPr>
            <w:webHidden/>
          </w:rPr>
          <w:fldChar w:fldCharType="end"/>
        </w:r>
      </w:hyperlink>
    </w:p>
    <w:p w:rsidR="0003708A" w:rsidRDefault="0003708A">
      <w:pPr>
        <w:pStyle w:val="TOC1"/>
        <w:rPr>
          <w:rFonts w:asciiTheme="minorHAnsi" w:eastAsiaTheme="minorEastAsia" w:hAnsiTheme="minorHAnsi" w:cstheme="minorBidi"/>
          <w:b w:val="0"/>
          <w:bCs w:val="0"/>
          <w:caps w:val="0"/>
          <w:sz w:val="22"/>
          <w:szCs w:val="22"/>
          <w:lang w:val="es-AR" w:eastAsia="es-AR" w:bidi="ar-SA"/>
        </w:rPr>
      </w:pPr>
      <w:hyperlink w:anchor="_Toc282089416" w:history="1">
        <w:r w:rsidRPr="00313B0C">
          <w:rPr>
            <w:rStyle w:val="Hyperlink"/>
            <w:rFonts w:eastAsia="Arial Unicode MS"/>
          </w:rPr>
          <w:t>Exercise 1: Using HTML Code Snippets in Visual Studio 2010</w:t>
        </w:r>
        <w:r>
          <w:rPr>
            <w:webHidden/>
          </w:rPr>
          <w:tab/>
        </w:r>
        <w:r>
          <w:rPr>
            <w:webHidden/>
          </w:rPr>
          <w:fldChar w:fldCharType="begin"/>
        </w:r>
        <w:r>
          <w:rPr>
            <w:webHidden/>
          </w:rPr>
          <w:instrText xml:space="preserve"> PAGEREF _Toc282089416 \h </w:instrText>
        </w:r>
        <w:r>
          <w:rPr>
            <w:webHidden/>
          </w:rPr>
        </w:r>
        <w:r>
          <w:rPr>
            <w:webHidden/>
          </w:rPr>
          <w:fldChar w:fldCharType="separate"/>
        </w:r>
        <w:r>
          <w:rPr>
            <w:webHidden/>
          </w:rPr>
          <w:t>6</w:t>
        </w:r>
        <w:r>
          <w:rPr>
            <w:webHidden/>
          </w:rPr>
          <w:fldChar w:fldCharType="end"/>
        </w:r>
      </w:hyperlink>
    </w:p>
    <w:p w:rsidR="0003708A" w:rsidRDefault="0003708A">
      <w:pPr>
        <w:pStyle w:val="TOC3"/>
        <w:tabs>
          <w:tab w:val="right" w:leader="dot" w:pos="9350"/>
        </w:tabs>
        <w:rPr>
          <w:noProof/>
          <w:lang w:val="es-AR" w:eastAsia="es-AR" w:bidi="ar-SA"/>
        </w:rPr>
      </w:pPr>
      <w:hyperlink w:anchor="_Toc282089417" w:history="1">
        <w:r w:rsidRPr="00313B0C">
          <w:rPr>
            <w:rStyle w:val="Hyperlink"/>
            <w:noProof/>
          </w:rPr>
          <w:t>Task 1 – Adding a New ListView to an HTML Page Using an HTML Code Snippet</w:t>
        </w:r>
        <w:r>
          <w:rPr>
            <w:noProof/>
            <w:webHidden/>
          </w:rPr>
          <w:tab/>
        </w:r>
        <w:r>
          <w:rPr>
            <w:noProof/>
            <w:webHidden/>
          </w:rPr>
          <w:fldChar w:fldCharType="begin"/>
        </w:r>
        <w:r>
          <w:rPr>
            <w:noProof/>
            <w:webHidden/>
          </w:rPr>
          <w:instrText xml:space="preserve"> PAGEREF _Toc282089417 \h </w:instrText>
        </w:r>
        <w:r>
          <w:rPr>
            <w:noProof/>
            <w:webHidden/>
          </w:rPr>
        </w:r>
        <w:r>
          <w:rPr>
            <w:noProof/>
            <w:webHidden/>
          </w:rPr>
          <w:fldChar w:fldCharType="separate"/>
        </w:r>
        <w:r>
          <w:rPr>
            <w:noProof/>
            <w:webHidden/>
          </w:rPr>
          <w:t>6</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18" w:history="1">
        <w:r w:rsidRPr="00313B0C">
          <w:rPr>
            <w:rStyle w:val="Hyperlink"/>
            <w:noProof/>
          </w:rPr>
          <w:t>Task 2 – Creating a Custom HTML Snippet</w:t>
        </w:r>
        <w:r>
          <w:rPr>
            <w:noProof/>
            <w:webHidden/>
          </w:rPr>
          <w:tab/>
        </w:r>
        <w:r>
          <w:rPr>
            <w:noProof/>
            <w:webHidden/>
          </w:rPr>
          <w:fldChar w:fldCharType="begin"/>
        </w:r>
        <w:r>
          <w:rPr>
            <w:noProof/>
            <w:webHidden/>
          </w:rPr>
          <w:instrText xml:space="preserve"> PAGEREF _Toc282089418 \h </w:instrText>
        </w:r>
        <w:r>
          <w:rPr>
            <w:noProof/>
            <w:webHidden/>
          </w:rPr>
        </w:r>
        <w:r>
          <w:rPr>
            <w:noProof/>
            <w:webHidden/>
          </w:rPr>
          <w:fldChar w:fldCharType="separate"/>
        </w:r>
        <w:r>
          <w:rPr>
            <w:noProof/>
            <w:webHidden/>
          </w:rPr>
          <w:t>9</w:t>
        </w:r>
        <w:r>
          <w:rPr>
            <w:noProof/>
            <w:webHidden/>
          </w:rPr>
          <w:fldChar w:fldCharType="end"/>
        </w:r>
      </w:hyperlink>
    </w:p>
    <w:p w:rsidR="0003708A" w:rsidRDefault="0003708A">
      <w:pPr>
        <w:pStyle w:val="TOC2"/>
        <w:rPr>
          <w:rFonts w:asciiTheme="minorHAnsi" w:hAnsiTheme="minorHAnsi"/>
          <w:noProof/>
          <w:sz w:val="22"/>
          <w:lang w:val="es-AR" w:eastAsia="es-AR" w:bidi="ar-SA"/>
        </w:rPr>
      </w:pPr>
      <w:hyperlink w:anchor="_Toc282089419" w:history="1">
        <w:r w:rsidRPr="00313B0C">
          <w:rPr>
            <w:rStyle w:val="Hyperlink"/>
            <w:noProof/>
          </w:rPr>
          <w:t>Exercise 1: Verification</w:t>
        </w:r>
        <w:r>
          <w:rPr>
            <w:noProof/>
            <w:webHidden/>
          </w:rPr>
          <w:tab/>
        </w:r>
        <w:r>
          <w:rPr>
            <w:noProof/>
            <w:webHidden/>
          </w:rPr>
          <w:fldChar w:fldCharType="begin"/>
        </w:r>
        <w:r>
          <w:rPr>
            <w:noProof/>
            <w:webHidden/>
          </w:rPr>
          <w:instrText xml:space="preserve"> PAGEREF _Toc282089419 \h </w:instrText>
        </w:r>
        <w:r>
          <w:rPr>
            <w:noProof/>
            <w:webHidden/>
          </w:rPr>
        </w:r>
        <w:r>
          <w:rPr>
            <w:noProof/>
            <w:webHidden/>
          </w:rPr>
          <w:fldChar w:fldCharType="separate"/>
        </w:r>
        <w:r>
          <w:rPr>
            <w:noProof/>
            <w:webHidden/>
          </w:rPr>
          <w:t>15</w:t>
        </w:r>
        <w:r>
          <w:rPr>
            <w:noProof/>
            <w:webHidden/>
          </w:rPr>
          <w:fldChar w:fldCharType="end"/>
        </w:r>
      </w:hyperlink>
    </w:p>
    <w:p w:rsidR="0003708A" w:rsidRDefault="0003708A">
      <w:pPr>
        <w:pStyle w:val="TOC1"/>
        <w:rPr>
          <w:rFonts w:asciiTheme="minorHAnsi" w:eastAsiaTheme="minorEastAsia" w:hAnsiTheme="minorHAnsi" w:cstheme="minorBidi"/>
          <w:b w:val="0"/>
          <w:bCs w:val="0"/>
          <w:caps w:val="0"/>
          <w:sz w:val="22"/>
          <w:szCs w:val="22"/>
          <w:lang w:val="es-AR" w:eastAsia="es-AR" w:bidi="ar-SA"/>
        </w:rPr>
      </w:pPr>
      <w:hyperlink w:anchor="_Toc282089420" w:history="1">
        <w:r w:rsidRPr="00313B0C">
          <w:rPr>
            <w:rStyle w:val="Hyperlink"/>
          </w:rPr>
          <w:t>Exercise 2: Transforming a Web.Config File for Deployment</w:t>
        </w:r>
        <w:r>
          <w:rPr>
            <w:webHidden/>
          </w:rPr>
          <w:tab/>
        </w:r>
        <w:r>
          <w:rPr>
            <w:webHidden/>
          </w:rPr>
          <w:fldChar w:fldCharType="begin"/>
        </w:r>
        <w:r>
          <w:rPr>
            <w:webHidden/>
          </w:rPr>
          <w:instrText xml:space="preserve"> PAGEREF _Toc282089420 \h </w:instrText>
        </w:r>
        <w:r>
          <w:rPr>
            <w:webHidden/>
          </w:rPr>
        </w:r>
        <w:r>
          <w:rPr>
            <w:webHidden/>
          </w:rPr>
          <w:fldChar w:fldCharType="separate"/>
        </w:r>
        <w:r>
          <w:rPr>
            <w:webHidden/>
          </w:rPr>
          <w:t>18</w:t>
        </w:r>
        <w:r>
          <w:rPr>
            <w:webHidden/>
          </w:rPr>
          <w:fldChar w:fldCharType="end"/>
        </w:r>
      </w:hyperlink>
    </w:p>
    <w:p w:rsidR="0003708A" w:rsidRDefault="0003708A">
      <w:pPr>
        <w:pStyle w:val="TOC3"/>
        <w:tabs>
          <w:tab w:val="right" w:leader="dot" w:pos="9350"/>
        </w:tabs>
        <w:rPr>
          <w:noProof/>
          <w:lang w:val="es-AR" w:eastAsia="es-AR" w:bidi="ar-SA"/>
        </w:rPr>
      </w:pPr>
      <w:hyperlink w:anchor="_Toc282089421" w:history="1">
        <w:r w:rsidRPr="00313B0C">
          <w:rPr>
            <w:rStyle w:val="Hyperlink"/>
            <w:noProof/>
          </w:rPr>
          <w:t>Task 1 – Creating a Staging Configuration in Visual Studio 2010</w:t>
        </w:r>
        <w:r>
          <w:rPr>
            <w:noProof/>
            <w:webHidden/>
          </w:rPr>
          <w:tab/>
        </w:r>
        <w:r>
          <w:rPr>
            <w:noProof/>
            <w:webHidden/>
          </w:rPr>
          <w:fldChar w:fldCharType="begin"/>
        </w:r>
        <w:r>
          <w:rPr>
            <w:noProof/>
            <w:webHidden/>
          </w:rPr>
          <w:instrText xml:space="preserve"> PAGEREF _Toc282089421 \h </w:instrText>
        </w:r>
        <w:r>
          <w:rPr>
            <w:noProof/>
            <w:webHidden/>
          </w:rPr>
        </w:r>
        <w:r>
          <w:rPr>
            <w:noProof/>
            <w:webHidden/>
          </w:rPr>
          <w:fldChar w:fldCharType="separate"/>
        </w:r>
        <w:r>
          <w:rPr>
            <w:noProof/>
            <w:webHidden/>
          </w:rPr>
          <w:t>18</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22" w:history="1">
        <w:r w:rsidRPr="00313B0C">
          <w:rPr>
            <w:rStyle w:val="Hyperlink"/>
            <w:rFonts w:eastAsia="Times New Roman"/>
            <w:noProof/>
          </w:rPr>
          <w:t>Task 2 – Adding Code to Populate Text Value of EnvName from a Value in the Web.config</w:t>
        </w:r>
        <w:r>
          <w:rPr>
            <w:noProof/>
            <w:webHidden/>
          </w:rPr>
          <w:tab/>
        </w:r>
        <w:r>
          <w:rPr>
            <w:noProof/>
            <w:webHidden/>
          </w:rPr>
          <w:fldChar w:fldCharType="begin"/>
        </w:r>
        <w:r>
          <w:rPr>
            <w:noProof/>
            <w:webHidden/>
          </w:rPr>
          <w:instrText xml:space="preserve"> PAGEREF _Toc282089422 \h </w:instrText>
        </w:r>
        <w:r>
          <w:rPr>
            <w:noProof/>
            <w:webHidden/>
          </w:rPr>
        </w:r>
        <w:r>
          <w:rPr>
            <w:noProof/>
            <w:webHidden/>
          </w:rPr>
          <w:fldChar w:fldCharType="separate"/>
        </w:r>
        <w:r>
          <w:rPr>
            <w:noProof/>
            <w:webHidden/>
          </w:rPr>
          <w:t>21</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23" w:history="1">
        <w:r w:rsidRPr="00313B0C">
          <w:rPr>
            <w:rStyle w:val="Hyperlink"/>
            <w:noProof/>
          </w:rPr>
          <w:t>Task 3 – Adding a Logging Database Connection String to the Web.config File</w:t>
        </w:r>
        <w:r>
          <w:rPr>
            <w:noProof/>
            <w:webHidden/>
          </w:rPr>
          <w:tab/>
        </w:r>
        <w:r>
          <w:rPr>
            <w:noProof/>
            <w:webHidden/>
          </w:rPr>
          <w:fldChar w:fldCharType="begin"/>
        </w:r>
        <w:r>
          <w:rPr>
            <w:noProof/>
            <w:webHidden/>
          </w:rPr>
          <w:instrText xml:space="preserve"> PAGEREF _Toc282089423 \h </w:instrText>
        </w:r>
        <w:r>
          <w:rPr>
            <w:noProof/>
            <w:webHidden/>
          </w:rPr>
        </w:r>
        <w:r>
          <w:rPr>
            <w:noProof/>
            <w:webHidden/>
          </w:rPr>
          <w:fldChar w:fldCharType="separate"/>
        </w:r>
        <w:r>
          <w:rPr>
            <w:noProof/>
            <w:webHidden/>
          </w:rPr>
          <w:t>23</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24" w:history="1">
        <w:r w:rsidRPr="00313B0C">
          <w:rPr>
            <w:rStyle w:val="Hyperlink"/>
            <w:noProof/>
          </w:rPr>
          <w:t>Task 4 – Writing a Transform to Change the Environment and Logging Connection Strings in the Staging Web.config</w:t>
        </w:r>
        <w:r>
          <w:rPr>
            <w:noProof/>
            <w:webHidden/>
          </w:rPr>
          <w:tab/>
        </w:r>
        <w:r>
          <w:rPr>
            <w:noProof/>
            <w:webHidden/>
          </w:rPr>
          <w:fldChar w:fldCharType="begin"/>
        </w:r>
        <w:r>
          <w:rPr>
            <w:noProof/>
            <w:webHidden/>
          </w:rPr>
          <w:instrText xml:space="preserve"> PAGEREF _Toc282089424 \h </w:instrText>
        </w:r>
        <w:r>
          <w:rPr>
            <w:noProof/>
            <w:webHidden/>
          </w:rPr>
        </w:r>
        <w:r>
          <w:rPr>
            <w:noProof/>
            <w:webHidden/>
          </w:rPr>
          <w:fldChar w:fldCharType="separate"/>
        </w:r>
        <w:r>
          <w:rPr>
            <w:noProof/>
            <w:webHidden/>
          </w:rPr>
          <w:t>24</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25" w:history="1">
        <w:r w:rsidRPr="00313B0C">
          <w:rPr>
            <w:rStyle w:val="Hyperlink"/>
            <w:noProof/>
          </w:rPr>
          <w:t>Task 5 – Generating a Transformed Web.config File from the Command Line</w:t>
        </w:r>
        <w:r>
          <w:rPr>
            <w:noProof/>
            <w:webHidden/>
          </w:rPr>
          <w:tab/>
        </w:r>
        <w:r>
          <w:rPr>
            <w:noProof/>
            <w:webHidden/>
          </w:rPr>
          <w:fldChar w:fldCharType="begin"/>
        </w:r>
        <w:r>
          <w:rPr>
            <w:noProof/>
            <w:webHidden/>
          </w:rPr>
          <w:instrText xml:space="preserve"> PAGEREF _Toc282089425 \h </w:instrText>
        </w:r>
        <w:r>
          <w:rPr>
            <w:noProof/>
            <w:webHidden/>
          </w:rPr>
        </w:r>
        <w:r>
          <w:rPr>
            <w:noProof/>
            <w:webHidden/>
          </w:rPr>
          <w:fldChar w:fldCharType="separate"/>
        </w:r>
        <w:r>
          <w:rPr>
            <w:noProof/>
            <w:webHidden/>
          </w:rPr>
          <w:t>25</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26" w:history="1">
        <w:r w:rsidRPr="00313B0C">
          <w:rPr>
            <w:rStyle w:val="Hyperlink"/>
            <w:noProof/>
          </w:rPr>
          <w:t>Task 6 – Generating a Transformed Web.config File from Visual Studio</w:t>
        </w:r>
        <w:r>
          <w:rPr>
            <w:noProof/>
            <w:webHidden/>
          </w:rPr>
          <w:tab/>
        </w:r>
        <w:r>
          <w:rPr>
            <w:noProof/>
            <w:webHidden/>
          </w:rPr>
          <w:fldChar w:fldCharType="begin"/>
        </w:r>
        <w:r>
          <w:rPr>
            <w:noProof/>
            <w:webHidden/>
          </w:rPr>
          <w:instrText xml:space="preserve"> PAGEREF _Toc282089426 \h </w:instrText>
        </w:r>
        <w:r>
          <w:rPr>
            <w:noProof/>
            <w:webHidden/>
          </w:rPr>
        </w:r>
        <w:r>
          <w:rPr>
            <w:noProof/>
            <w:webHidden/>
          </w:rPr>
          <w:fldChar w:fldCharType="separate"/>
        </w:r>
        <w:r>
          <w:rPr>
            <w:noProof/>
            <w:webHidden/>
          </w:rPr>
          <w:t>28</w:t>
        </w:r>
        <w:r>
          <w:rPr>
            <w:noProof/>
            <w:webHidden/>
          </w:rPr>
          <w:fldChar w:fldCharType="end"/>
        </w:r>
      </w:hyperlink>
    </w:p>
    <w:p w:rsidR="0003708A" w:rsidRDefault="0003708A">
      <w:pPr>
        <w:pStyle w:val="TOC2"/>
        <w:rPr>
          <w:rFonts w:asciiTheme="minorHAnsi" w:hAnsiTheme="minorHAnsi"/>
          <w:noProof/>
          <w:sz w:val="22"/>
          <w:lang w:val="es-AR" w:eastAsia="es-AR" w:bidi="ar-SA"/>
        </w:rPr>
      </w:pPr>
      <w:hyperlink w:anchor="_Toc282089427" w:history="1">
        <w:r w:rsidRPr="00313B0C">
          <w:rPr>
            <w:rStyle w:val="Hyperlink"/>
            <w:noProof/>
          </w:rPr>
          <w:t>Exercise 2: Verification</w:t>
        </w:r>
        <w:r>
          <w:rPr>
            <w:noProof/>
            <w:webHidden/>
          </w:rPr>
          <w:tab/>
        </w:r>
        <w:r>
          <w:rPr>
            <w:noProof/>
            <w:webHidden/>
          </w:rPr>
          <w:fldChar w:fldCharType="begin"/>
        </w:r>
        <w:r>
          <w:rPr>
            <w:noProof/>
            <w:webHidden/>
          </w:rPr>
          <w:instrText xml:space="preserve"> PAGEREF _Toc282089427 \h </w:instrText>
        </w:r>
        <w:r>
          <w:rPr>
            <w:noProof/>
            <w:webHidden/>
          </w:rPr>
        </w:r>
        <w:r>
          <w:rPr>
            <w:noProof/>
            <w:webHidden/>
          </w:rPr>
          <w:fldChar w:fldCharType="separate"/>
        </w:r>
        <w:r>
          <w:rPr>
            <w:noProof/>
            <w:webHidden/>
          </w:rPr>
          <w:t>31</w:t>
        </w:r>
        <w:r>
          <w:rPr>
            <w:noProof/>
            <w:webHidden/>
          </w:rPr>
          <w:fldChar w:fldCharType="end"/>
        </w:r>
      </w:hyperlink>
    </w:p>
    <w:p w:rsidR="0003708A" w:rsidRDefault="0003708A">
      <w:pPr>
        <w:pStyle w:val="TOC1"/>
        <w:rPr>
          <w:rFonts w:asciiTheme="minorHAnsi" w:eastAsiaTheme="minorEastAsia" w:hAnsiTheme="minorHAnsi" w:cstheme="minorBidi"/>
          <w:b w:val="0"/>
          <w:bCs w:val="0"/>
          <w:caps w:val="0"/>
          <w:sz w:val="22"/>
          <w:szCs w:val="22"/>
          <w:lang w:val="es-AR" w:eastAsia="es-AR" w:bidi="ar-SA"/>
        </w:rPr>
      </w:pPr>
      <w:hyperlink w:anchor="_Toc282089428" w:history="1">
        <w:r w:rsidRPr="00313B0C">
          <w:rPr>
            <w:rStyle w:val="Hyperlink"/>
          </w:rPr>
          <w:t>Exercise 3: Packaging and Deploying Web Applications for the Visual Studio Development Web Server</w:t>
        </w:r>
        <w:r>
          <w:rPr>
            <w:webHidden/>
          </w:rPr>
          <w:tab/>
        </w:r>
        <w:r>
          <w:rPr>
            <w:webHidden/>
          </w:rPr>
          <w:fldChar w:fldCharType="begin"/>
        </w:r>
        <w:r>
          <w:rPr>
            <w:webHidden/>
          </w:rPr>
          <w:instrText xml:space="preserve"> PAGEREF _Toc282089428 \h </w:instrText>
        </w:r>
        <w:r>
          <w:rPr>
            <w:webHidden/>
          </w:rPr>
        </w:r>
        <w:r>
          <w:rPr>
            <w:webHidden/>
          </w:rPr>
          <w:fldChar w:fldCharType="separate"/>
        </w:r>
        <w:r>
          <w:rPr>
            <w:webHidden/>
          </w:rPr>
          <w:t>32</w:t>
        </w:r>
        <w:r>
          <w:rPr>
            <w:webHidden/>
          </w:rPr>
          <w:fldChar w:fldCharType="end"/>
        </w:r>
      </w:hyperlink>
    </w:p>
    <w:p w:rsidR="0003708A" w:rsidRDefault="0003708A">
      <w:pPr>
        <w:pStyle w:val="TOC3"/>
        <w:tabs>
          <w:tab w:val="right" w:leader="dot" w:pos="9350"/>
        </w:tabs>
        <w:rPr>
          <w:noProof/>
          <w:lang w:val="es-AR" w:eastAsia="es-AR" w:bidi="ar-SA"/>
        </w:rPr>
      </w:pPr>
      <w:hyperlink w:anchor="_Toc282089429" w:history="1">
        <w:r w:rsidRPr="00313B0C">
          <w:rPr>
            <w:rStyle w:val="Hyperlink"/>
            <w:noProof/>
          </w:rPr>
          <w:t>Task 1 – Opening the Project Properties Publish Page and Creating a Package</w:t>
        </w:r>
        <w:r>
          <w:rPr>
            <w:noProof/>
            <w:webHidden/>
          </w:rPr>
          <w:tab/>
        </w:r>
        <w:r>
          <w:rPr>
            <w:noProof/>
            <w:webHidden/>
          </w:rPr>
          <w:fldChar w:fldCharType="begin"/>
        </w:r>
        <w:r>
          <w:rPr>
            <w:noProof/>
            <w:webHidden/>
          </w:rPr>
          <w:instrText xml:space="preserve"> PAGEREF _Toc282089429 \h </w:instrText>
        </w:r>
        <w:r>
          <w:rPr>
            <w:noProof/>
            <w:webHidden/>
          </w:rPr>
        </w:r>
        <w:r>
          <w:rPr>
            <w:noProof/>
            <w:webHidden/>
          </w:rPr>
          <w:fldChar w:fldCharType="separate"/>
        </w:r>
        <w:r>
          <w:rPr>
            <w:noProof/>
            <w:webHidden/>
          </w:rPr>
          <w:t>33</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30" w:history="1">
        <w:r w:rsidRPr="00313B0C">
          <w:rPr>
            <w:rStyle w:val="Hyperlink"/>
            <w:noProof/>
          </w:rPr>
          <w:t>Task 2 – Preparing the Web Server for Deployment</w:t>
        </w:r>
        <w:r>
          <w:rPr>
            <w:noProof/>
            <w:webHidden/>
          </w:rPr>
          <w:tab/>
        </w:r>
        <w:r>
          <w:rPr>
            <w:noProof/>
            <w:webHidden/>
          </w:rPr>
          <w:fldChar w:fldCharType="begin"/>
        </w:r>
        <w:r>
          <w:rPr>
            <w:noProof/>
            <w:webHidden/>
          </w:rPr>
          <w:instrText xml:space="preserve"> PAGEREF _Toc282089430 \h </w:instrText>
        </w:r>
        <w:r>
          <w:rPr>
            <w:noProof/>
            <w:webHidden/>
          </w:rPr>
        </w:r>
        <w:r>
          <w:rPr>
            <w:noProof/>
            <w:webHidden/>
          </w:rPr>
          <w:fldChar w:fldCharType="separate"/>
        </w:r>
        <w:r>
          <w:rPr>
            <w:noProof/>
            <w:webHidden/>
          </w:rPr>
          <w:t>36</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31" w:history="1">
        <w:r w:rsidRPr="00313B0C">
          <w:rPr>
            <w:rStyle w:val="Hyperlink"/>
            <w:noProof/>
          </w:rPr>
          <w:t>Task 3 – Deploying the Package</w:t>
        </w:r>
        <w:r>
          <w:rPr>
            <w:noProof/>
            <w:webHidden/>
          </w:rPr>
          <w:tab/>
        </w:r>
        <w:r>
          <w:rPr>
            <w:noProof/>
            <w:webHidden/>
          </w:rPr>
          <w:fldChar w:fldCharType="begin"/>
        </w:r>
        <w:r>
          <w:rPr>
            <w:noProof/>
            <w:webHidden/>
          </w:rPr>
          <w:instrText xml:space="preserve"> PAGEREF _Toc282089431 \h </w:instrText>
        </w:r>
        <w:r>
          <w:rPr>
            <w:noProof/>
            <w:webHidden/>
          </w:rPr>
        </w:r>
        <w:r>
          <w:rPr>
            <w:noProof/>
            <w:webHidden/>
          </w:rPr>
          <w:fldChar w:fldCharType="separate"/>
        </w:r>
        <w:r>
          <w:rPr>
            <w:noProof/>
            <w:webHidden/>
          </w:rPr>
          <w:t>39</w:t>
        </w:r>
        <w:r>
          <w:rPr>
            <w:noProof/>
            <w:webHidden/>
          </w:rPr>
          <w:fldChar w:fldCharType="end"/>
        </w:r>
      </w:hyperlink>
    </w:p>
    <w:p w:rsidR="0003708A" w:rsidRDefault="0003708A">
      <w:pPr>
        <w:pStyle w:val="TOC2"/>
        <w:rPr>
          <w:rFonts w:asciiTheme="minorHAnsi" w:hAnsiTheme="minorHAnsi"/>
          <w:noProof/>
          <w:sz w:val="22"/>
          <w:lang w:val="es-AR" w:eastAsia="es-AR" w:bidi="ar-SA"/>
        </w:rPr>
      </w:pPr>
      <w:hyperlink w:anchor="_Toc282089432" w:history="1">
        <w:r w:rsidRPr="00313B0C">
          <w:rPr>
            <w:rStyle w:val="Hyperlink"/>
            <w:noProof/>
          </w:rPr>
          <w:t>Exercise 3: Verification</w:t>
        </w:r>
        <w:r>
          <w:rPr>
            <w:noProof/>
            <w:webHidden/>
          </w:rPr>
          <w:tab/>
        </w:r>
        <w:r>
          <w:rPr>
            <w:noProof/>
            <w:webHidden/>
          </w:rPr>
          <w:fldChar w:fldCharType="begin"/>
        </w:r>
        <w:r>
          <w:rPr>
            <w:noProof/>
            <w:webHidden/>
          </w:rPr>
          <w:instrText xml:space="preserve"> PAGEREF _Toc282089432 \h </w:instrText>
        </w:r>
        <w:r>
          <w:rPr>
            <w:noProof/>
            <w:webHidden/>
          </w:rPr>
        </w:r>
        <w:r>
          <w:rPr>
            <w:noProof/>
            <w:webHidden/>
          </w:rPr>
          <w:fldChar w:fldCharType="separate"/>
        </w:r>
        <w:r>
          <w:rPr>
            <w:noProof/>
            <w:webHidden/>
          </w:rPr>
          <w:t>43</w:t>
        </w:r>
        <w:r>
          <w:rPr>
            <w:noProof/>
            <w:webHidden/>
          </w:rPr>
          <w:fldChar w:fldCharType="end"/>
        </w:r>
      </w:hyperlink>
    </w:p>
    <w:p w:rsidR="0003708A" w:rsidRDefault="0003708A">
      <w:pPr>
        <w:pStyle w:val="TOC1"/>
        <w:rPr>
          <w:rFonts w:asciiTheme="minorHAnsi" w:eastAsiaTheme="minorEastAsia" w:hAnsiTheme="minorHAnsi" w:cstheme="minorBidi"/>
          <w:b w:val="0"/>
          <w:bCs w:val="0"/>
          <w:caps w:val="0"/>
          <w:sz w:val="22"/>
          <w:szCs w:val="22"/>
          <w:lang w:val="es-AR" w:eastAsia="es-AR" w:bidi="ar-SA"/>
        </w:rPr>
      </w:pPr>
      <w:hyperlink w:anchor="_Toc282089433" w:history="1">
        <w:r w:rsidRPr="00313B0C">
          <w:rPr>
            <w:rStyle w:val="Hyperlink"/>
          </w:rPr>
          <w:t>Exercise 4: Packaging and Deploying Web Applications for Internet Information Server (IIS)</w:t>
        </w:r>
        <w:r>
          <w:rPr>
            <w:webHidden/>
          </w:rPr>
          <w:tab/>
        </w:r>
        <w:r>
          <w:rPr>
            <w:webHidden/>
          </w:rPr>
          <w:fldChar w:fldCharType="begin"/>
        </w:r>
        <w:r>
          <w:rPr>
            <w:webHidden/>
          </w:rPr>
          <w:instrText xml:space="preserve"> PAGEREF _Toc282089433 \h </w:instrText>
        </w:r>
        <w:r>
          <w:rPr>
            <w:webHidden/>
          </w:rPr>
        </w:r>
        <w:r>
          <w:rPr>
            <w:webHidden/>
          </w:rPr>
          <w:fldChar w:fldCharType="separate"/>
        </w:r>
        <w:r>
          <w:rPr>
            <w:webHidden/>
          </w:rPr>
          <w:t>45</w:t>
        </w:r>
        <w:r>
          <w:rPr>
            <w:webHidden/>
          </w:rPr>
          <w:fldChar w:fldCharType="end"/>
        </w:r>
      </w:hyperlink>
    </w:p>
    <w:p w:rsidR="0003708A" w:rsidRDefault="0003708A">
      <w:pPr>
        <w:pStyle w:val="TOC3"/>
        <w:tabs>
          <w:tab w:val="right" w:leader="dot" w:pos="9350"/>
        </w:tabs>
        <w:rPr>
          <w:noProof/>
          <w:lang w:val="es-AR" w:eastAsia="es-AR" w:bidi="ar-SA"/>
        </w:rPr>
      </w:pPr>
      <w:hyperlink w:anchor="_Toc282089434" w:history="1">
        <w:r w:rsidRPr="00313B0C">
          <w:rPr>
            <w:rStyle w:val="Hyperlink"/>
            <w:noProof/>
          </w:rPr>
          <w:t>Task 1 – Opening the Project Properties Publish Page, Setting the Web Application to Use IIS and Create a Package.</w:t>
        </w:r>
        <w:r>
          <w:rPr>
            <w:noProof/>
            <w:webHidden/>
          </w:rPr>
          <w:tab/>
        </w:r>
        <w:r>
          <w:rPr>
            <w:noProof/>
            <w:webHidden/>
          </w:rPr>
          <w:fldChar w:fldCharType="begin"/>
        </w:r>
        <w:r>
          <w:rPr>
            <w:noProof/>
            <w:webHidden/>
          </w:rPr>
          <w:instrText xml:space="preserve"> PAGEREF _Toc282089434 \h </w:instrText>
        </w:r>
        <w:r>
          <w:rPr>
            <w:noProof/>
            <w:webHidden/>
          </w:rPr>
        </w:r>
        <w:r>
          <w:rPr>
            <w:noProof/>
            <w:webHidden/>
          </w:rPr>
          <w:fldChar w:fldCharType="separate"/>
        </w:r>
        <w:r>
          <w:rPr>
            <w:noProof/>
            <w:webHidden/>
          </w:rPr>
          <w:t>46</w:t>
        </w:r>
        <w:r>
          <w:rPr>
            <w:noProof/>
            <w:webHidden/>
          </w:rPr>
          <w:fldChar w:fldCharType="end"/>
        </w:r>
      </w:hyperlink>
    </w:p>
    <w:p w:rsidR="0003708A" w:rsidRDefault="0003708A">
      <w:pPr>
        <w:pStyle w:val="TOC3"/>
        <w:tabs>
          <w:tab w:val="right" w:leader="dot" w:pos="9350"/>
        </w:tabs>
        <w:rPr>
          <w:noProof/>
          <w:lang w:val="es-AR" w:eastAsia="es-AR" w:bidi="ar-SA"/>
        </w:rPr>
      </w:pPr>
      <w:hyperlink w:anchor="_Toc282089435" w:history="1">
        <w:r w:rsidRPr="00313B0C">
          <w:rPr>
            <w:rStyle w:val="Hyperlink"/>
            <w:noProof/>
          </w:rPr>
          <w:t>Task 2 –Deploying the Package</w:t>
        </w:r>
        <w:r>
          <w:rPr>
            <w:noProof/>
            <w:webHidden/>
          </w:rPr>
          <w:tab/>
        </w:r>
        <w:r>
          <w:rPr>
            <w:noProof/>
            <w:webHidden/>
          </w:rPr>
          <w:fldChar w:fldCharType="begin"/>
        </w:r>
        <w:r>
          <w:rPr>
            <w:noProof/>
            <w:webHidden/>
          </w:rPr>
          <w:instrText xml:space="preserve"> PAGEREF _Toc282089435 \h </w:instrText>
        </w:r>
        <w:r>
          <w:rPr>
            <w:noProof/>
            <w:webHidden/>
          </w:rPr>
        </w:r>
        <w:r>
          <w:rPr>
            <w:noProof/>
            <w:webHidden/>
          </w:rPr>
          <w:fldChar w:fldCharType="separate"/>
        </w:r>
        <w:r>
          <w:rPr>
            <w:noProof/>
            <w:webHidden/>
          </w:rPr>
          <w:t>49</w:t>
        </w:r>
        <w:r>
          <w:rPr>
            <w:noProof/>
            <w:webHidden/>
          </w:rPr>
          <w:fldChar w:fldCharType="end"/>
        </w:r>
      </w:hyperlink>
    </w:p>
    <w:p w:rsidR="0003708A" w:rsidRDefault="0003708A">
      <w:pPr>
        <w:pStyle w:val="TOC2"/>
        <w:rPr>
          <w:rFonts w:asciiTheme="minorHAnsi" w:hAnsiTheme="minorHAnsi"/>
          <w:noProof/>
          <w:sz w:val="22"/>
          <w:lang w:val="es-AR" w:eastAsia="es-AR" w:bidi="ar-SA"/>
        </w:rPr>
      </w:pPr>
      <w:hyperlink w:anchor="_Toc282089436" w:history="1">
        <w:r w:rsidRPr="00313B0C">
          <w:rPr>
            <w:rStyle w:val="Hyperlink"/>
            <w:noProof/>
          </w:rPr>
          <w:t>Exercise 4: Verification</w:t>
        </w:r>
        <w:r>
          <w:rPr>
            <w:noProof/>
            <w:webHidden/>
          </w:rPr>
          <w:tab/>
        </w:r>
        <w:r>
          <w:rPr>
            <w:noProof/>
            <w:webHidden/>
          </w:rPr>
          <w:fldChar w:fldCharType="begin"/>
        </w:r>
        <w:r>
          <w:rPr>
            <w:noProof/>
            <w:webHidden/>
          </w:rPr>
          <w:instrText xml:space="preserve"> PAGEREF _Toc282089436 \h </w:instrText>
        </w:r>
        <w:r>
          <w:rPr>
            <w:noProof/>
            <w:webHidden/>
          </w:rPr>
        </w:r>
        <w:r>
          <w:rPr>
            <w:noProof/>
            <w:webHidden/>
          </w:rPr>
          <w:fldChar w:fldCharType="separate"/>
        </w:r>
        <w:r>
          <w:rPr>
            <w:noProof/>
            <w:webHidden/>
          </w:rPr>
          <w:t>54</w:t>
        </w:r>
        <w:r>
          <w:rPr>
            <w:noProof/>
            <w:webHidden/>
          </w:rPr>
          <w:fldChar w:fldCharType="end"/>
        </w:r>
      </w:hyperlink>
    </w:p>
    <w:p w:rsidR="0003708A" w:rsidRDefault="0003708A">
      <w:pPr>
        <w:pStyle w:val="TOC1"/>
        <w:rPr>
          <w:rFonts w:asciiTheme="minorHAnsi" w:eastAsiaTheme="minorEastAsia" w:hAnsiTheme="minorHAnsi" w:cstheme="minorBidi"/>
          <w:b w:val="0"/>
          <w:bCs w:val="0"/>
          <w:caps w:val="0"/>
          <w:sz w:val="22"/>
          <w:szCs w:val="22"/>
          <w:lang w:val="es-AR" w:eastAsia="es-AR" w:bidi="ar-SA"/>
        </w:rPr>
      </w:pPr>
      <w:hyperlink w:anchor="_Toc282089437" w:history="1">
        <w:r w:rsidRPr="00313B0C">
          <w:rPr>
            <w:rStyle w:val="Hyperlink"/>
          </w:rPr>
          <w:t>Summary</w:t>
        </w:r>
        <w:r>
          <w:rPr>
            <w:webHidden/>
          </w:rPr>
          <w:tab/>
        </w:r>
        <w:r>
          <w:rPr>
            <w:webHidden/>
          </w:rPr>
          <w:fldChar w:fldCharType="begin"/>
        </w:r>
        <w:r>
          <w:rPr>
            <w:webHidden/>
          </w:rPr>
          <w:instrText xml:space="preserve"> PAGEREF _Toc282089437 \h </w:instrText>
        </w:r>
        <w:r>
          <w:rPr>
            <w:webHidden/>
          </w:rPr>
        </w:r>
        <w:r>
          <w:rPr>
            <w:webHidden/>
          </w:rPr>
          <w:fldChar w:fldCharType="separate"/>
        </w:r>
        <w:r>
          <w:rPr>
            <w:webHidden/>
          </w:rPr>
          <w:t>55</w:t>
        </w:r>
        <w:r>
          <w:rPr>
            <w:webHidden/>
          </w:rPr>
          <w:fldChar w:fldCharType="end"/>
        </w:r>
      </w:hyperlink>
    </w:p>
    <w:p w:rsidR="004D779B" w:rsidRDefault="004E1220" w:rsidP="00EB506C">
      <w:pPr>
        <w:rPr>
          <w:rFonts w:eastAsia="Batang"/>
          <w:noProof/>
          <w:szCs w:val="20"/>
          <w:lang w:eastAsia="ko-KR"/>
        </w:rPr>
      </w:pPr>
      <w:r w:rsidRPr="00D54414">
        <w:rPr>
          <w:rFonts w:eastAsia="Batang"/>
          <w:noProof/>
          <w:szCs w:val="20"/>
          <w:lang w:eastAsia="ko-KR"/>
        </w:rPr>
        <w:fldChar w:fldCharType="end"/>
      </w:r>
    </w:p>
    <w:p w:rsidR="00EB506C" w:rsidRPr="00D54414" w:rsidRDefault="00EB506C" w:rsidP="00EB506C">
      <w:pPr>
        <w:rPr>
          <w:noProof/>
        </w:rPr>
      </w:pPr>
      <w:r w:rsidRPr="00D54414">
        <w:rPr>
          <w:noProof/>
        </w:rPr>
        <w:br w:type="page"/>
      </w:r>
    </w:p>
    <w:bookmarkStart w:id="3" w:name="_Toc282089415" w:displacedByCustomXml="next"/>
    <w:sdt>
      <w:sdtPr>
        <w:alias w:val="Topic"/>
        <w:tag w:val="192ebdd5-e449-4abd-b3f2-d8a930652de5"/>
        <w:id w:val="8120347"/>
        <w:placeholder>
          <w:docPart w:val="DefaultPlaceholder_22675703"/>
        </w:placeholder>
        <w:text/>
      </w:sdtPr>
      <w:sdtContent>
        <w:p w:rsidR="00441D78" w:rsidRDefault="00441D78" w:rsidP="00441D78">
          <w:pPr>
            <w:pStyle w:val="ppTopic"/>
          </w:pPr>
          <w:r>
            <w:t>Overview</w:t>
          </w:r>
        </w:p>
      </w:sdtContent>
    </w:sdt>
    <w:bookmarkEnd w:id="3" w:displacedByCustomXml="prev"/>
    <w:p w:rsidR="00AE05BD" w:rsidRDefault="00AE05BD" w:rsidP="009F3EE5">
      <w:r>
        <w:t xml:space="preserve">Microsoft Visual Studio 2010 offers many new </w:t>
      </w:r>
      <w:r w:rsidR="00294CD8">
        <w:t>features</w:t>
      </w:r>
      <w:r>
        <w:t xml:space="preserve"> for development of ASP.NET web applications. The </w:t>
      </w:r>
      <w:r w:rsidR="00294CD8">
        <w:t>goal of these new features is</w:t>
      </w:r>
      <w:r>
        <w:t xml:space="preserve"> to aid developers in </w:t>
      </w:r>
      <w:r w:rsidR="00294CD8">
        <w:t>creating</w:t>
      </w:r>
      <w:r>
        <w:t xml:space="preserve"> and deploying </w:t>
      </w:r>
      <w:r w:rsidR="00952B1D">
        <w:t>high quality</w:t>
      </w:r>
      <w:r>
        <w:t xml:space="preserve"> and fully featured web applications quickly and easily.</w:t>
      </w:r>
    </w:p>
    <w:p w:rsidR="00AE05BD" w:rsidRDefault="00AE05BD" w:rsidP="009F3EE5">
      <w:r>
        <w:t xml:space="preserve">Visual Studio 2010 now supports HTML code snippets. Snippets are a great way to generate high-quality code. There </w:t>
      </w:r>
      <w:r w:rsidR="009523F3">
        <w:t>are</w:t>
      </w:r>
      <w:r>
        <w:t xml:space="preserve"> many snippets that come with Visual Studio, and developers have the ability to create their own.</w:t>
      </w:r>
    </w:p>
    <w:p w:rsidR="00AE05BD" w:rsidRDefault="00AE05BD" w:rsidP="009F3EE5">
      <w:r>
        <w:t xml:space="preserve">Another new feature </w:t>
      </w:r>
      <w:r w:rsidR="007B7D8C">
        <w:t xml:space="preserve">which </w:t>
      </w:r>
      <w:r>
        <w:t xml:space="preserve">Visual Studio 2010 </w:t>
      </w:r>
      <w:r w:rsidR="007B7D8C">
        <w:t xml:space="preserve">provides </w:t>
      </w:r>
      <w:r>
        <w:t xml:space="preserve">is the ability to transform the </w:t>
      </w:r>
      <w:proofErr w:type="spellStart"/>
      <w:r w:rsidR="002A5672">
        <w:t>Web.config</w:t>
      </w:r>
      <w:proofErr w:type="spellEnd"/>
      <w:r>
        <w:t xml:space="preserve"> file for deployment. Visual Studio 2010 supports a rich configuration transformation </w:t>
      </w:r>
      <w:r w:rsidR="00294CD8">
        <w:t>language</w:t>
      </w:r>
      <w:r>
        <w:t xml:space="preserve"> that allows developers to change elements in the </w:t>
      </w:r>
      <w:proofErr w:type="spellStart"/>
      <w:r w:rsidR="00687181">
        <w:t>Web.config</w:t>
      </w:r>
      <w:proofErr w:type="spellEnd"/>
      <w:r>
        <w:t xml:space="preserve"> file including connection string, file path </w:t>
      </w:r>
      <w:r w:rsidR="00952B1D">
        <w:t>locations,</w:t>
      </w:r>
      <w:r>
        <w:t xml:space="preserve"> and service addresses.</w:t>
      </w:r>
    </w:p>
    <w:p w:rsidR="00422A8A" w:rsidRDefault="00422A8A" w:rsidP="009F3EE5">
      <w:r>
        <w:t xml:space="preserve">Deployment of ASP.NET web applications is </w:t>
      </w:r>
      <w:r w:rsidR="00952B1D">
        <w:t xml:space="preserve">now </w:t>
      </w:r>
      <w:r>
        <w:t>easier due to new packaging and deployment features in Visual Studio 2010. Now web applications can be easily published to a specific location on the build machine (or even to a ZIP file) and easily deploy to either the Visual Studio Web Server or Windows Internet Information Server (IIS).</w:t>
      </w:r>
    </w:p>
    <w:p w:rsidR="000872D8" w:rsidRDefault="00EB506C" w:rsidP="000537C1">
      <w:pPr>
        <w:pStyle w:val="Heading1"/>
        <w:rPr>
          <w:rFonts w:eastAsia="Arial Unicode MS"/>
          <w:noProof/>
        </w:rPr>
      </w:pPr>
      <w:r w:rsidRPr="00D54414">
        <w:rPr>
          <w:rFonts w:eastAsia="Arial Unicode MS"/>
          <w:noProof/>
        </w:rPr>
        <w:t>Objectives</w:t>
      </w:r>
    </w:p>
    <w:p w:rsidR="00EB506C" w:rsidRPr="00B064A4" w:rsidRDefault="00EB506C" w:rsidP="00EB506C">
      <w:pPr>
        <w:pStyle w:val="ppBodyText"/>
        <w:rPr>
          <w:noProof/>
        </w:rPr>
      </w:pPr>
      <w:r w:rsidRPr="00B064A4">
        <w:rPr>
          <w:noProof/>
        </w:rPr>
        <w:t xml:space="preserve">In this </w:t>
      </w:r>
      <w:r w:rsidR="00E52763" w:rsidRPr="00B064A4">
        <w:rPr>
          <w:noProof/>
        </w:rPr>
        <w:t>Hands-On Lab</w:t>
      </w:r>
      <w:r w:rsidRPr="00B064A4">
        <w:rPr>
          <w:noProof/>
        </w:rPr>
        <w:t>, you will learn how to:</w:t>
      </w:r>
    </w:p>
    <w:p w:rsidR="00AC0964" w:rsidRDefault="00AC0964" w:rsidP="005E5030">
      <w:pPr>
        <w:pStyle w:val="ppBulletList"/>
        <w:rPr>
          <w:noProof/>
        </w:rPr>
      </w:pPr>
      <w:r>
        <w:rPr>
          <w:noProof/>
        </w:rPr>
        <w:t>Use HTML code snippets to aid in development of ASP.NET web application pages</w:t>
      </w:r>
    </w:p>
    <w:p w:rsidR="00AC0964" w:rsidRDefault="00AC0964" w:rsidP="005E5030">
      <w:pPr>
        <w:pStyle w:val="ppBulletList"/>
        <w:rPr>
          <w:noProof/>
        </w:rPr>
      </w:pPr>
      <w:r>
        <w:rPr>
          <w:noProof/>
        </w:rPr>
        <w:t>Create and deploy your own custom HTML code snippets</w:t>
      </w:r>
    </w:p>
    <w:p w:rsidR="00AC0964" w:rsidRDefault="00AC0964" w:rsidP="005E5030">
      <w:pPr>
        <w:pStyle w:val="ppBulletList"/>
        <w:rPr>
          <w:noProof/>
        </w:rPr>
      </w:pPr>
      <w:r>
        <w:rPr>
          <w:noProof/>
        </w:rPr>
        <w:t>Cr</w:t>
      </w:r>
      <w:r w:rsidR="00E356AF">
        <w:rPr>
          <w:noProof/>
        </w:rPr>
        <w:t>e</w:t>
      </w:r>
      <w:r>
        <w:rPr>
          <w:noProof/>
        </w:rPr>
        <w:t xml:space="preserve">ate and automatically transform the </w:t>
      </w:r>
      <w:r w:rsidR="00687181">
        <w:rPr>
          <w:noProof/>
        </w:rPr>
        <w:t>Web.config</w:t>
      </w:r>
      <w:r>
        <w:rPr>
          <w:noProof/>
        </w:rPr>
        <w:t xml:space="preserve"> as the web application is de</w:t>
      </w:r>
      <w:r w:rsidR="003F5677">
        <w:rPr>
          <w:noProof/>
        </w:rPr>
        <w:t>p</w:t>
      </w:r>
      <w:r>
        <w:rPr>
          <w:noProof/>
        </w:rPr>
        <w:t>loyed across environments</w:t>
      </w:r>
    </w:p>
    <w:p w:rsidR="00AC0964" w:rsidRDefault="00AC0964" w:rsidP="005E5030">
      <w:pPr>
        <w:pStyle w:val="ppBulletList"/>
        <w:rPr>
          <w:noProof/>
        </w:rPr>
      </w:pPr>
      <w:r>
        <w:rPr>
          <w:noProof/>
        </w:rPr>
        <w:t>Create a deployment package for your ASP.NET web application and deploy the application to either the Visual Studio Development web server or Windows Internet Information Server (IIS)</w:t>
      </w:r>
    </w:p>
    <w:p w:rsidR="00EB506C" w:rsidRPr="00D54414" w:rsidRDefault="00EB506C" w:rsidP="00EB506C">
      <w:pPr>
        <w:pStyle w:val="ppListEnd"/>
        <w:rPr>
          <w:noProof/>
        </w:rPr>
      </w:pPr>
    </w:p>
    <w:p w:rsidR="00AF7144" w:rsidRPr="00D54414" w:rsidRDefault="00AF7144" w:rsidP="000537C1">
      <w:pPr>
        <w:pStyle w:val="Heading1"/>
        <w:rPr>
          <w:noProof/>
        </w:rPr>
      </w:pPr>
      <w:bookmarkStart w:id="4" w:name="_Toc168302999"/>
      <w:bookmarkStart w:id="5" w:name="_Toc157870738"/>
      <w:r w:rsidRPr="00D54414">
        <w:rPr>
          <w:noProof/>
        </w:rPr>
        <w:t>Exercises</w:t>
      </w:r>
    </w:p>
    <w:p w:rsidR="00AF7144" w:rsidRPr="00D54414" w:rsidRDefault="00AF7144" w:rsidP="00AF7144">
      <w:pPr>
        <w:pStyle w:val="ppBodyText"/>
        <w:rPr>
          <w:noProof/>
        </w:rPr>
      </w:pPr>
      <w:r w:rsidRPr="00D54414">
        <w:rPr>
          <w:noProof/>
        </w:rPr>
        <w:t>This Hands-On Lab is comprised by the following exercises:</w:t>
      </w:r>
    </w:p>
    <w:p w:rsidR="00AF7144" w:rsidRDefault="00AF7144" w:rsidP="00AF7144">
      <w:pPr>
        <w:pStyle w:val="ppBulletList"/>
        <w:rPr>
          <w:noProof/>
        </w:rPr>
      </w:pPr>
      <w:r>
        <w:rPr>
          <w:noProof/>
        </w:rPr>
        <w:t>Using HTML Code Snippets in Visual Studio 2010</w:t>
      </w:r>
    </w:p>
    <w:p w:rsidR="00AF7144" w:rsidRDefault="00AF7144" w:rsidP="00AF7144">
      <w:pPr>
        <w:pStyle w:val="ppBulletList"/>
        <w:rPr>
          <w:noProof/>
        </w:rPr>
      </w:pPr>
      <w:r>
        <w:rPr>
          <w:noProof/>
        </w:rPr>
        <w:t xml:space="preserve">Transforming a </w:t>
      </w:r>
      <w:r w:rsidR="00687181">
        <w:rPr>
          <w:noProof/>
        </w:rPr>
        <w:t>Web.config</w:t>
      </w:r>
      <w:r>
        <w:rPr>
          <w:noProof/>
        </w:rPr>
        <w:t xml:space="preserve"> file for deployment</w:t>
      </w:r>
    </w:p>
    <w:p w:rsidR="00AF7144" w:rsidRDefault="00AF7144" w:rsidP="00AF7144">
      <w:pPr>
        <w:pStyle w:val="ppBulletList"/>
        <w:rPr>
          <w:noProof/>
        </w:rPr>
      </w:pPr>
      <w:r>
        <w:rPr>
          <w:noProof/>
        </w:rPr>
        <w:t>Packaging and deploying a web application to the Visual Studio Development Web Server</w:t>
      </w:r>
    </w:p>
    <w:p w:rsidR="00AF7144" w:rsidRDefault="00AF7144" w:rsidP="00AF7144">
      <w:pPr>
        <w:pStyle w:val="ppBulletList"/>
        <w:rPr>
          <w:noProof/>
        </w:rPr>
      </w:pPr>
      <w:r>
        <w:rPr>
          <w:noProof/>
        </w:rPr>
        <w:lastRenderedPageBreak/>
        <w:t>Packaging and deploying a web application to the Windows Internet Information Server (IIS)</w:t>
      </w:r>
    </w:p>
    <w:p w:rsidR="00AF7144" w:rsidRPr="00D54414" w:rsidRDefault="00AF7144" w:rsidP="00AF7144">
      <w:pPr>
        <w:pStyle w:val="ppListEnd"/>
        <w:rPr>
          <w:noProof/>
          <w:highlight w:val="yellow"/>
        </w:rPr>
      </w:pPr>
    </w:p>
    <w:p w:rsidR="00AF7144" w:rsidRPr="00C52CDA" w:rsidRDefault="00AF7144" w:rsidP="00AF7144">
      <w:pPr>
        <w:pStyle w:val="ppBodyText"/>
        <w:rPr>
          <w:noProof/>
        </w:rPr>
      </w:pPr>
      <w:r w:rsidRPr="00C52CDA">
        <w:rPr>
          <w:noProof/>
        </w:rPr>
        <w:t xml:space="preserve">Estimated time to complete this lab: </w:t>
      </w:r>
      <w:r w:rsidRPr="00C52CDA">
        <w:rPr>
          <w:b/>
          <w:noProof/>
        </w:rPr>
        <w:t>60 minutes</w:t>
      </w:r>
      <w:r w:rsidRPr="00C52CDA">
        <w:rPr>
          <w:noProof/>
        </w:rPr>
        <w:t>.</w:t>
      </w:r>
    </w:p>
    <w:p w:rsidR="000872D8" w:rsidRDefault="00EB506C" w:rsidP="000537C1">
      <w:pPr>
        <w:pStyle w:val="Heading1"/>
        <w:rPr>
          <w:noProof/>
        </w:rPr>
      </w:pPr>
      <w:r w:rsidRPr="00D54414">
        <w:rPr>
          <w:noProof/>
        </w:rPr>
        <w:t>System Requirements</w:t>
      </w:r>
      <w:bookmarkEnd w:id="4"/>
    </w:p>
    <w:p w:rsidR="00EB506C" w:rsidRPr="000907CB" w:rsidRDefault="00EB506C" w:rsidP="00EB506C">
      <w:pPr>
        <w:pStyle w:val="ppBodyText"/>
        <w:rPr>
          <w:noProof/>
        </w:rPr>
      </w:pPr>
      <w:r w:rsidRPr="000907CB">
        <w:rPr>
          <w:noProof/>
        </w:rPr>
        <w:t>You must have the following items to complete this lab:</w:t>
      </w:r>
    </w:p>
    <w:p w:rsidR="00045D63" w:rsidRDefault="00554E2D" w:rsidP="00045D63">
      <w:pPr>
        <w:pStyle w:val="ppBulletList"/>
        <w:rPr>
          <w:noProof/>
        </w:rPr>
      </w:pPr>
      <w:r>
        <w:rPr>
          <w:noProof/>
        </w:rPr>
        <w:t xml:space="preserve">Microsoft </w:t>
      </w:r>
      <w:r w:rsidR="00FF20BF">
        <w:rPr>
          <w:noProof/>
        </w:rPr>
        <w:t>Visual Studio 2010</w:t>
      </w:r>
    </w:p>
    <w:p w:rsidR="00D81291" w:rsidRDefault="00D81291" w:rsidP="00045D63">
      <w:pPr>
        <w:pStyle w:val="ppBulletList"/>
        <w:rPr>
          <w:noProof/>
        </w:rPr>
      </w:pPr>
      <w:r>
        <w:rPr>
          <w:noProof/>
        </w:rPr>
        <w:t>IIS</w:t>
      </w:r>
      <w:r w:rsidR="00A37541">
        <w:rPr>
          <w:noProof/>
        </w:rPr>
        <w:t xml:space="preserve"> 7.0</w:t>
      </w:r>
    </w:p>
    <w:p w:rsidR="007C0A21" w:rsidRPr="007C0A21" w:rsidRDefault="007C0A21" w:rsidP="007C0A21">
      <w:pPr>
        <w:pStyle w:val="ppListEnd"/>
      </w:pPr>
    </w:p>
    <w:p w:rsidR="000537C1" w:rsidRDefault="000537C1" w:rsidP="000537C1">
      <w:pPr>
        <w:pStyle w:val="Heading1"/>
        <w:rPr>
          <w:noProof/>
        </w:rPr>
      </w:pPr>
      <w:bookmarkStart w:id="6" w:name="_Toc166647553"/>
      <w:bookmarkStart w:id="7" w:name="_Toc172462715"/>
      <w:bookmarkStart w:id="8" w:name="_Toc182141329"/>
      <w:r>
        <w:rPr>
          <w:noProof/>
        </w:rPr>
        <w:t>Setup</w:t>
      </w:r>
    </w:p>
    <w:p w:rsidR="000537C1" w:rsidRDefault="000537C1" w:rsidP="000537C1">
      <w:pPr>
        <w:pStyle w:val="ppBodyText"/>
        <w:rPr>
          <w:rFonts w:eastAsia="Times New Roman"/>
          <w:lang w:bidi="ar-SA"/>
        </w:rPr>
      </w:pPr>
      <w:r w:rsidRPr="000514E4">
        <w:rPr>
          <w:rFonts w:eastAsia="Times New Roman"/>
          <w:lang w:bidi="ar-SA"/>
        </w:rPr>
        <w:t xml:space="preserve">All the requisites for this lab are verified using the </w:t>
      </w:r>
      <w:r w:rsidRPr="00DB7FFB">
        <w:rPr>
          <w:rFonts w:eastAsia="Times New Roman"/>
          <w:b/>
          <w:lang w:bidi="ar-SA"/>
        </w:rPr>
        <w:t>Configuration Wizard</w:t>
      </w:r>
      <w:r w:rsidRPr="000514E4">
        <w:rPr>
          <w:rFonts w:eastAsia="Times New Roman"/>
          <w:lang w:bidi="ar-SA"/>
        </w:rPr>
        <w:t>. To make sure that everything is correctly configured, follow these steps</w:t>
      </w:r>
      <w:r w:rsidRPr="00E3530E">
        <w:rPr>
          <w:rFonts w:eastAsia="Times New Roman"/>
          <w:lang w:bidi="ar-SA"/>
        </w:rPr>
        <w:t>.</w:t>
      </w:r>
    </w:p>
    <w:p w:rsidR="000537C1" w:rsidRDefault="00065E6A" w:rsidP="000537C1">
      <w:pPr>
        <w:pStyle w:val="ppNumberList"/>
        <w:rPr>
          <w:rFonts w:eastAsia="Times New Roman"/>
          <w:lang w:bidi="ar-SA"/>
        </w:rPr>
      </w:pPr>
      <w:r w:rsidRPr="00BA62EC">
        <w:rPr>
          <w:rFonts w:eastAsia="Times New Roman"/>
          <w:lang w:bidi="ar-SA"/>
        </w:rPr>
        <w:t xml:space="preserve">Run the </w:t>
      </w:r>
      <w:r w:rsidRPr="00BA62EC">
        <w:rPr>
          <w:rFonts w:eastAsia="Times New Roman"/>
          <w:b/>
          <w:lang w:bidi="ar-SA"/>
        </w:rPr>
        <w:t>Configuration Wizard</w:t>
      </w:r>
      <w:r w:rsidRPr="00BA62EC">
        <w:rPr>
          <w:rFonts w:eastAsia="Times New Roman"/>
          <w:lang w:bidi="ar-SA"/>
        </w:rPr>
        <w:t xml:space="preserve"> for the Training Kit if you have not done it previously. To do this, browse to </w:t>
      </w:r>
      <w:r w:rsidRPr="00BA62EC">
        <w:rPr>
          <w:rFonts w:eastAsia="Times New Roman"/>
          <w:b/>
          <w:lang w:bidi="ar-SA"/>
        </w:rPr>
        <w:t>Source\Setup</w:t>
      </w:r>
      <w:r w:rsidRPr="00BA62EC">
        <w:rPr>
          <w:rFonts w:eastAsia="Times New Roman"/>
          <w:lang w:bidi="ar-SA"/>
        </w:rPr>
        <w:t xml:space="preserve"> folder of this lab, and double-click the </w:t>
      </w:r>
      <w:r w:rsidRPr="00BA62EC">
        <w:rPr>
          <w:rFonts w:eastAsia="Times New Roman"/>
          <w:b/>
          <w:lang w:bidi="ar-SA"/>
        </w:rPr>
        <w:t>Dependencies.dep</w:t>
      </w:r>
      <w:r w:rsidRPr="00BA62EC">
        <w:rPr>
          <w:rFonts w:eastAsia="Times New Roman"/>
          <w:lang w:bidi="ar-SA"/>
        </w:rPr>
        <w:t xml:space="preserve"> file. Install any pre-requisites that are missing (rescanning if necessary) and complete the wizard</w:t>
      </w:r>
      <w:r w:rsidR="000537C1">
        <w:rPr>
          <w:rFonts w:eastAsia="Times New Roman"/>
          <w:lang w:bidi="ar-SA"/>
        </w:rPr>
        <w:t>.</w:t>
      </w:r>
    </w:p>
    <w:p w:rsidR="00065E6A" w:rsidRPr="00065E6A" w:rsidRDefault="00065E6A" w:rsidP="00065E6A">
      <w:pPr>
        <w:pStyle w:val="ppNoteIndent"/>
        <w:rPr>
          <w:rFonts w:eastAsia="Times New Roman"/>
          <w:lang w:bidi="ar-SA"/>
        </w:rPr>
      </w:pPr>
      <w:r w:rsidRPr="00065E6A">
        <w:rPr>
          <w:rFonts w:eastAsia="Times New Roman"/>
          <w:b/>
          <w:lang w:bidi="ar-SA"/>
        </w:rPr>
        <w:t>Note:</w:t>
      </w:r>
      <w:r w:rsidRPr="00065E6A">
        <w:rPr>
          <w:rFonts w:eastAsia="Times New Roman"/>
          <w:lang w:bidi="ar-SA"/>
        </w:rPr>
        <w:t xml:space="preserve"> The Configuration Wizard is used for checking dependencies and setting up the environment. If the Configuration Wizard is not installed on your machine, you must install it running the DependencyChecker.msi file located on the %VS2010TKInstallationFolder%\Assets\</w:t>
      </w:r>
      <w:proofErr w:type="spellStart"/>
      <w:r w:rsidRPr="00065E6A">
        <w:rPr>
          <w:rFonts w:eastAsia="Times New Roman"/>
          <w:lang w:bidi="ar-SA"/>
        </w:rPr>
        <w:t>DependencyChecker</w:t>
      </w:r>
      <w:proofErr w:type="spellEnd"/>
      <w:r w:rsidRPr="00065E6A">
        <w:rPr>
          <w:rFonts w:eastAsia="Times New Roman"/>
          <w:lang w:bidi="ar-SA"/>
        </w:rPr>
        <w:t xml:space="preserve"> folder (e.g. by default the Training Kit is installed under C:\VS2010TrainingKit).</w:t>
      </w:r>
    </w:p>
    <w:p w:rsidR="00065E6A" w:rsidRDefault="00065E6A" w:rsidP="00065E6A">
      <w:pPr>
        <w:pStyle w:val="ppBodyTextIndent"/>
        <w:rPr>
          <w:rFonts w:eastAsia="Times New Roman"/>
          <w:lang w:bidi="ar-SA"/>
        </w:rPr>
      </w:pPr>
    </w:p>
    <w:p w:rsidR="000537C1" w:rsidRPr="000537C1" w:rsidRDefault="000537C1" w:rsidP="000537C1">
      <w:pPr>
        <w:pStyle w:val="ppListEnd"/>
      </w:pPr>
    </w:p>
    <w:p w:rsidR="000872D8" w:rsidRDefault="00EB506C" w:rsidP="000537C1">
      <w:pPr>
        <w:pStyle w:val="Heading1"/>
        <w:rPr>
          <w:rFonts w:eastAsia="Arial Unicode MS"/>
          <w:noProof/>
        </w:rPr>
      </w:pPr>
      <w:r w:rsidRPr="00740CDB">
        <w:rPr>
          <w:noProof/>
        </w:rPr>
        <w:t>Starting Material</w:t>
      </w:r>
      <w:bookmarkEnd w:id="6"/>
      <w:bookmarkEnd w:id="7"/>
      <w:r w:rsidR="002F1B2D" w:rsidRPr="00740CDB">
        <w:rPr>
          <w:noProof/>
        </w:rPr>
        <w:t>s</w:t>
      </w:r>
      <w:bookmarkEnd w:id="8"/>
    </w:p>
    <w:p w:rsidR="00387B03" w:rsidRPr="00740CDB" w:rsidRDefault="00387B03" w:rsidP="00387B03">
      <w:pPr>
        <w:pStyle w:val="ppBodyText"/>
        <w:rPr>
          <w:rFonts w:eastAsia="Arial Unicode MS"/>
          <w:noProof/>
        </w:rPr>
      </w:pPr>
      <w:r w:rsidRPr="00740CDB">
        <w:rPr>
          <w:rFonts w:eastAsia="Arial Unicode MS"/>
          <w:noProof/>
        </w:rPr>
        <w:t xml:space="preserve">This </w:t>
      </w:r>
      <w:r w:rsidR="00E52763" w:rsidRPr="00740CDB">
        <w:rPr>
          <w:noProof/>
        </w:rPr>
        <w:t>Hands-On Lab</w:t>
      </w:r>
      <w:r w:rsidRPr="00740CDB">
        <w:rPr>
          <w:rFonts w:eastAsia="Arial Unicode MS"/>
          <w:noProof/>
        </w:rPr>
        <w:t xml:space="preserve"> includes the following starting materials</w:t>
      </w:r>
      <w:r w:rsidR="00065E6A">
        <w:rPr>
          <w:rFonts w:eastAsia="Arial Unicode MS"/>
          <w:noProof/>
        </w:rPr>
        <w:t>:</w:t>
      </w:r>
    </w:p>
    <w:p w:rsidR="00387B03" w:rsidRPr="00740CDB" w:rsidRDefault="007113FA" w:rsidP="00387B03">
      <w:pPr>
        <w:pStyle w:val="ppBulletList"/>
        <w:rPr>
          <w:rFonts w:eastAsia="Arial Unicode MS"/>
          <w:noProof/>
        </w:rPr>
      </w:pPr>
      <w:r w:rsidRPr="007113FA">
        <w:rPr>
          <w:rFonts w:eastAsia="Arial Unicode MS"/>
          <w:noProof/>
        </w:rPr>
        <w:t>Visual Studio solutions</w:t>
      </w:r>
      <w:r w:rsidR="00365264">
        <w:rPr>
          <w:rFonts w:eastAsia="Arial Unicode MS"/>
          <w:b/>
          <w:noProof/>
        </w:rPr>
        <w:t>:</w:t>
      </w:r>
      <w:r w:rsidR="00387B03" w:rsidRPr="00AF2037">
        <w:rPr>
          <w:rFonts w:eastAsia="Arial Unicode MS"/>
          <w:noProof/>
        </w:rPr>
        <w:t xml:space="preserve"> </w:t>
      </w:r>
      <w:r w:rsidR="00387B03" w:rsidRPr="00740CDB">
        <w:rPr>
          <w:rFonts w:eastAsia="Arial Unicode MS"/>
          <w:noProof/>
        </w:rPr>
        <w:t xml:space="preserve">The exercise provides </w:t>
      </w:r>
      <w:r w:rsidR="00365264">
        <w:rPr>
          <w:rFonts w:eastAsia="Arial Unicode MS"/>
          <w:noProof/>
        </w:rPr>
        <w:t>a</w:t>
      </w:r>
      <w:r w:rsidR="00387B03" w:rsidRPr="00740CDB">
        <w:rPr>
          <w:rFonts w:eastAsia="Arial Unicode MS"/>
          <w:noProof/>
        </w:rPr>
        <w:t xml:space="preserve"> Visual Studio solution that you can use as starting point for the lab exercise.</w:t>
      </w:r>
      <w:r w:rsidR="00365264">
        <w:rPr>
          <w:rFonts w:eastAsia="Arial Unicode MS"/>
          <w:noProof/>
        </w:rPr>
        <w:t xml:space="preserve"> </w:t>
      </w:r>
      <w:r w:rsidR="00F03BFA">
        <w:rPr>
          <w:rFonts w:eastAsia="Arial Unicode MS"/>
          <w:noProof/>
        </w:rPr>
        <w:t xml:space="preserve">You will find the </w:t>
      </w:r>
      <w:r w:rsidR="00365264">
        <w:rPr>
          <w:rFonts w:eastAsia="Arial Unicode MS"/>
          <w:noProof/>
        </w:rPr>
        <w:t>starting point at</w:t>
      </w:r>
      <w:r w:rsidR="00B23914">
        <w:rPr>
          <w:rFonts w:eastAsia="Arial Unicode MS"/>
          <w:noProof/>
        </w:rPr>
        <w:t>:</w:t>
      </w:r>
      <w:r w:rsidR="00365264">
        <w:rPr>
          <w:rFonts w:eastAsia="Arial Unicode MS"/>
          <w:noProof/>
        </w:rPr>
        <w:t xml:space="preserve"> </w:t>
      </w:r>
      <w:r w:rsidR="00CB44FC" w:rsidRPr="00FC0361">
        <w:rPr>
          <w:b/>
          <w:i/>
        </w:rPr>
        <w:t>%TrainingKitInstallFolder%</w:t>
      </w:r>
      <w:r w:rsidR="00757D1F" w:rsidRPr="00F66BBE">
        <w:rPr>
          <w:b/>
          <w:i/>
        </w:rPr>
        <w:t>\Labs\</w:t>
      </w:r>
      <w:r w:rsidR="00757D1F">
        <w:rPr>
          <w:b/>
          <w:i/>
        </w:rPr>
        <w:t>WebDevelopment\</w:t>
      </w:r>
      <w:r w:rsidR="00325FFB">
        <w:rPr>
          <w:b/>
          <w:i/>
        </w:rPr>
        <w:t>Source\</w:t>
      </w:r>
      <w:r w:rsidR="00757D1F" w:rsidRPr="00757D1F">
        <w:rPr>
          <w:b/>
          <w:i/>
        </w:rPr>
        <w:t>Ex01</w:t>
      </w:r>
      <w:r w:rsidR="00FC0361">
        <w:rPr>
          <w:b/>
          <w:i/>
        </w:rPr>
        <w:t>-</w:t>
      </w:r>
      <w:r w:rsidR="00757D1F" w:rsidRPr="00757D1F">
        <w:rPr>
          <w:b/>
          <w:i/>
        </w:rPr>
        <w:t>HTMLCodeSnippets</w:t>
      </w:r>
      <w:r w:rsidR="00757D1F">
        <w:rPr>
          <w:b/>
          <w:i/>
        </w:rPr>
        <w:t>\begin</w:t>
      </w:r>
      <w:r w:rsidR="003F13D7">
        <w:rPr>
          <w:b/>
          <w:i/>
        </w:rPr>
        <w:t>\C#</w:t>
      </w:r>
      <w:r w:rsidR="00757D1F">
        <w:rPr>
          <w:b/>
          <w:i/>
        </w:rPr>
        <w:t>\</w:t>
      </w:r>
      <w:r w:rsidR="00757D1F" w:rsidRPr="00757D1F">
        <w:rPr>
          <w:b/>
          <w:i/>
        </w:rPr>
        <w:t>HTMLLab</w:t>
      </w:r>
    </w:p>
    <w:p w:rsidR="00740CDB" w:rsidRPr="007F30D7" w:rsidRDefault="007113FA" w:rsidP="00614013">
      <w:pPr>
        <w:pStyle w:val="ppBulletListIndent"/>
        <w:rPr>
          <w:rFonts w:eastAsia="Arial Unicode MS"/>
          <w:b/>
          <w:noProof/>
        </w:rPr>
      </w:pPr>
      <w:r w:rsidRPr="007113FA">
        <w:rPr>
          <w:rFonts w:eastAsia="Arial Unicode MS"/>
          <w:noProof/>
        </w:rPr>
        <w:t>HTMLLab.sln</w:t>
      </w:r>
      <w:r w:rsidR="00740CDB" w:rsidRPr="00FD3AC6">
        <w:rPr>
          <w:rFonts w:eastAsia="Arial Unicode MS"/>
          <w:noProof/>
        </w:rPr>
        <w:t xml:space="preserve">: </w:t>
      </w:r>
      <w:r w:rsidR="00740CDB" w:rsidRPr="00FD3AC6">
        <w:rPr>
          <w:rFonts w:eastAsia="Arial Unicode MS"/>
        </w:rPr>
        <w:t>A</w:t>
      </w:r>
      <w:r w:rsidR="00FD3AC6" w:rsidRPr="00FD3AC6">
        <w:rPr>
          <w:rFonts w:eastAsia="Arial Unicode MS"/>
        </w:rPr>
        <w:t xml:space="preserve"> solution </w:t>
      </w:r>
      <w:r w:rsidR="00880756" w:rsidRPr="00FD3AC6">
        <w:rPr>
          <w:rFonts w:eastAsia="Arial Unicode MS"/>
        </w:rPr>
        <w:t>contain</w:t>
      </w:r>
      <w:r w:rsidR="00880756">
        <w:rPr>
          <w:rFonts w:eastAsia="Arial Unicode MS"/>
        </w:rPr>
        <w:t>ing</w:t>
      </w:r>
      <w:r w:rsidR="00FD3AC6" w:rsidRPr="00FD3AC6">
        <w:rPr>
          <w:rFonts w:eastAsia="Arial Unicode MS"/>
        </w:rPr>
        <w:t xml:space="preserve"> a simple web application </w:t>
      </w:r>
      <w:r w:rsidR="001F5989">
        <w:rPr>
          <w:rFonts w:eastAsia="Arial Unicode MS"/>
        </w:rPr>
        <w:t xml:space="preserve">used as a starting point for </w:t>
      </w:r>
      <w:r w:rsidRPr="007113FA">
        <w:rPr>
          <w:rFonts w:eastAsia="Arial Unicode MS"/>
        </w:rPr>
        <w:t>Exercise 1</w:t>
      </w:r>
      <w:r w:rsidR="00FD3AC6" w:rsidRPr="00FD3AC6">
        <w:rPr>
          <w:rFonts w:eastAsia="Arial Unicode MS"/>
        </w:rPr>
        <w:t xml:space="preserve"> and </w:t>
      </w:r>
      <w:r w:rsidR="001F5989">
        <w:rPr>
          <w:rFonts w:eastAsia="Arial Unicode MS"/>
        </w:rPr>
        <w:t>t</w:t>
      </w:r>
      <w:r w:rsidR="00FD3AC6" w:rsidRPr="00FD3AC6">
        <w:rPr>
          <w:rFonts w:eastAsia="Arial Unicode MS"/>
        </w:rPr>
        <w:t>he subsequent exercise</w:t>
      </w:r>
      <w:r w:rsidR="00365264">
        <w:rPr>
          <w:rFonts w:eastAsia="Arial Unicode MS"/>
        </w:rPr>
        <w:t>s</w:t>
      </w:r>
      <w:r w:rsidR="00FD3AC6" w:rsidRPr="00FD3AC6">
        <w:rPr>
          <w:rFonts w:eastAsia="Arial Unicode MS"/>
        </w:rPr>
        <w:t xml:space="preserve">. </w:t>
      </w:r>
    </w:p>
    <w:p w:rsidR="007F30D7" w:rsidRPr="002B3026" w:rsidRDefault="007F30D7" w:rsidP="007F30D7">
      <w:pPr>
        <w:pStyle w:val="ppNoteIndent2"/>
        <w:rPr>
          <w:rFonts w:eastAsia="Arial Unicode MS"/>
          <w:b/>
          <w:noProof/>
        </w:rPr>
      </w:pPr>
      <w:r w:rsidRPr="007F30D7">
        <w:rPr>
          <w:b/>
        </w:rPr>
        <w:lastRenderedPageBreak/>
        <w:t>Note:</w:t>
      </w:r>
      <w:r>
        <w:rPr>
          <w:b/>
        </w:rPr>
        <w:t xml:space="preserve"> </w:t>
      </w:r>
      <w:r>
        <w:t>For each exercise</w:t>
      </w:r>
      <w:r w:rsidR="00F03BFA">
        <w:t>,</w:t>
      </w:r>
      <w:r>
        <w:t xml:space="preserve"> there is an </w:t>
      </w:r>
      <w:r w:rsidR="00F03BFA">
        <w:t xml:space="preserve">End </w:t>
      </w:r>
      <w:r w:rsidRPr="007F30D7">
        <w:t>folder</w:t>
      </w:r>
      <w:r>
        <w:t xml:space="preserve"> </w:t>
      </w:r>
      <w:r w:rsidR="00F03BFA">
        <w:t xml:space="preserve">which contains </w:t>
      </w:r>
      <w:r>
        <w:t xml:space="preserve">the resulting solution you should obtain after completing </w:t>
      </w:r>
      <w:r w:rsidR="00F03BFA">
        <w:t xml:space="preserve">that </w:t>
      </w:r>
      <w:r>
        <w:t>exercise.</w:t>
      </w:r>
    </w:p>
    <w:p w:rsidR="002A5672" w:rsidRDefault="002A5672">
      <w:pPr>
        <w:pStyle w:val="ppBodyTextIndent2"/>
        <w:rPr>
          <w:rFonts w:eastAsia="Arial Unicode MS"/>
          <w:noProof/>
        </w:rPr>
      </w:pPr>
    </w:p>
    <w:p w:rsidR="009048BF" w:rsidRPr="00366A82" w:rsidRDefault="000C02E7" w:rsidP="007F30D7">
      <w:pPr>
        <w:pStyle w:val="ppNoteIndent"/>
        <w:rPr>
          <w:rFonts w:eastAsia="Arial Unicode MS"/>
          <w:b/>
          <w:noProof/>
        </w:rPr>
      </w:pPr>
      <w:r w:rsidRPr="000C02E7">
        <w:rPr>
          <w:rFonts w:eastAsia="Arial Unicode MS"/>
          <w:b/>
        </w:rPr>
        <w:t>Note:</w:t>
      </w:r>
      <w:r>
        <w:rPr>
          <w:rFonts w:eastAsia="Arial Unicode MS"/>
        </w:rPr>
        <w:t xml:space="preserve"> </w:t>
      </w:r>
      <w:r w:rsidR="007F30D7">
        <w:rPr>
          <w:rFonts w:eastAsia="Arial Unicode MS"/>
        </w:rPr>
        <w:t>User will perform</w:t>
      </w:r>
      <w:r w:rsidR="007736E8">
        <w:rPr>
          <w:rFonts w:eastAsia="Arial Unicode MS"/>
        </w:rPr>
        <w:t xml:space="preserve"> </w:t>
      </w:r>
      <w:r>
        <w:rPr>
          <w:rFonts w:eastAsia="Arial Unicode MS"/>
        </w:rPr>
        <w:t xml:space="preserve">appropriate name value </w:t>
      </w:r>
      <w:r w:rsidR="007F30D7">
        <w:rPr>
          <w:rFonts w:eastAsia="Arial Unicode MS"/>
        </w:rPr>
        <w:t xml:space="preserve">replacement </w:t>
      </w:r>
      <w:r>
        <w:rPr>
          <w:rFonts w:eastAsia="Arial Unicode MS"/>
        </w:rPr>
        <w:t xml:space="preserve">in </w:t>
      </w:r>
      <w:r w:rsidR="009048BF">
        <w:rPr>
          <w:rFonts w:eastAsia="Arial Unicode MS"/>
        </w:rPr>
        <w:t>all path references containing &lt;Username&gt;</w:t>
      </w:r>
      <w:r w:rsidR="007736E8">
        <w:rPr>
          <w:rFonts w:eastAsia="Arial Unicode MS"/>
        </w:rPr>
        <w:t xml:space="preserve"> tag</w:t>
      </w:r>
      <w:r w:rsidR="009048BF">
        <w:rPr>
          <w:rFonts w:eastAsia="Arial Unicode MS"/>
        </w:rPr>
        <w:t>.</w:t>
      </w:r>
    </w:p>
    <w:p w:rsidR="002B3026" w:rsidRDefault="00366A82" w:rsidP="00366A82">
      <w:pPr>
        <w:pStyle w:val="ppNoteIndent"/>
        <w:rPr>
          <w:noProof/>
        </w:rPr>
      </w:pPr>
      <w:r w:rsidRPr="00DA61F9">
        <w:rPr>
          <w:noProof/>
        </w:rPr>
        <w:t xml:space="preserve">To verify that each step is correctly performed, it is recommended </w:t>
      </w:r>
      <w:r>
        <w:rPr>
          <w:noProof/>
        </w:rPr>
        <w:t xml:space="preserve">that you </w:t>
      </w:r>
      <w:r w:rsidRPr="00DA61F9">
        <w:rPr>
          <w:noProof/>
        </w:rPr>
        <w:t>build the solution at the end of each task.</w:t>
      </w:r>
    </w:p>
    <w:p w:rsidR="002A5672" w:rsidRDefault="002A5672">
      <w:pPr>
        <w:pStyle w:val="ppBodyTextIndent"/>
        <w:rPr>
          <w:noProof/>
        </w:rPr>
      </w:pPr>
    </w:p>
    <w:bookmarkEnd w:id="5"/>
    <w:p w:rsidR="000D2A4B" w:rsidRDefault="000D2A4B" w:rsidP="000D2A4B">
      <w:pPr>
        <w:pStyle w:val="ppListEnd"/>
        <w:rPr>
          <w:rFonts w:eastAsia="Arial Unicode MS"/>
          <w:noProof/>
        </w:rPr>
      </w:pPr>
    </w:p>
    <w:p w:rsidR="00621A8E" w:rsidRDefault="00621A8E" w:rsidP="00621A8E">
      <w:pPr>
        <w:pStyle w:val="Heading1"/>
        <w:rPr>
          <w:rFonts w:eastAsia="Arial Unicode MS"/>
          <w:noProof/>
        </w:rPr>
      </w:pPr>
      <w:r>
        <w:rPr>
          <w:rFonts w:eastAsia="Arial Unicode MS"/>
          <w:noProof/>
        </w:rPr>
        <w:t>Next Step</w:t>
      </w:r>
    </w:p>
    <w:p w:rsidR="00621A8E" w:rsidRDefault="004E1220">
      <w:pPr>
        <w:spacing w:after="200"/>
        <w:rPr>
          <w:rFonts w:eastAsia="Arial Unicode MS"/>
          <w:noProof/>
        </w:rPr>
      </w:pPr>
      <w:sdt>
        <w:sdtPr>
          <w:rPr>
            <w:rStyle w:val="Hyperlink"/>
          </w:rPr>
          <w:alias w:val="Topic Link"/>
          <w:tag w:val="b6eb3991-787d-479c-b050-4bf9353abdc0"/>
          <w:id w:val="104061525"/>
          <w:placeholder>
            <w:docPart w:val="DefaultPlaceholder_22675703"/>
          </w:placeholder>
          <w:text/>
        </w:sdtPr>
        <w:sdtEndPr>
          <w:rPr>
            <w:rStyle w:val="DefaultParagraphFont"/>
            <w:rFonts w:eastAsia="Arial Unicode MS" w:cstheme="minorBidi"/>
            <w:noProof/>
            <w:color w:val="auto"/>
            <w:u w:val="none"/>
          </w:rPr>
        </w:sdtEndPr>
        <w:sdtContent>
          <w:r w:rsidR="00621A8E">
            <w:rPr>
              <w:rStyle w:val="Hyperlink"/>
            </w:rPr>
            <w:t>Exercise 1: Using HTML Code Snippets in Visual Studio 2010</w:t>
          </w:r>
        </w:sdtContent>
      </w:sdt>
    </w:p>
    <w:p w:rsidR="000D2A4B" w:rsidRDefault="000D2A4B" w:rsidP="00621A8E">
      <w:pPr>
        <w:pStyle w:val="ppListEnd"/>
        <w:rPr>
          <w:rFonts w:eastAsia="Arial Unicode MS"/>
          <w:noProof/>
        </w:rPr>
      </w:pPr>
      <w:r>
        <w:rPr>
          <w:rFonts w:eastAsia="Arial Unicode MS"/>
          <w:noProof/>
        </w:rPr>
        <w:br w:type="page"/>
      </w:r>
    </w:p>
    <w:bookmarkStart w:id="9" w:name="_Toc282089416" w:displacedByCustomXml="next"/>
    <w:sdt>
      <w:sdtPr>
        <w:rPr>
          <w:rFonts w:eastAsia="Arial Unicode MS"/>
          <w:noProof/>
        </w:rPr>
        <w:alias w:val="Topic"/>
        <w:tag w:val="b6eb3991-787d-479c-b050-4bf9353abdc0"/>
        <w:id w:val="8120350"/>
        <w:placeholder>
          <w:docPart w:val="DefaultPlaceholder_22675703"/>
        </w:placeholder>
        <w:text/>
      </w:sdtPr>
      <w:sdtContent>
        <w:p w:rsidR="00441D78" w:rsidRDefault="00441D78" w:rsidP="00441D78">
          <w:pPr>
            <w:pStyle w:val="ppTopic"/>
            <w:rPr>
              <w:rFonts w:eastAsia="Arial Unicode MS"/>
              <w:noProof/>
            </w:rPr>
          </w:pPr>
          <w:r>
            <w:rPr>
              <w:rFonts w:eastAsia="Arial Unicode MS"/>
              <w:noProof/>
            </w:rPr>
            <w:t xml:space="preserve">Exercise 1: </w:t>
          </w:r>
          <w:r w:rsidR="00E51725">
            <w:rPr>
              <w:rFonts w:eastAsia="Arial Unicode MS"/>
              <w:noProof/>
            </w:rPr>
            <w:t xml:space="preserve">Using HTML Code </w:t>
          </w:r>
          <w:r w:rsidR="00BF29FC">
            <w:rPr>
              <w:rFonts w:eastAsia="Arial Unicode MS"/>
              <w:noProof/>
            </w:rPr>
            <w:t>Snippets</w:t>
          </w:r>
          <w:r w:rsidR="00E51725">
            <w:rPr>
              <w:rFonts w:eastAsia="Arial Unicode MS"/>
              <w:noProof/>
            </w:rPr>
            <w:t xml:space="preserve"> in Visual </w:t>
          </w:r>
          <w:r w:rsidR="00294CD8">
            <w:rPr>
              <w:rFonts w:eastAsia="Arial Unicode MS"/>
              <w:noProof/>
            </w:rPr>
            <w:t>Studio 2010</w:t>
          </w:r>
        </w:p>
      </w:sdtContent>
    </w:sdt>
    <w:bookmarkEnd w:id="9" w:displacedByCustomXml="prev"/>
    <w:p w:rsidR="00934C94" w:rsidRPr="00D54414" w:rsidRDefault="00934C94" w:rsidP="00934C94">
      <w:pPr>
        <w:pStyle w:val="ppBodyText"/>
        <w:rPr>
          <w:rFonts w:eastAsia="Arial Unicode MS"/>
          <w:noProof/>
        </w:rPr>
      </w:pPr>
      <w:r w:rsidRPr="00D54414">
        <w:rPr>
          <w:rFonts w:eastAsia="Arial Unicode MS"/>
          <w:noProof/>
        </w:rPr>
        <w:t>In this exercise</w:t>
      </w:r>
      <w:r w:rsidR="00800991">
        <w:rPr>
          <w:rFonts w:eastAsia="Arial Unicode MS"/>
          <w:noProof/>
        </w:rPr>
        <w:t>,</w:t>
      </w:r>
      <w:r w:rsidRPr="00D54414">
        <w:rPr>
          <w:rFonts w:eastAsia="Arial Unicode MS"/>
          <w:noProof/>
        </w:rPr>
        <w:t xml:space="preserve"> you </w:t>
      </w:r>
      <w:r>
        <w:rPr>
          <w:rFonts w:eastAsia="Arial Unicode MS"/>
          <w:noProof/>
        </w:rPr>
        <w:t xml:space="preserve">will </w:t>
      </w:r>
      <w:r w:rsidRPr="00D54414">
        <w:rPr>
          <w:rFonts w:eastAsia="Arial Unicode MS"/>
          <w:noProof/>
        </w:rPr>
        <w:t xml:space="preserve">learn how </w:t>
      </w:r>
      <w:r>
        <w:rPr>
          <w:rFonts w:eastAsia="Arial Unicode MS"/>
          <w:noProof/>
        </w:rPr>
        <w:t>to</w:t>
      </w:r>
      <w:r w:rsidR="00E51725">
        <w:rPr>
          <w:rFonts w:eastAsia="Arial Unicode MS"/>
          <w:noProof/>
        </w:rPr>
        <w:t xml:space="preserve"> use HTML code snipp</w:t>
      </w:r>
      <w:r w:rsidR="003F5677">
        <w:rPr>
          <w:rFonts w:eastAsia="Arial Unicode MS"/>
          <w:noProof/>
        </w:rPr>
        <w:t>e</w:t>
      </w:r>
      <w:r w:rsidR="00E51725">
        <w:rPr>
          <w:rFonts w:eastAsia="Arial Unicode MS"/>
          <w:noProof/>
        </w:rPr>
        <w:t xml:space="preserve">ts in Visual </w:t>
      </w:r>
      <w:r w:rsidR="00294CD8">
        <w:rPr>
          <w:rFonts w:eastAsia="Arial Unicode MS"/>
          <w:noProof/>
        </w:rPr>
        <w:t>Studio 2010</w:t>
      </w:r>
      <w:r w:rsidR="00E51725">
        <w:rPr>
          <w:rFonts w:eastAsia="Arial Unicode MS"/>
          <w:noProof/>
        </w:rPr>
        <w:t>.</w:t>
      </w:r>
      <w:r w:rsidR="00693DE4">
        <w:rPr>
          <w:rFonts w:eastAsia="Arial Unicode MS"/>
          <w:noProof/>
        </w:rPr>
        <w:t xml:space="preserve"> You will also learn how to create your own custom HTML snippets.</w:t>
      </w:r>
    </w:p>
    <w:p w:rsidR="000872D8" w:rsidRDefault="001276E9" w:rsidP="0091428C">
      <w:pPr>
        <w:pStyle w:val="ppProcedureStart"/>
        <w:rPr>
          <w:noProof/>
        </w:rPr>
      </w:pPr>
      <w:bookmarkStart w:id="10" w:name="_Task_1_–"/>
      <w:bookmarkStart w:id="11" w:name="_Toc282089417"/>
      <w:bookmarkEnd w:id="10"/>
      <w:r>
        <w:rPr>
          <w:noProof/>
        </w:rPr>
        <w:t>Task 1 – Add</w:t>
      </w:r>
      <w:r w:rsidR="009A0A80">
        <w:rPr>
          <w:noProof/>
        </w:rPr>
        <w:t>ing</w:t>
      </w:r>
      <w:r>
        <w:rPr>
          <w:noProof/>
        </w:rPr>
        <w:t xml:space="preserve"> a </w:t>
      </w:r>
      <w:r w:rsidR="0091428C">
        <w:rPr>
          <w:noProof/>
        </w:rPr>
        <w:t>N</w:t>
      </w:r>
      <w:r>
        <w:rPr>
          <w:noProof/>
        </w:rPr>
        <w:t xml:space="preserve">ew ListView to an HTML </w:t>
      </w:r>
      <w:r w:rsidR="0091428C">
        <w:rPr>
          <w:noProof/>
        </w:rPr>
        <w:t>P</w:t>
      </w:r>
      <w:r>
        <w:rPr>
          <w:noProof/>
        </w:rPr>
        <w:t xml:space="preserve">age </w:t>
      </w:r>
      <w:r w:rsidR="0091428C">
        <w:rPr>
          <w:noProof/>
        </w:rPr>
        <w:t>U</w:t>
      </w:r>
      <w:r>
        <w:rPr>
          <w:noProof/>
        </w:rPr>
        <w:t>sing an HTML Code Snippet</w:t>
      </w:r>
      <w:bookmarkEnd w:id="11"/>
    </w:p>
    <w:p w:rsidR="00855685" w:rsidRPr="008A377D" w:rsidRDefault="00855685" w:rsidP="00B064A4">
      <w:pPr>
        <w:pStyle w:val="ppBodyText"/>
        <w:rPr>
          <w:b/>
        </w:rPr>
      </w:pPr>
      <w:r w:rsidRPr="008A377D">
        <w:t xml:space="preserve">In this </w:t>
      </w:r>
      <w:r w:rsidR="00AE75DB" w:rsidRPr="008A377D">
        <w:t>task,</w:t>
      </w:r>
      <w:r w:rsidRPr="008A377D">
        <w:t xml:space="preserve"> you will </w:t>
      </w:r>
      <w:r w:rsidR="00C37A50">
        <w:t xml:space="preserve">open an existing ASP.NET web application and use a </w:t>
      </w:r>
      <w:r w:rsidR="00DB262D">
        <w:t>snippet</w:t>
      </w:r>
      <w:r w:rsidR="00C37A50">
        <w:t xml:space="preserve"> to add a </w:t>
      </w:r>
      <w:proofErr w:type="spellStart"/>
      <w:r w:rsidR="00567406">
        <w:t>ListView</w:t>
      </w:r>
      <w:proofErr w:type="spellEnd"/>
      <w:r w:rsidR="00C37A50">
        <w:t xml:space="preserve"> </w:t>
      </w:r>
      <w:r w:rsidR="00B166E7">
        <w:t>control to an existing webpage.</w:t>
      </w:r>
    </w:p>
    <w:p w:rsidR="00855685" w:rsidRPr="00913190" w:rsidRDefault="00BD45CF" w:rsidP="00855685">
      <w:pPr>
        <w:pStyle w:val="ppNumberList"/>
      </w:pPr>
      <w:r>
        <w:t xml:space="preserve">Navigate to </w:t>
      </w:r>
      <w:r w:rsidR="00855685" w:rsidRPr="00B6507D">
        <w:rPr>
          <w:b/>
        </w:rPr>
        <w:t>Start</w:t>
      </w:r>
      <w:r w:rsidR="00855685">
        <w:t xml:space="preserve"> | </w:t>
      </w:r>
      <w:r w:rsidR="00855685" w:rsidRPr="00B6507D">
        <w:rPr>
          <w:b/>
        </w:rPr>
        <w:t>All Programs</w:t>
      </w:r>
      <w:r w:rsidR="00855685">
        <w:t xml:space="preserve"> | </w:t>
      </w:r>
      <w:r w:rsidR="00855685" w:rsidRPr="00B6507D">
        <w:rPr>
          <w:b/>
        </w:rPr>
        <w:t xml:space="preserve">Microsoft Visual Studio </w:t>
      </w:r>
      <w:r w:rsidR="00477CC6">
        <w:rPr>
          <w:b/>
        </w:rPr>
        <w:t>20</w:t>
      </w:r>
      <w:r w:rsidR="00C37A50">
        <w:rPr>
          <w:b/>
        </w:rPr>
        <w:t>10</w:t>
      </w:r>
      <w:r w:rsidR="00855685">
        <w:t xml:space="preserve"> | </w:t>
      </w:r>
      <w:r w:rsidR="00855685" w:rsidRPr="00B6507D">
        <w:rPr>
          <w:b/>
        </w:rPr>
        <w:t xml:space="preserve">Microsoft Visual Studio </w:t>
      </w:r>
      <w:r w:rsidR="00477CC6">
        <w:rPr>
          <w:b/>
        </w:rPr>
        <w:t>20</w:t>
      </w:r>
      <w:r w:rsidR="00C37A50">
        <w:rPr>
          <w:b/>
        </w:rPr>
        <w:t>10</w:t>
      </w:r>
      <w:r w:rsidR="00855685">
        <w:t xml:space="preserve">. </w:t>
      </w:r>
      <w:r w:rsidR="00F5580D">
        <w:t xml:space="preserve">Select the </w:t>
      </w:r>
      <w:r w:rsidR="007113FA" w:rsidRPr="007113FA">
        <w:rPr>
          <w:b/>
        </w:rPr>
        <w:t>File</w:t>
      </w:r>
      <w:r w:rsidR="00F5580D">
        <w:t xml:space="preserve"> | </w:t>
      </w:r>
      <w:r w:rsidR="007113FA" w:rsidRPr="007113FA">
        <w:rPr>
          <w:b/>
        </w:rPr>
        <w:t>Open</w:t>
      </w:r>
      <w:r w:rsidR="00F5580D">
        <w:t xml:space="preserve"> | </w:t>
      </w:r>
      <w:r w:rsidR="007113FA" w:rsidRPr="007113FA">
        <w:rPr>
          <w:b/>
        </w:rPr>
        <w:t>Project/Solution…</w:t>
      </w:r>
      <w:r w:rsidR="00F5580D">
        <w:t xml:space="preserve"> menu command. </w:t>
      </w:r>
      <w:r w:rsidR="00F03BFA">
        <w:t xml:space="preserve">In </w:t>
      </w:r>
      <w:r w:rsidR="00F5580D">
        <w:t xml:space="preserve">the </w:t>
      </w:r>
      <w:r w:rsidR="008A0A13" w:rsidRPr="008A0A13">
        <w:rPr>
          <w:b/>
        </w:rPr>
        <w:t>Open Project</w:t>
      </w:r>
      <w:r w:rsidR="00F5580D">
        <w:t xml:space="preserve"> dialog, navigate to</w:t>
      </w:r>
      <w:r w:rsidR="00AE75DB">
        <w:t xml:space="preserve"> </w:t>
      </w:r>
      <w:r w:rsidR="00757D1F">
        <w:rPr>
          <w:b/>
          <w:i/>
        </w:rPr>
        <w:t>\</w:t>
      </w:r>
      <w:r w:rsidR="00325FFB">
        <w:rPr>
          <w:b/>
          <w:i/>
        </w:rPr>
        <w:t>Source\</w:t>
      </w:r>
      <w:r w:rsidR="00757D1F" w:rsidRPr="00757D1F">
        <w:rPr>
          <w:b/>
          <w:i/>
        </w:rPr>
        <w:t>Ex01</w:t>
      </w:r>
      <w:r w:rsidR="005D0D82">
        <w:rPr>
          <w:b/>
          <w:i/>
        </w:rPr>
        <w:t>-</w:t>
      </w:r>
      <w:r w:rsidR="00757D1F" w:rsidRPr="00757D1F">
        <w:rPr>
          <w:b/>
          <w:i/>
        </w:rPr>
        <w:t>HTMLCodeSnippets</w:t>
      </w:r>
      <w:r w:rsidR="00757D1F">
        <w:rPr>
          <w:b/>
          <w:i/>
        </w:rPr>
        <w:t>\begin</w:t>
      </w:r>
      <w:r w:rsidR="00FA1A2F">
        <w:rPr>
          <w:b/>
          <w:i/>
        </w:rPr>
        <w:t>\C#</w:t>
      </w:r>
      <w:r w:rsidR="00757D1F">
        <w:rPr>
          <w:b/>
          <w:i/>
        </w:rPr>
        <w:t>\</w:t>
      </w:r>
      <w:proofErr w:type="spellStart"/>
      <w:r w:rsidR="00757D1F" w:rsidRPr="00757D1F">
        <w:rPr>
          <w:b/>
          <w:i/>
        </w:rPr>
        <w:t>HTMLLab</w:t>
      </w:r>
      <w:proofErr w:type="spellEnd"/>
      <w:r w:rsidR="00A85C84">
        <w:t xml:space="preserve"> and select HTMLLab.sln file.</w:t>
      </w:r>
    </w:p>
    <w:p w:rsidR="00C37A50" w:rsidRDefault="002B5B7B" w:rsidP="00855685">
      <w:pPr>
        <w:pStyle w:val="ppNumberList"/>
      </w:pPr>
      <w:r>
        <w:t xml:space="preserve">In Solution Explorer, open the </w:t>
      </w:r>
      <w:r w:rsidRPr="002B5B7B">
        <w:rPr>
          <w:b/>
        </w:rPr>
        <w:t>Default.aspx</w:t>
      </w:r>
      <w:r>
        <w:t xml:space="preserve"> file by double-clicking it. </w:t>
      </w:r>
      <w:r w:rsidR="00147515">
        <w:t>Examine</w:t>
      </w:r>
      <w:r w:rsidR="00C37A50">
        <w:t xml:space="preserve"> </w:t>
      </w:r>
      <w:r w:rsidR="007F17DF">
        <w:t xml:space="preserve">the </w:t>
      </w:r>
      <w:r w:rsidR="00F03BFA">
        <w:t xml:space="preserve">code </w:t>
      </w:r>
      <w:r w:rsidR="00385F62">
        <w:t xml:space="preserve">present </w:t>
      </w:r>
      <w:r w:rsidR="003B5B6C">
        <w:t>on the page</w:t>
      </w:r>
      <w:r w:rsidR="006C7404">
        <w:t>.</w:t>
      </w:r>
      <w:r w:rsidR="003B5B6C">
        <w:t xml:space="preserve"> </w:t>
      </w:r>
      <w:r w:rsidR="006C7404">
        <w:t xml:space="preserve">Note that the page contains a </w:t>
      </w:r>
      <w:proofErr w:type="spellStart"/>
      <w:r w:rsidR="00C37A50" w:rsidRPr="002B5B7B">
        <w:rPr>
          <w:b/>
        </w:rPr>
        <w:t>GridView</w:t>
      </w:r>
      <w:proofErr w:type="spellEnd"/>
      <w:r w:rsidR="00C37A50">
        <w:t xml:space="preserve"> </w:t>
      </w:r>
      <w:r w:rsidR="007F17DF">
        <w:t xml:space="preserve">control </w:t>
      </w:r>
      <w:r w:rsidR="00C37A50">
        <w:t xml:space="preserve">with an </w:t>
      </w:r>
      <w:r w:rsidR="00C37A50" w:rsidRPr="002B5B7B">
        <w:rPr>
          <w:b/>
        </w:rPr>
        <w:t>ID</w:t>
      </w:r>
      <w:r w:rsidR="00C37A50">
        <w:t xml:space="preserve"> of </w:t>
      </w:r>
      <w:r w:rsidR="003B5B6C" w:rsidRPr="002B5B7B">
        <w:rPr>
          <w:b/>
        </w:rPr>
        <w:t>Products</w:t>
      </w:r>
      <w:r w:rsidR="003B5B6C">
        <w:t>.</w:t>
      </w:r>
    </w:p>
    <w:p w:rsidR="000872D8" w:rsidRDefault="006C446F" w:rsidP="003B5B6C">
      <w:pPr>
        <w:pStyle w:val="ppFigureIndent"/>
      </w:pPr>
      <w:r>
        <w:rPr>
          <w:noProof/>
          <w:lang w:val="es-AR" w:eastAsia="es-AR" w:bidi="ar-SA"/>
        </w:rPr>
        <w:drawing>
          <wp:inline distT="0" distB="0" distL="0" distR="0">
            <wp:extent cx="5029200" cy="4502537"/>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029200" cy="4502537"/>
                    </a:xfrm>
                    <a:prstGeom prst="rect">
                      <a:avLst/>
                    </a:prstGeom>
                    <a:noFill/>
                  </pic:spPr>
                </pic:pic>
              </a:graphicData>
            </a:graphic>
          </wp:inline>
        </w:drawing>
      </w:r>
    </w:p>
    <w:p w:rsidR="00C37A50" w:rsidRDefault="00C37A50" w:rsidP="00C37A50">
      <w:pPr>
        <w:pStyle w:val="ppFigureNumberIndent"/>
      </w:pPr>
      <w:r>
        <w:lastRenderedPageBreak/>
        <w:t xml:space="preserve">Figure </w:t>
      </w:r>
      <w:r w:rsidR="004E1220">
        <w:fldChar w:fldCharType="begin"/>
      </w:r>
      <w:r w:rsidR="00D7630A">
        <w:instrText xml:space="preserve"> SEQ Figure \* ARABIC </w:instrText>
      </w:r>
      <w:r w:rsidR="004E1220">
        <w:fldChar w:fldCharType="separate"/>
      </w:r>
      <w:r w:rsidR="0003708A">
        <w:rPr>
          <w:noProof/>
        </w:rPr>
        <w:t>1</w:t>
      </w:r>
      <w:r w:rsidR="004E1220">
        <w:rPr>
          <w:noProof/>
        </w:rPr>
        <w:fldChar w:fldCharType="end"/>
      </w:r>
    </w:p>
    <w:p w:rsidR="00C37A50" w:rsidRDefault="00C37A50" w:rsidP="00C37A50">
      <w:pPr>
        <w:pStyle w:val="ppFigureCaptionIndent"/>
      </w:pPr>
      <w:r>
        <w:t>Existing Grid View control in Default.aspx</w:t>
      </w:r>
    </w:p>
    <w:p w:rsidR="009319CC" w:rsidRPr="009319CC" w:rsidRDefault="009319CC" w:rsidP="009319CC">
      <w:pPr>
        <w:pStyle w:val="ppBodyTextIndent"/>
      </w:pPr>
    </w:p>
    <w:p w:rsidR="00716362" w:rsidRDefault="00C30D82" w:rsidP="00855685">
      <w:pPr>
        <w:pStyle w:val="ppNumberList"/>
      </w:pPr>
      <w:r>
        <w:t xml:space="preserve">On </w:t>
      </w:r>
      <w:r w:rsidR="002D7CFB">
        <w:t xml:space="preserve">the Default.aspx </w:t>
      </w:r>
      <w:r w:rsidR="00716362">
        <w:t xml:space="preserve">page, </w:t>
      </w:r>
      <w:r w:rsidR="002D7CFB">
        <w:t xml:space="preserve">you </w:t>
      </w:r>
      <w:r w:rsidR="00716362">
        <w:t xml:space="preserve">will </w:t>
      </w:r>
      <w:r w:rsidR="002D7CFB">
        <w:t>a</w:t>
      </w:r>
      <w:r w:rsidR="00DB262D">
        <w:t>dd</w:t>
      </w:r>
      <w:r w:rsidR="00716362">
        <w:t xml:space="preserve"> </w:t>
      </w:r>
      <w:r w:rsidR="008F6DDF">
        <w:t xml:space="preserve">a </w:t>
      </w:r>
      <w:proofErr w:type="spellStart"/>
      <w:r w:rsidR="0070630A" w:rsidRPr="00D61AAE">
        <w:rPr>
          <w:b/>
        </w:rPr>
        <w:t>ListView</w:t>
      </w:r>
      <w:proofErr w:type="spellEnd"/>
      <w:r w:rsidR="0070630A">
        <w:t xml:space="preserve"> control</w:t>
      </w:r>
      <w:r w:rsidR="00042E22">
        <w:t>. P</w:t>
      </w:r>
      <w:r w:rsidR="00DD7785">
        <w:t>lac</w:t>
      </w:r>
      <w:r w:rsidR="00042E22">
        <w:t>e</w:t>
      </w:r>
      <w:r w:rsidR="00DD7785">
        <w:t xml:space="preserve"> </w:t>
      </w:r>
      <w:r w:rsidR="00042E22">
        <w:t xml:space="preserve">the </w:t>
      </w:r>
      <w:r w:rsidR="00DD7785">
        <w:t xml:space="preserve">cursor after </w:t>
      </w:r>
      <w:r w:rsidR="00EA1A2D">
        <w:t xml:space="preserve">closing </w:t>
      </w:r>
      <w:proofErr w:type="spellStart"/>
      <w:r w:rsidR="00EA1A2D">
        <w:t>GridView</w:t>
      </w:r>
      <w:proofErr w:type="spellEnd"/>
      <w:r w:rsidR="00EA1A2D">
        <w:t xml:space="preserve"> tag </w:t>
      </w:r>
      <w:r w:rsidR="00DD7785">
        <w:t>(</w:t>
      </w:r>
      <w:r w:rsidR="007113FA" w:rsidRPr="007113FA">
        <w:rPr>
          <w:b/>
        </w:rPr>
        <w:t>&lt;/</w:t>
      </w:r>
      <w:proofErr w:type="spellStart"/>
      <w:r w:rsidR="007113FA" w:rsidRPr="007113FA">
        <w:rPr>
          <w:b/>
        </w:rPr>
        <w:t>asp</w:t>
      </w:r>
      <w:proofErr w:type="gramStart"/>
      <w:r w:rsidR="007113FA" w:rsidRPr="007113FA">
        <w:rPr>
          <w:b/>
        </w:rPr>
        <w:t>:GridView</w:t>
      </w:r>
      <w:proofErr w:type="spellEnd"/>
      <w:proofErr w:type="gramEnd"/>
      <w:r w:rsidR="007113FA" w:rsidRPr="007113FA">
        <w:rPr>
          <w:b/>
        </w:rPr>
        <w:t>&gt;</w:t>
      </w:r>
      <w:r w:rsidR="00DD7785">
        <w:t xml:space="preserve">) and press the </w:t>
      </w:r>
      <w:r w:rsidR="008624D4" w:rsidRPr="002B5B7B">
        <w:rPr>
          <w:b/>
        </w:rPr>
        <w:t>ENTER</w:t>
      </w:r>
      <w:r w:rsidR="00DD7785">
        <w:t xml:space="preserve"> key. </w:t>
      </w:r>
      <w:r w:rsidR="00650426">
        <w:t>Press the “</w:t>
      </w:r>
      <w:r w:rsidR="00650426" w:rsidRPr="00D61AAE">
        <w:rPr>
          <w:b/>
        </w:rPr>
        <w:t>&lt;</w:t>
      </w:r>
      <w:r w:rsidR="00650426">
        <w:t>” key to invoke the completion list</w:t>
      </w:r>
      <w:r w:rsidR="00042E22">
        <w:t>.</w:t>
      </w:r>
    </w:p>
    <w:p w:rsidR="000872D8" w:rsidRDefault="006C446F">
      <w:pPr>
        <w:pStyle w:val="ppFigureIndent"/>
      </w:pPr>
      <w:r w:rsidRPr="006C446F">
        <w:rPr>
          <w:noProof/>
          <w:lang w:val="es-AR" w:eastAsia="es-AR" w:bidi="ar-SA"/>
        </w:rPr>
        <w:drawing>
          <wp:inline distT="0" distB="0" distL="0" distR="0">
            <wp:extent cx="3257143" cy="2600000"/>
            <wp:effectExtent l="19050" t="0" r="407" b="0"/>
            <wp:docPr id="2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257143" cy="2600000"/>
                    </a:xfrm>
                    <a:prstGeom prst="rect">
                      <a:avLst/>
                    </a:prstGeom>
                  </pic:spPr>
                </pic:pic>
              </a:graphicData>
            </a:graphic>
          </wp:inline>
        </w:drawing>
      </w:r>
    </w:p>
    <w:p w:rsidR="00650426" w:rsidRDefault="00650426" w:rsidP="00650426">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w:t>
      </w:r>
      <w:r w:rsidR="004E1220">
        <w:rPr>
          <w:noProof/>
        </w:rPr>
        <w:fldChar w:fldCharType="end"/>
      </w:r>
    </w:p>
    <w:p w:rsidR="00650426" w:rsidRDefault="00650426" w:rsidP="00650426">
      <w:pPr>
        <w:pStyle w:val="ppFigureCaptionIndent"/>
      </w:pPr>
      <w:r>
        <w:t>Completion List</w:t>
      </w:r>
    </w:p>
    <w:p w:rsidR="002A5672" w:rsidRDefault="002A5672">
      <w:pPr>
        <w:pStyle w:val="ppBodyTextIndent"/>
      </w:pPr>
    </w:p>
    <w:p w:rsidR="00650426" w:rsidRDefault="00650426" w:rsidP="00650426">
      <w:pPr>
        <w:pStyle w:val="ppNoteIndent"/>
      </w:pPr>
      <w:r w:rsidRPr="0012323A">
        <w:rPr>
          <w:b/>
        </w:rPr>
        <w:t>Note:</w:t>
      </w:r>
      <w:r>
        <w:t xml:space="preserve"> The small icons next to each completion indicate what type of completion it is:</w:t>
      </w:r>
    </w:p>
    <w:p w:rsidR="00650426" w:rsidRDefault="002B3026" w:rsidP="00650426">
      <w:pPr>
        <w:pStyle w:val="ppNoteIndent"/>
      </w:pPr>
      <w:r w:rsidRPr="006940F1">
        <w:t xml:space="preserve">    </w:t>
      </w:r>
      <w:r w:rsidR="00650426" w:rsidRPr="006940F1">
        <w:rPr>
          <w:noProof/>
          <w:lang w:val="es-AR" w:eastAsia="es-AR" w:bidi="ar-SA"/>
        </w:rPr>
        <w:drawing>
          <wp:inline distT="0" distB="0" distL="0" distR="0">
            <wp:extent cx="152400" cy="141605"/>
            <wp:effectExtent l="19050" t="0" r="0" b="0"/>
            <wp:docPr id="67" name="Picture 70" descr="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2a.png"/>
                    <pic:cNvPicPr>
                      <a:picLocks noChangeAspect="1" noChangeArrowheads="1"/>
                    </pic:cNvPicPr>
                  </pic:nvPicPr>
                  <pic:blipFill>
                    <a:blip r:embed="rId19" cstate="print"/>
                    <a:srcRect/>
                    <a:stretch>
                      <a:fillRect/>
                    </a:stretch>
                  </pic:blipFill>
                  <pic:spPr bwMode="auto">
                    <a:xfrm>
                      <a:off x="0" y="0"/>
                      <a:ext cx="152400" cy="141605"/>
                    </a:xfrm>
                    <a:prstGeom prst="rect">
                      <a:avLst/>
                    </a:prstGeom>
                    <a:noFill/>
                    <a:ln w="9525">
                      <a:noFill/>
                      <a:miter lim="800000"/>
                      <a:headEnd/>
                      <a:tailEnd/>
                    </a:ln>
                  </pic:spPr>
                </pic:pic>
              </a:graphicData>
            </a:graphic>
          </wp:inline>
        </w:drawing>
      </w:r>
      <w:r w:rsidR="00687181" w:rsidRPr="006940F1">
        <w:t xml:space="preserve">  </w:t>
      </w:r>
      <w:r w:rsidR="00650426">
        <w:t>Indicates that a completion entry is also a snippet keyword</w:t>
      </w:r>
    </w:p>
    <w:p w:rsidR="00650426" w:rsidRDefault="002B3026" w:rsidP="00650426">
      <w:pPr>
        <w:pStyle w:val="ppNoteIndent"/>
      </w:pPr>
      <w:r>
        <w:t xml:space="preserve">    </w:t>
      </w:r>
      <w:r w:rsidR="00650426">
        <w:rPr>
          <w:noProof/>
          <w:lang w:val="es-AR" w:eastAsia="es-AR" w:bidi="ar-SA"/>
        </w:rPr>
        <w:drawing>
          <wp:inline distT="0" distB="0" distL="0" distR="0">
            <wp:extent cx="152400" cy="141605"/>
            <wp:effectExtent l="19050" t="0" r="0" b="0"/>
            <wp:docPr id="68" name="Picture 71" descr="s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2b.png"/>
                    <pic:cNvPicPr>
                      <a:picLocks noChangeAspect="1" noChangeArrowheads="1"/>
                    </pic:cNvPicPr>
                  </pic:nvPicPr>
                  <pic:blipFill>
                    <a:blip r:embed="rId20" cstate="print"/>
                    <a:srcRect/>
                    <a:stretch>
                      <a:fillRect/>
                    </a:stretch>
                  </pic:blipFill>
                  <pic:spPr bwMode="auto">
                    <a:xfrm>
                      <a:off x="0" y="0"/>
                      <a:ext cx="152400" cy="141605"/>
                    </a:xfrm>
                    <a:prstGeom prst="rect">
                      <a:avLst/>
                    </a:prstGeom>
                    <a:noFill/>
                    <a:ln w="9525">
                      <a:noFill/>
                      <a:miter lim="800000"/>
                      <a:headEnd/>
                      <a:tailEnd/>
                    </a:ln>
                  </pic:spPr>
                </pic:pic>
              </a:graphicData>
            </a:graphic>
          </wp:inline>
        </w:drawing>
      </w:r>
      <w:r w:rsidR="00687181">
        <w:t xml:space="preserve">  </w:t>
      </w:r>
      <w:r w:rsidR="00650426">
        <w:t>Indicates a snippet keyword</w:t>
      </w:r>
    </w:p>
    <w:p w:rsidR="00650426" w:rsidRPr="00916A67" w:rsidRDefault="002B3026" w:rsidP="00650426">
      <w:pPr>
        <w:pStyle w:val="ppNoteIndent"/>
      </w:pPr>
      <w:r>
        <w:t xml:space="preserve">    </w:t>
      </w:r>
      <w:r w:rsidR="00650426">
        <w:rPr>
          <w:noProof/>
          <w:lang w:val="es-AR" w:eastAsia="es-AR" w:bidi="ar-SA"/>
        </w:rPr>
        <w:drawing>
          <wp:inline distT="0" distB="0" distL="0" distR="0">
            <wp:extent cx="152400" cy="141605"/>
            <wp:effectExtent l="19050" t="0" r="0" b="0"/>
            <wp:docPr id="69" name="Picture 72" descr="s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2c.png"/>
                    <pic:cNvPicPr>
                      <a:picLocks noChangeAspect="1" noChangeArrowheads="1"/>
                    </pic:cNvPicPr>
                  </pic:nvPicPr>
                  <pic:blipFill>
                    <a:blip r:embed="rId21" cstate="print"/>
                    <a:srcRect/>
                    <a:stretch>
                      <a:fillRect/>
                    </a:stretch>
                  </pic:blipFill>
                  <pic:spPr bwMode="auto">
                    <a:xfrm>
                      <a:off x="0" y="0"/>
                      <a:ext cx="152400" cy="141605"/>
                    </a:xfrm>
                    <a:prstGeom prst="rect">
                      <a:avLst/>
                    </a:prstGeom>
                    <a:noFill/>
                    <a:ln w="9525">
                      <a:noFill/>
                      <a:miter lim="800000"/>
                      <a:headEnd/>
                      <a:tailEnd/>
                    </a:ln>
                  </pic:spPr>
                </pic:pic>
              </a:graphicData>
            </a:graphic>
          </wp:inline>
        </w:drawing>
      </w:r>
      <w:r w:rsidR="002A5672">
        <w:t xml:space="preserve">  </w:t>
      </w:r>
      <w:r w:rsidR="00650426">
        <w:t>Indicates a completion entry</w:t>
      </w:r>
    </w:p>
    <w:p w:rsidR="00D61AAE" w:rsidRDefault="00D61AAE" w:rsidP="00D61AAE">
      <w:pPr>
        <w:pStyle w:val="ppBodyTextIndent"/>
      </w:pPr>
    </w:p>
    <w:p w:rsidR="00650426" w:rsidRDefault="00650426" w:rsidP="00B968DE">
      <w:pPr>
        <w:pStyle w:val="ppNumberList"/>
      </w:pPr>
      <w:r>
        <w:t xml:space="preserve">Select </w:t>
      </w:r>
      <w:proofErr w:type="spellStart"/>
      <w:r w:rsidR="004C708F">
        <w:rPr>
          <w:b/>
        </w:rPr>
        <w:t>ListView</w:t>
      </w:r>
      <w:proofErr w:type="spellEnd"/>
      <w:r>
        <w:t xml:space="preserve"> from the completion list and press </w:t>
      </w:r>
      <w:r w:rsidR="00DB262D">
        <w:t xml:space="preserve">the </w:t>
      </w:r>
      <w:r w:rsidR="00DB262D" w:rsidRPr="00D61AAE">
        <w:rPr>
          <w:b/>
        </w:rPr>
        <w:t>TAB</w:t>
      </w:r>
      <w:r w:rsidR="00DB262D">
        <w:t xml:space="preserve"> key </w:t>
      </w:r>
      <w:r w:rsidR="00FE69A9">
        <w:t>twice</w:t>
      </w:r>
      <w:r>
        <w:t xml:space="preserve"> to insert the </w:t>
      </w:r>
      <w:r w:rsidR="002564E0">
        <w:t>snippet</w:t>
      </w:r>
      <w:r w:rsidR="00B968DE">
        <w:t>.</w:t>
      </w:r>
    </w:p>
    <w:p w:rsidR="000872D8" w:rsidRDefault="006C446F">
      <w:pPr>
        <w:pStyle w:val="ppFigureIndent"/>
      </w:pPr>
      <w:r w:rsidRPr="006C446F">
        <w:rPr>
          <w:noProof/>
          <w:lang w:val="es-AR" w:eastAsia="es-AR" w:bidi="ar-SA"/>
        </w:rPr>
        <w:drawing>
          <wp:inline distT="0" distB="0" distL="0" distR="0">
            <wp:extent cx="2064286" cy="592857"/>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064286" cy="592857"/>
                    </a:xfrm>
                    <a:prstGeom prst="rect">
                      <a:avLst/>
                    </a:prstGeom>
                  </pic:spPr>
                </pic:pic>
              </a:graphicData>
            </a:graphic>
          </wp:inline>
        </w:drawing>
      </w:r>
    </w:p>
    <w:p w:rsidR="000872D8" w:rsidRDefault="007113FA">
      <w:pPr>
        <w:pStyle w:val="ppFigureNumberIndent"/>
        <w:numPr>
          <w:ilvl w:val="0"/>
          <w:numId w:val="0"/>
        </w:numPr>
        <w:ind w:left="720"/>
      </w:pPr>
      <w:r w:rsidRPr="007113FA">
        <w:t>Figure</w:t>
      </w:r>
      <w:r w:rsidR="00650426">
        <w:t xml:space="preserve"> </w:t>
      </w:r>
      <w:r w:rsidR="004E1220">
        <w:fldChar w:fldCharType="begin"/>
      </w:r>
      <w:r w:rsidR="00D7630A">
        <w:instrText xml:space="preserve"> SEQ Figure \* ARABIC </w:instrText>
      </w:r>
      <w:r w:rsidR="004E1220">
        <w:fldChar w:fldCharType="separate"/>
      </w:r>
      <w:r w:rsidR="0003708A">
        <w:rPr>
          <w:noProof/>
        </w:rPr>
        <w:t>3</w:t>
      </w:r>
      <w:r w:rsidR="004E1220">
        <w:rPr>
          <w:noProof/>
        </w:rPr>
        <w:fldChar w:fldCharType="end"/>
      </w:r>
    </w:p>
    <w:p w:rsidR="00650426" w:rsidRDefault="00650426" w:rsidP="00650426">
      <w:pPr>
        <w:pStyle w:val="ppFigureCaptionIndent"/>
      </w:pPr>
      <w:r>
        <w:t>The inserted snippet</w:t>
      </w:r>
    </w:p>
    <w:p w:rsidR="00D61AAE" w:rsidRPr="00D61AAE" w:rsidRDefault="00D61AAE" w:rsidP="00D61AAE">
      <w:pPr>
        <w:pStyle w:val="ppBodyTextIndent"/>
      </w:pPr>
    </w:p>
    <w:p w:rsidR="00650426" w:rsidRDefault="00027EE5" w:rsidP="00855685">
      <w:pPr>
        <w:pStyle w:val="ppNumberList"/>
      </w:pPr>
      <w:r>
        <w:lastRenderedPageBreak/>
        <w:t xml:space="preserve">To progress you will need to </w:t>
      </w:r>
      <w:r w:rsidR="006C446F">
        <w:t>add</w:t>
      </w:r>
      <w:r>
        <w:t xml:space="preserve"> </w:t>
      </w:r>
      <w:r w:rsidR="006C446F">
        <w:t xml:space="preserve">the layout, </w:t>
      </w:r>
      <w:r>
        <w:t>to put in a temporar</w:t>
      </w:r>
      <w:r w:rsidR="006C446F">
        <w:t xml:space="preserve">y placeholder. Enter the </w:t>
      </w:r>
      <w:r w:rsidR="00EA1A2D">
        <w:t xml:space="preserve">following </w:t>
      </w:r>
      <w:r w:rsidR="006C446F">
        <w:t xml:space="preserve">code to define the </w:t>
      </w:r>
      <w:proofErr w:type="spellStart"/>
      <w:r w:rsidR="00EA1A2D" w:rsidRPr="00D61AAE">
        <w:rPr>
          <w:b/>
        </w:rPr>
        <w:t>LayoutTemplate</w:t>
      </w:r>
      <w:proofErr w:type="spellEnd"/>
      <w:r w:rsidR="00EA1A2D">
        <w:t>:</w:t>
      </w:r>
    </w:p>
    <w:p w:rsidR="00EA1A2D" w:rsidRDefault="00EA1A2D" w:rsidP="00EA1A2D">
      <w:pPr>
        <w:pStyle w:val="ppCodeLanguageIndent"/>
      </w:pPr>
      <w:r>
        <w:t>XML</w:t>
      </w:r>
    </w:p>
    <w:p w:rsidR="006C446F" w:rsidRPr="00163FCF" w:rsidRDefault="006C446F" w:rsidP="00D61AAE">
      <w:pPr>
        <w:pStyle w:val="ppCodeIndent"/>
        <w:rPr>
          <w:b/>
        </w:rPr>
      </w:pPr>
      <w:r w:rsidRPr="00163FCF">
        <w:rPr>
          <w:b/>
        </w:rPr>
        <w:t>&lt;</w:t>
      </w:r>
      <w:proofErr w:type="spellStart"/>
      <w:r w:rsidRPr="00163FCF">
        <w:rPr>
          <w:b/>
        </w:rPr>
        <w:t>LayoutTemplate</w:t>
      </w:r>
      <w:proofErr w:type="spellEnd"/>
      <w:r w:rsidRPr="00163FCF">
        <w:rPr>
          <w:b/>
        </w:rPr>
        <w:t>&gt;</w:t>
      </w:r>
    </w:p>
    <w:p w:rsidR="00D61AAE" w:rsidRPr="00163FCF" w:rsidRDefault="006C446F" w:rsidP="00D61AAE">
      <w:pPr>
        <w:pStyle w:val="ppCodeIndent"/>
        <w:rPr>
          <w:b/>
        </w:rPr>
      </w:pPr>
      <w:r w:rsidRPr="00163FCF">
        <w:rPr>
          <w:b/>
        </w:rPr>
        <w:t xml:space="preserve">    </w:t>
      </w:r>
      <w:r w:rsidR="00D61AAE" w:rsidRPr="00163FCF">
        <w:rPr>
          <w:b/>
        </w:rPr>
        <w:t>&lt;table id="</w:t>
      </w:r>
      <w:proofErr w:type="spellStart"/>
      <w:r w:rsidR="00D61AAE" w:rsidRPr="00163FCF">
        <w:rPr>
          <w:b/>
        </w:rPr>
        <w:t>itemPlaceholderContainer</w:t>
      </w:r>
      <w:proofErr w:type="spellEnd"/>
      <w:r w:rsidR="00D61AAE" w:rsidRPr="00163FCF">
        <w:rPr>
          <w:b/>
        </w:rPr>
        <w:t>"&gt;</w:t>
      </w:r>
    </w:p>
    <w:p w:rsidR="00D61AAE" w:rsidRPr="00163FCF" w:rsidRDefault="006C446F" w:rsidP="00D61AAE">
      <w:pPr>
        <w:pStyle w:val="ppCodeIndent"/>
        <w:rPr>
          <w:b/>
        </w:rPr>
      </w:pPr>
      <w:r w:rsidRPr="00163FCF">
        <w:rPr>
          <w:b/>
        </w:rPr>
        <w:t xml:space="preserve">    </w:t>
      </w:r>
      <w:r w:rsidR="00D61AAE" w:rsidRPr="00163FCF">
        <w:rPr>
          <w:b/>
        </w:rPr>
        <w:t xml:space="preserve">    &lt;</w:t>
      </w:r>
      <w:proofErr w:type="spellStart"/>
      <w:r w:rsidR="00D61AAE" w:rsidRPr="00163FCF">
        <w:rPr>
          <w:b/>
        </w:rPr>
        <w:t>tr</w:t>
      </w:r>
      <w:proofErr w:type="spellEnd"/>
      <w:r w:rsidR="00D61AAE" w:rsidRPr="00163FCF">
        <w:rPr>
          <w:b/>
        </w:rPr>
        <w:t xml:space="preserve"> </w:t>
      </w:r>
      <w:proofErr w:type="spellStart"/>
      <w:r w:rsidR="00D61AAE" w:rsidRPr="00163FCF">
        <w:rPr>
          <w:b/>
        </w:rPr>
        <w:t>runat</w:t>
      </w:r>
      <w:proofErr w:type="spellEnd"/>
      <w:r w:rsidR="00D61AAE" w:rsidRPr="00163FCF">
        <w:rPr>
          <w:b/>
        </w:rPr>
        <w:t>="server" id="</w:t>
      </w:r>
      <w:proofErr w:type="spellStart"/>
      <w:r w:rsidR="00D61AAE" w:rsidRPr="00163FCF">
        <w:rPr>
          <w:b/>
        </w:rPr>
        <w:t>itemPlaceholder</w:t>
      </w:r>
      <w:proofErr w:type="spellEnd"/>
      <w:r w:rsidR="00D61AAE" w:rsidRPr="00163FCF">
        <w:rPr>
          <w:b/>
        </w:rPr>
        <w:t>"&gt;</w:t>
      </w:r>
    </w:p>
    <w:p w:rsidR="00D61AAE" w:rsidRPr="00163FCF" w:rsidRDefault="00D61AAE" w:rsidP="00D61AAE">
      <w:pPr>
        <w:pStyle w:val="ppCodeIndent"/>
        <w:rPr>
          <w:b/>
        </w:rPr>
      </w:pPr>
      <w:r w:rsidRPr="00163FCF">
        <w:rPr>
          <w:b/>
        </w:rPr>
        <w:t xml:space="preserve">    </w:t>
      </w:r>
      <w:r w:rsidR="006C446F" w:rsidRPr="00163FCF">
        <w:rPr>
          <w:b/>
        </w:rPr>
        <w:t xml:space="preserve">    </w:t>
      </w:r>
      <w:r w:rsidRPr="00163FCF">
        <w:rPr>
          <w:b/>
        </w:rPr>
        <w:t>&lt;/</w:t>
      </w:r>
      <w:proofErr w:type="spellStart"/>
      <w:r w:rsidRPr="00163FCF">
        <w:rPr>
          <w:b/>
        </w:rPr>
        <w:t>tr</w:t>
      </w:r>
      <w:proofErr w:type="spellEnd"/>
      <w:r w:rsidRPr="00163FCF">
        <w:rPr>
          <w:b/>
        </w:rPr>
        <w:t>&gt;</w:t>
      </w:r>
    </w:p>
    <w:p w:rsidR="006C446F" w:rsidRPr="00163FCF" w:rsidRDefault="006C446F" w:rsidP="006C446F">
      <w:pPr>
        <w:pStyle w:val="ppCodeIndent"/>
        <w:rPr>
          <w:b/>
        </w:rPr>
      </w:pPr>
      <w:r w:rsidRPr="00163FCF">
        <w:rPr>
          <w:b/>
        </w:rPr>
        <w:t xml:space="preserve">    </w:t>
      </w:r>
      <w:r w:rsidR="00D61AAE" w:rsidRPr="00163FCF">
        <w:rPr>
          <w:b/>
        </w:rPr>
        <w:t>&lt;/table&gt;</w:t>
      </w:r>
    </w:p>
    <w:p w:rsidR="006C446F" w:rsidRPr="00163FCF" w:rsidRDefault="006C446F" w:rsidP="006C446F">
      <w:pPr>
        <w:pStyle w:val="ppCodeIndent"/>
        <w:rPr>
          <w:b/>
        </w:rPr>
      </w:pPr>
      <w:r w:rsidRPr="00163FCF">
        <w:rPr>
          <w:b/>
        </w:rPr>
        <w:t>&lt;/</w:t>
      </w:r>
      <w:proofErr w:type="spellStart"/>
      <w:r w:rsidRPr="00163FCF">
        <w:rPr>
          <w:b/>
        </w:rPr>
        <w:t>LayoutTemplate</w:t>
      </w:r>
      <w:proofErr w:type="spellEnd"/>
      <w:r w:rsidRPr="00163FCF">
        <w:rPr>
          <w:b/>
        </w:rPr>
        <w:t>&gt;</w:t>
      </w:r>
    </w:p>
    <w:p w:rsidR="00D61AAE" w:rsidRPr="00EA1A2D" w:rsidRDefault="00D61AAE" w:rsidP="009319CC">
      <w:pPr>
        <w:pStyle w:val="ppBodyTextIndent"/>
      </w:pPr>
    </w:p>
    <w:p w:rsidR="000872D8" w:rsidRDefault="006C446F">
      <w:pPr>
        <w:pStyle w:val="ppFigureIndent"/>
      </w:pPr>
      <w:r w:rsidRPr="006C446F">
        <w:rPr>
          <w:noProof/>
          <w:lang w:val="es-AR" w:eastAsia="es-AR" w:bidi="ar-SA"/>
        </w:rPr>
        <w:drawing>
          <wp:inline distT="0" distB="0" distL="0" distR="0">
            <wp:extent cx="3896360" cy="2298065"/>
            <wp:effectExtent l="19050" t="0" r="889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896360" cy="2298065"/>
                    </a:xfrm>
                    <a:prstGeom prst="rect">
                      <a:avLst/>
                    </a:prstGeom>
                    <a:noFill/>
                    <a:ln w="9525">
                      <a:noFill/>
                      <a:miter lim="800000"/>
                      <a:headEnd/>
                      <a:tailEnd/>
                    </a:ln>
                  </pic:spPr>
                </pic:pic>
              </a:graphicData>
            </a:graphic>
          </wp:inline>
        </w:drawing>
      </w:r>
    </w:p>
    <w:p w:rsidR="003754BD" w:rsidRDefault="003754BD" w:rsidP="003754BD">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w:t>
      </w:r>
      <w:r w:rsidR="004E1220">
        <w:rPr>
          <w:noProof/>
        </w:rPr>
        <w:fldChar w:fldCharType="end"/>
      </w:r>
    </w:p>
    <w:p w:rsidR="003754BD" w:rsidRDefault="003754BD" w:rsidP="003754BD">
      <w:pPr>
        <w:pStyle w:val="ppFigureCaptionIndent"/>
      </w:pPr>
      <w:r>
        <w:t>The completed snippet</w:t>
      </w:r>
    </w:p>
    <w:p w:rsidR="00163FCF" w:rsidRDefault="00163FCF" w:rsidP="00163FCF">
      <w:pPr>
        <w:pStyle w:val="ppBodyTextIndent"/>
      </w:pPr>
    </w:p>
    <w:p w:rsidR="00E03C03" w:rsidRDefault="00D672E0" w:rsidP="00563B7D">
      <w:pPr>
        <w:pStyle w:val="ppNoteIndent"/>
      </w:pPr>
      <w:r w:rsidRPr="00563B7D">
        <w:rPr>
          <w:b/>
        </w:rPr>
        <w:t>Note:</w:t>
      </w:r>
      <w:r w:rsidRPr="00563B7D">
        <w:t xml:space="preserve"> </w:t>
      </w:r>
      <w:r w:rsidR="00165E72" w:rsidRPr="00563B7D">
        <w:t>In this task</w:t>
      </w:r>
      <w:r w:rsidR="00E33171" w:rsidRPr="00563B7D">
        <w:t>,</w:t>
      </w:r>
      <w:r w:rsidR="00165E72" w:rsidRPr="00563B7D">
        <w:t xml:space="preserve"> </w:t>
      </w:r>
      <w:r w:rsidR="00BF1C84" w:rsidRPr="00563B7D">
        <w:t xml:space="preserve">you </w:t>
      </w:r>
      <w:r w:rsidR="00165E72" w:rsidRPr="00563B7D">
        <w:t>brought up the completion list by typing the “&lt;” character. Another way to show that list is to use the CTRL</w:t>
      </w:r>
      <w:r w:rsidR="00A61FEF">
        <w:t>+</w:t>
      </w:r>
      <w:r w:rsidR="00165E72" w:rsidRPr="00563B7D">
        <w:t xml:space="preserve">J shortcut. </w:t>
      </w:r>
      <w:r w:rsidR="0099648C" w:rsidRPr="00563B7D">
        <w:t>Yet a</w:t>
      </w:r>
      <w:r w:rsidR="001300F0" w:rsidRPr="00563B7D">
        <w:t>nother option is to invoke the snippet pic</w:t>
      </w:r>
      <w:r w:rsidR="00A61FEF">
        <w:t>ker by using the CTRL+K, CTRL</w:t>
      </w:r>
      <w:r w:rsidR="001300F0" w:rsidRPr="00563B7D">
        <w:t>+X shortcut. This may</w:t>
      </w:r>
      <w:r w:rsidR="00E33171" w:rsidRPr="00563B7D">
        <w:t xml:space="preserve"> </w:t>
      </w:r>
      <w:r w:rsidR="001300F0" w:rsidRPr="00563B7D">
        <w:t xml:space="preserve">be faster in some cases because </w:t>
      </w:r>
      <w:r w:rsidR="003365BE" w:rsidRPr="00563B7D">
        <w:t xml:space="preserve">you </w:t>
      </w:r>
      <w:r w:rsidR="00E33171" w:rsidRPr="00563B7D">
        <w:t xml:space="preserve">can </w:t>
      </w:r>
      <w:r w:rsidR="001300F0" w:rsidRPr="00563B7D">
        <w:t>narrow the snippets by group as shown below:</w:t>
      </w:r>
    </w:p>
    <w:p w:rsidR="00604C8E" w:rsidRDefault="00EA1A2D" w:rsidP="00563B7D">
      <w:pPr>
        <w:pStyle w:val="ppNoteIndent"/>
      </w:pPr>
      <w:r w:rsidRPr="00563B7D">
        <w:rPr>
          <w:noProof/>
          <w:lang w:val="es-AR" w:eastAsia="es-AR" w:bidi="ar-SA"/>
        </w:rPr>
        <w:drawing>
          <wp:inline distT="0" distB="0" distL="0" distR="0">
            <wp:extent cx="4645025" cy="115570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645025" cy="1155700"/>
                    </a:xfrm>
                    <a:prstGeom prst="rect">
                      <a:avLst/>
                    </a:prstGeom>
                    <a:noFill/>
                    <a:ln w="9525">
                      <a:noFill/>
                      <a:miter lim="800000"/>
                      <a:headEnd/>
                      <a:tailEnd/>
                    </a:ln>
                  </pic:spPr>
                </pic:pic>
              </a:graphicData>
            </a:graphic>
          </wp:inline>
        </w:drawing>
      </w:r>
    </w:p>
    <w:p w:rsidR="00563B7D" w:rsidRDefault="00563B7D" w:rsidP="00563B7D">
      <w:pPr>
        <w:pStyle w:val="ppNoteIndent"/>
      </w:pPr>
    </w:p>
    <w:p w:rsidR="00563B7D" w:rsidRDefault="001300F0" w:rsidP="00BF1C84">
      <w:pPr>
        <w:pStyle w:val="ppNoteIndent"/>
      </w:pPr>
      <w:r>
        <w:t xml:space="preserve">By selecting the ASP.NET folder and pressing the TAB key, you </w:t>
      </w:r>
      <w:r w:rsidR="00E33171">
        <w:t>will see</w:t>
      </w:r>
      <w:r>
        <w:t xml:space="preserve"> a list of the ASP.NET specific snippets:</w:t>
      </w:r>
    </w:p>
    <w:p w:rsidR="00BF1C84" w:rsidRDefault="00EA1A2D" w:rsidP="00BF1C84">
      <w:pPr>
        <w:pStyle w:val="ppNoteIndent"/>
      </w:pPr>
      <w:r>
        <w:rPr>
          <w:noProof/>
          <w:lang w:val="es-AR" w:eastAsia="es-AR" w:bidi="ar-SA"/>
        </w:rPr>
        <w:lastRenderedPageBreak/>
        <w:drawing>
          <wp:inline distT="0" distB="0" distL="0" distR="0">
            <wp:extent cx="4784090" cy="3175000"/>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784090" cy="3175000"/>
                    </a:xfrm>
                    <a:prstGeom prst="rect">
                      <a:avLst/>
                    </a:prstGeom>
                    <a:noFill/>
                    <a:ln w="9525">
                      <a:noFill/>
                      <a:miter lim="800000"/>
                      <a:headEnd/>
                      <a:tailEnd/>
                    </a:ln>
                  </pic:spPr>
                </pic:pic>
              </a:graphicData>
            </a:graphic>
          </wp:inline>
        </w:drawing>
      </w:r>
    </w:p>
    <w:p w:rsidR="003754BD" w:rsidRPr="00563B7D" w:rsidRDefault="00BF1C84" w:rsidP="00563B7D">
      <w:pPr>
        <w:pStyle w:val="ppNoteIndent"/>
      </w:pPr>
      <w:r w:rsidRPr="00563B7D">
        <w:t>You can abort this action by pressing the ESC key. Do not add any more controls to this page at this time.</w:t>
      </w:r>
    </w:p>
    <w:p w:rsidR="00163FCF" w:rsidRDefault="00163FCF" w:rsidP="00163FCF">
      <w:pPr>
        <w:pStyle w:val="ppBodyTextIndent"/>
      </w:pPr>
    </w:p>
    <w:p w:rsidR="00306D05" w:rsidRDefault="00306D05" w:rsidP="00855685">
      <w:pPr>
        <w:pStyle w:val="ppListEnd"/>
      </w:pPr>
    </w:p>
    <w:p w:rsidR="000872D8" w:rsidRPr="009319CC" w:rsidRDefault="001276E9" w:rsidP="0091428C">
      <w:pPr>
        <w:pStyle w:val="ppProcedureStart"/>
      </w:pPr>
      <w:bookmarkStart w:id="12" w:name="_Toc282089418"/>
      <w:r w:rsidRPr="009319CC">
        <w:t>Task 2 – Creat</w:t>
      </w:r>
      <w:r w:rsidR="0091428C">
        <w:t>ing</w:t>
      </w:r>
      <w:r w:rsidRPr="009319CC">
        <w:t xml:space="preserve"> a </w:t>
      </w:r>
      <w:r w:rsidR="0091428C">
        <w:t>C</w:t>
      </w:r>
      <w:r w:rsidRPr="009319CC">
        <w:t xml:space="preserve">ustom HTML </w:t>
      </w:r>
      <w:r w:rsidR="0091428C">
        <w:t>S</w:t>
      </w:r>
      <w:r w:rsidRPr="009319CC">
        <w:t>nippet</w:t>
      </w:r>
      <w:bookmarkEnd w:id="12"/>
    </w:p>
    <w:p w:rsidR="00811785" w:rsidRDefault="00306D05" w:rsidP="00814B64">
      <w:pPr>
        <w:pStyle w:val="ppBodyText"/>
      </w:pPr>
      <w:r w:rsidRPr="00306D05">
        <w:t xml:space="preserve">In this </w:t>
      </w:r>
      <w:r w:rsidR="004A2F46" w:rsidRPr="00306D05">
        <w:t>task,</w:t>
      </w:r>
      <w:r w:rsidRPr="00306D05">
        <w:t xml:space="preserve"> you will create</w:t>
      </w:r>
      <w:r w:rsidR="004C3D29">
        <w:t xml:space="preserve"> a custom HTML snippet</w:t>
      </w:r>
      <w:r w:rsidR="004A2F46">
        <w:t xml:space="preserve"> for use in</w:t>
      </w:r>
      <w:r w:rsidR="004C3D29">
        <w:t xml:space="preserve">side </w:t>
      </w:r>
      <w:r w:rsidR="004A2F46">
        <w:t xml:space="preserve">of </w:t>
      </w:r>
      <w:r w:rsidR="004C3D29">
        <w:t xml:space="preserve">the Visual </w:t>
      </w:r>
      <w:r w:rsidR="00294CD8">
        <w:t>Studio 2010</w:t>
      </w:r>
      <w:r w:rsidR="004C3D29">
        <w:t xml:space="preserve"> IDE</w:t>
      </w:r>
      <w:r w:rsidR="004A2F46">
        <w:t>.</w:t>
      </w:r>
      <w:r w:rsidR="001300F0">
        <w:t xml:space="preserve"> </w:t>
      </w:r>
      <w:r w:rsidR="004A2F46">
        <w:t xml:space="preserve">The new code snippet </w:t>
      </w:r>
      <w:r w:rsidR="00216A30">
        <w:t xml:space="preserve">will create a label control with </w:t>
      </w:r>
      <w:r w:rsidR="004A2F46">
        <w:t xml:space="preserve">the preset </w:t>
      </w:r>
      <w:r w:rsidR="00216A30">
        <w:t>default values.</w:t>
      </w:r>
      <w:r w:rsidR="00814B64">
        <w:t xml:space="preserve"> </w:t>
      </w:r>
      <w:r w:rsidR="0099648C">
        <w:t>Any</w:t>
      </w:r>
      <w:r w:rsidR="00814B64">
        <w:t xml:space="preserve"> custom </w:t>
      </w:r>
      <w:r w:rsidR="001300F0">
        <w:t xml:space="preserve">Snippets </w:t>
      </w:r>
      <w:r w:rsidR="004A2F46">
        <w:t>implemented</w:t>
      </w:r>
      <w:r w:rsidR="0099648C">
        <w:t xml:space="preserve"> are stored </w:t>
      </w:r>
      <w:r w:rsidR="00811785">
        <w:t xml:space="preserve">as XML files in a </w:t>
      </w:r>
      <w:r w:rsidR="004A2F46">
        <w:t>well-known</w:t>
      </w:r>
      <w:r w:rsidR="002137F7">
        <w:t xml:space="preserve"> directory</w:t>
      </w:r>
      <w:r w:rsidR="00811785">
        <w:t xml:space="preserve">. </w:t>
      </w:r>
    </w:p>
    <w:p w:rsidR="000F3F4E" w:rsidRDefault="000F3F4E" w:rsidP="00C57214">
      <w:pPr>
        <w:pStyle w:val="ppNumberList"/>
      </w:pPr>
      <w:r>
        <w:t xml:space="preserve">In Visual </w:t>
      </w:r>
      <w:r w:rsidR="00294CD8">
        <w:t>Studio 2010</w:t>
      </w:r>
      <w:r>
        <w:t xml:space="preserve"> select </w:t>
      </w:r>
      <w:r w:rsidRPr="000F3F4E">
        <w:rPr>
          <w:b/>
        </w:rPr>
        <w:t>File</w:t>
      </w:r>
      <w:r>
        <w:t xml:space="preserve"> | </w:t>
      </w:r>
      <w:r w:rsidRPr="000F3F4E">
        <w:rPr>
          <w:b/>
        </w:rPr>
        <w:t>New</w:t>
      </w:r>
      <w:r>
        <w:t xml:space="preserve"> | </w:t>
      </w:r>
      <w:r w:rsidR="0054667F">
        <w:rPr>
          <w:b/>
        </w:rPr>
        <w:t>File</w:t>
      </w:r>
      <w:r w:rsidRPr="0054667F">
        <w:t xml:space="preserve"> </w:t>
      </w:r>
      <w:r w:rsidR="00405EF7" w:rsidRPr="00405EF7">
        <w:t>from the menu</w:t>
      </w:r>
      <w:r w:rsidR="00405EF7">
        <w:rPr>
          <w:b/>
        </w:rPr>
        <w:t xml:space="preserve"> </w:t>
      </w:r>
      <w:r>
        <w:t xml:space="preserve">to open the </w:t>
      </w:r>
      <w:r w:rsidR="007113FA" w:rsidRPr="007113FA">
        <w:rPr>
          <w:b/>
        </w:rPr>
        <w:t>New File</w:t>
      </w:r>
      <w:r>
        <w:t xml:space="preserve"> dialog. In the </w:t>
      </w:r>
      <w:r w:rsidR="007113FA" w:rsidRPr="007113FA">
        <w:rPr>
          <w:b/>
        </w:rPr>
        <w:t>New File</w:t>
      </w:r>
      <w:r>
        <w:t xml:space="preserve"> </w:t>
      </w:r>
      <w:r w:rsidR="00BC4D45">
        <w:t>dialog</w:t>
      </w:r>
      <w:r w:rsidR="00950D2F">
        <w:t xml:space="preserve"> </w:t>
      </w:r>
      <w:r w:rsidR="00580B2A">
        <w:t>s</w:t>
      </w:r>
      <w:r>
        <w:t xml:space="preserve">elect </w:t>
      </w:r>
      <w:r w:rsidR="007113FA" w:rsidRPr="007113FA">
        <w:rPr>
          <w:b/>
        </w:rPr>
        <w:t>General</w:t>
      </w:r>
      <w:r>
        <w:t xml:space="preserve"> </w:t>
      </w:r>
      <w:r w:rsidR="009B43F3">
        <w:t xml:space="preserve">from </w:t>
      </w:r>
      <w:r>
        <w:t>Categories</w:t>
      </w:r>
      <w:r w:rsidR="00580B2A">
        <w:t>,</w:t>
      </w:r>
      <w:r w:rsidR="00950D2F">
        <w:t xml:space="preserve"> </w:t>
      </w:r>
      <w:r w:rsidR="007113FA" w:rsidRPr="007113FA">
        <w:rPr>
          <w:b/>
        </w:rPr>
        <w:t>XML File</w:t>
      </w:r>
      <w:r w:rsidR="009B43F3">
        <w:t xml:space="preserve"> from Templates</w:t>
      </w:r>
      <w:r w:rsidR="00950D2F">
        <w:t xml:space="preserve"> </w:t>
      </w:r>
      <w:r>
        <w:t>and click</w:t>
      </w:r>
      <w:r w:rsidR="002A5672">
        <w:t xml:space="preserve"> </w:t>
      </w:r>
      <w:r w:rsidR="00DC46E3">
        <w:rPr>
          <w:b/>
        </w:rPr>
        <w:t>Open</w:t>
      </w:r>
      <w:r>
        <w:t>.</w:t>
      </w:r>
    </w:p>
    <w:p w:rsidR="00216A30" w:rsidRDefault="005234B7" w:rsidP="00C57214">
      <w:pPr>
        <w:pStyle w:val="ppNumberList"/>
      </w:pPr>
      <w:r>
        <w:t xml:space="preserve">To create </w:t>
      </w:r>
      <w:r w:rsidR="00377B6F">
        <w:t xml:space="preserve">the structure of </w:t>
      </w:r>
      <w:r w:rsidR="00580B2A">
        <w:t xml:space="preserve">the </w:t>
      </w:r>
      <w:r>
        <w:t xml:space="preserve">snippet </w:t>
      </w:r>
      <w:r w:rsidR="00580B2A">
        <w:t xml:space="preserve">you </w:t>
      </w:r>
      <w:r w:rsidR="00216A30">
        <w:t xml:space="preserve">will </w:t>
      </w:r>
      <w:r w:rsidR="00377B6F">
        <w:t xml:space="preserve">use </w:t>
      </w:r>
      <w:r w:rsidR="00216A30">
        <w:t>a</w:t>
      </w:r>
      <w:r w:rsidR="00377B6F">
        <w:t>n existing</w:t>
      </w:r>
      <w:r w:rsidR="00216A30">
        <w:t xml:space="preserve"> snippet. In the XML file editor, press </w:t>
      </w:r>
      <w:r w:rsidR="00216A30" w:rsidRPr="00D61AAE">
        <w:rPr>
          <w:b/>
        </w:rPr>
        <w:t>CTRL</w:t>
      </w:r>
      <w:r w:rsidR="0054667F">
        <w:rPr>
          <w:b/>
        </w:rPr>
        <w:t>+</w:t>
      </w:r>
      <w:r w:rsidR="00216A30" w:rsidRPr="00D61AAE">
        <w:rPr>
          <w:b/>
        </w:rPr>
        <w:t>K</w:t>
      </w:r>
      <w:r w:rsidR="00216A30">
        <w:t xml:space="preserve">, </w:t>
      </w:r>
      <w:r w:rsidR="0054667F">
        <w:rPr>
          <w:b/>
        </w:rPr>
        <w:t>CTRL+</w:t>
      </w:r>
      <w:r w:rsidR="00216A30" w:rsidRPr="00D61AAE">
        <w:rPr>
          <w:b/>
        </w:rPr>
        <w:t>X</w:t>
      </w:r>
      <w:r w:rsidR="00216A30">
        <w:t xml:space="preserve"> to </w:t>
      </w:r>
      <w:r w:rsidR="00E33171">
        <w:t>display</w:t>
      </w:r>
      <w:r w:rsidR="00216A30">
        <w:t xml:space="preserve"> the snippets list</w:t>
      </w:r>
      <w:r w:rsidR="00BC5AFF">
        <w:t>.</w:t>
      </w:r>
    </w:p>
    <w:p w:rsidR="000872D8" w:rsidRDefault="00EA1A2D">
      <w:pPr>
        <w:pStyle w:val="ppFigureIndent"/>
      </w:pPr>
      <w:r>
        <w:rPr>
          <w:noProof/>
          <w:lang w:val="es-AR" w:eastAsia="es-AR" w:bidi="ar-SA"/>
        </w:rPr>
        <w:drawing>
          <wp:inline distT="0" distB="0" distL="0" distR="0">
            <wp:extent cx="4594225" cy="18211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594225" cy="1821180"/>
                    </a:xfrm>
                    <a:prstGeom prst="rect">
                      <a:avLst/>
                    </a:prstGeom>
                    <a:noFill/>
                    <a:ln w="9525">
                      <a:noFill/>
                      <a:miter lim="800000"/>
                      <a:headEnd/>
                      <a:tailEnd/>
                    </a:ln>
                  </pic:spPr>
                </pic:pic>
              </a:graphicData>
            </a:graphic>
          </wp:inline>
        </w:drawing>
      </w:r>
    </w:p>
    <w:p w:rsidR="00216A30" w:rsidRDefault="00216A30" w:rsidP="00216A30">
      <w:pPr>
        <w:pStyle w:val="ppFigureNumberIndent"/>
      </w:pPr>
      <w:r>
        <w:lastRenderedPageBreak/>
        <w:t xml:space="preserve">Figure </w:t>
      </w:r>
      <w:r w:rsidR="004E1220">
        <w:fldChar w:fldCharType="begin"/>
      </w:r>
      <w:r w:rsidR="00D7630A">
        <w:instrText xml:space="preserve"> SEQ Figure \* ARABIC </w:instrText>
      </w:r>
      <w:r w:rsidR="004E1220">
        <w:fldChar w:fldCharType="separate"/>
      </w:r>
      <w:r w:rsidR="0003708A">
        <w:rPr>
          <w:noProof/>
        </w:rPr>
        <w:t>5</w:t>
      </w:r>
      <w:r w:rsidR="004E1220">
        <w:rPr>
          <w:noProof/>
        </w:rPr>
        <w:fldChar w:fldCharType="end"/>
      </w:r>
    </w:p>
    <w:p w:rsidR="00216A30" w:rsidRDefault="00216A30" w:rsidP="00216A30">
      <w:pPr>
        <w:pStyle w:val="ppFigureCaptionIndent"/>
      </w:pPr>
      <w:r>
        <w:t>Snippets lis</w:t>
      </w:r>
      <w:r w:rsidR="00BC5AFF">
        <w:t>t</w:t>
      </w:r>
    </w:p>
    <w:p w:rsidR="009319CC" w:rsidRPr="009319CC" w:rsidRDefault="009319CC" w:rsidP="00163FCF">
      <w:pPr>
        <w:pStyle w:val="ppBodyTextIndent"/>
      </w:pPr>
    </w:p>
    <w:p w:rsidR="00E03C03" w:rsidRDefault="00216A30">
      <w:pPr>
        <w:pStyle w:val="ppNumberList"/>
      </w:pPr>
      <w:r>
        <w:t xml:space="preserve">Select </w:t>
      </w:r>
      <w:r w:rsidR="007113FA" w:rsidRPr="007113FA">
        <w:rPr>
          <w:b/>
        </w:rPr>
        <w:t>Snippet</w:t>
      </w:r>
      <w:r>
        <w:t xml:space="preserve"> from the list. An XML code snippet will </w:t>
      </w:r>
      <w:r w:rsidR="00E33171">
        <w:t xml:space="preserve">be inserted </w:t>
      </w:r>
      <w:r>
        <w:t>in the file</w:t>
      </w:r>
      <w:r w:rsidR="00BC5AFF">
        <w:t>.</w:t>
      </w:r>
    </w:p>
    <w:p w:rsidR="000872D8" w:rsidRDefault="00216A30">
      <w:pPr>
        <w:pStyle w:val="ppFigureIndent"/>
      </w:pPr>
      <w:r>
        <w:rPr>
          <w:noProof/>
          <w:lang w:val="es-AR" w:eastAsia="es-AR" w:bidi="ar-SA"/>
        </w:rPr>
        <w:drawing>
          <wp:inline distT="0" distB="0" distL="0" distR="0">
            <wp:extent cx="4935722" cy="4236937"/>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935722" cy="4236937"/>
                    </a:xfrm>
                    <a:prstGeom prst="rect">
                      <a:avLst/>
                    </a:prstGeom>
                    <a:noFill/>
                    <a:ln w="9525">
                      <a:noFill/>
                      <a:miter lim="800000"/>
                      <a:headEnd/>
                      <a:tailEnd/>
                    </a:ln>
                  </pic:spPr>
                </pic:pic>
              </a:graphicData>
            </a:graphic>
          </wp:inline>
        </w:drawing>
      </w:r>
    </w:p>
    <w:p w:rsidR="00216A30" w:rsidRDefault="00216A30" w:rsidP="00216A30">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6</w:t>
      </w:r>
      <w:r w:rsidR="004E1220">
        <w:rPr>
          <w:noProof/>
        </w:rPr>
        <w:fldChar w:fldCharType="end"/>
      </w:r>
    </w:p>
    <w:p w:rsidR="00216A30" w:rsidRDefault="00216A30" w:rsidP="00216A30">
      <w:pPr>
        <w:pStyle w:val="ppFigureCaptionIndent"/>
      </w:pPr>
      <w:r>
        <w:t>XML definition of a code snippet list</w:t>
      </w:r>
    </w:p>
    <w:p w:rsidR="009319CC" w:rsidRPr="009319CC" w:rsidRDefault="009319CC" w:rsidP="009319CC">
      <w:pPr>
        <w:pStyle w:val="ppBodyTextIndent"/>
      </w:pPr>
    </w:p>
    <w:p w:rsidR="00216A30" w:rsidRDefault="00216A30" w:rsidP="00C57214">
      <w:pPr>
        <w:pStyle w:val="ppNumberList"/>
      </w:pPr>
      <w:r>
        <w:t xml:space="preserve">Supply the following </w:t>
      </w:r>
      <w:r w:rsidR="002D71C4">
        <w:t xml:space="preserve">values </w:t>
      </w:r>
      <w:r>
        <w:t xml:space="preserve">for the indicated </w:t>
      </w:r>
      <w:r w:rsidR="00785F02">
        <w:t xml:space="preserve">XML </w:t>
      </w:r>
      <w:r w:rsidR="002D71C4">
        <w:t>elements</w:t>
      </w:r>
      <w:r>
        <w:t>:</w:t>
      </w:r>
    </w:p>
    <w:tbl>
      <w:tblPr>
        <w:tblStyle w:val="ppTableGrid"/>
        <w:tblW w:w="4569" w:type="pct"/>
        <w:tblInd w:w="827" w:type="dxa"/>
        <w:tblLayout w:type="fixed"/>
        <w:tblLook w:val="04A0"/>
      </w:tblPr>
      <w:tblGrid>
        <w:gridCol w:w="2520"/>
        <w:gridCol w:w="6231"/>
      </w:tblGrid>
      <w:tr w:rsidR="00D560E1" w:rsidTr="007E5B2A">
        <w:trPr>
          <w:cnfStyle w:val="100000000000"/>
          <w:trHeight w:val="405"/>
        </w:trPr>
        <w:tc>
          <w:tcPr>
            <w:tcW w:w="1440" w:type="pct"/>
          </w:tcPr>
          <w:p w:rsidR="000872D8" w:rsidRDefault="00D560E1">
            <w:pPr>
              <w:pStyle w:val="ppTableText"/>
              <w:rPr>
                <w:rFonts w:asciiTheme="minorHAnsi" w:hAnsiTheme="minorHAnsi" w:cstheme="minorBidi"/>
                <w:b w:val="0"/>
                <w:sz w:val="22"/>
                <w:szCs w:val="22"/>
              </w:rPr>
            </w:pPr>
            <w:r>
              <w:t>Field</w:t>
            </w:r>
          </w:p>
        </w:tc>
        <w:tc>
          <w:tcPr>
            <w:tcW w:w="3560" w:type="pct"/>
          </w:tcPr>
          <w:p w:rsidR="000872D8" w:rsidRDefault="00D560E1">
            <w:pPr>
              <w:pStyle w:val="ppTableText"/>
              <w:rPr>
                <w:rFonts w:asciiTheme="minorHAnsi" w:hAnsiTheme="minorHAnsi" w:cstheme="minorBidi"/>
                <w:b w:val="0"/>
                <w:sz w:val="22"/>
                <w:szCs w:val="22"/>
              </w:rPr>
            </w:pPr>
            <w:r>
              <w:t>Value</w:t>
            </w:r>
          </w:p>
        </w:tc>
      </w:tr>
      <w:tr w:rsidR="00D560E1" w:rsidTr="007E5B2A">
        <w:trPr>
          <w:trHeight w:val="417"/>
        </w:trPr>
        <w:tc>
          <w:tcPr>
            <w:tcW w:w="1440" w:type="pct"/>
          </w:tcPr>
          <w:p w:rsidR="000872D8" w:rsidRDefault="00D560E1">
            <w:pPr>
              <w:pStyle w:val="ppTableText"/>
              <w:rPr>
                <w:rFonts w:asciiTheme="minorHAnsi" w:hAnsiTheme="minorHAnsi" w:cstheme="minorBidi"/>
                <w:sz w:val="22"/>
                <w:szCs w:val="22"/>
              </w:rPr>
            </w:pPr>
            <w:r>
              <w:t>Title</w:t>
            </w:r>
          </w:p>
        </w:tc>
        <w:tc>
          <w:tcPr>
            <w:tcW w:w="3560" w:type="pct"/>
          </w:tcPr>
          <w:p w:rsidR="000872D8" w:rsidRDefault="00D560E1" w:rsidP="0092040A">
            <w:pPr>
              <w:pStyle w:val="ppTableText"/>
              <w:rPr>
                <w:rFonts w:asciiTheme="minorHAnsi" w:hAnsiTheme="minorHAnsi" w:cstheme="minorBidi"/>
                <w:sz w:val="22"/>
                <w:szCs w:val="22"/>
              </w:rPr>
            </w:pPr>
            <w:r>
              <w:t>“</w:t>
            </w:r>
            <w:r w:rsidR="0092040A">
              <w:t>Address Block</w:t>
            </w:r>
            <w:r>
              <w:t>”</w:t>
            </w:r>
          </w:p>
        </w:tc>
      </w:tr>
      <w:tr w:rsidR="00D560E1" w:rsidTr="007E5B2A">
        <w:trPr>
          <w:trHeight w:val="417"/>
        </w:trPr>
        <w:tc>
          <w:tcPr>
            <w:tcW w:w="1440" w:type="pct"/>
          </w:tcPr>
          <w:p w:rsidR="00D560E1" w:rsidRDefault="00D560E1" w:rsidP="00D560E1">
            <w:pPr>
              <w:pStyle w:val="ppTableText"/>
            </w:pPr>
            <w:r>
              <w:t>Shortcut</w:t>
            </w:r>
          </w:p>
        </w:tc>
        <w:tc>
          <w:tcPr>
            <w:tcW w:w="3560" w:type="pct"/>
          </w:tcPr>
          <w:p w:rsidR="00D560E1" w:rsidRDefault="00D560E1" w:rsidP="0092040A">
            <w:pPr>
              <w:pStyle w:val="ppTableText"/>
            </w:pPr>
            <w:r>
              <w:t>“</w:t>
            </w:r>
            <w:proofErr w:type="spellStart"/>
            <w:r w:rsidR="0092040A">
              <w:t>AddrBlock</w:t>
            </w:r>
            <w:proofErr w:type="spellEnd"/>
            <w:r>
              <w:t>”</w:t>
            </w:r>
          </w:p>
        </w:tc>
      </w:tr>
      <w:tr w:rsidR="000A3A8F" w:rsidTr="007E5B2A">
        <w:trPr>
          <w:trHeight w:val="417"/>
        </w:trPr>
        <w:tc>
          <w:tcPr>
            <w:tcW w:w="1440" w:type="pct"/>
          </w:tcPr>
          <w:p w:rsidR="000A3A8F" w:rsidRDefault="000A3A8F" w:rsidP="00D560E1">
            <w:pPr>
              <w:pStyle w:val="ppTableText"/>
            </w:pPr>
            <w:r>
              <w:t>Description</w:t>
            </w:r>
          </w:p>
        </w:tc>
        <w:tc>
          <w:tcPr>
            <w:tcW w:w="3560" w:type="pct"/>
          </w:tcPr>
          <w:p w:rsidR="000A3A8F" w:rsidRDefault="000A3A8F" w:rsidP="00D560E1">
            <w:pPr>
              <w:pStyle w:val="ppTableText"/>
            </w:pPr>
            <w:r>
              <w:t>“</w:t>
            </w:r>
            <w:r w:rsidRPr="000A3A8F">
              <w:t xml:space="preserve">XML snippet </w:t>
            </w:r>
            <w:r w:rsidR="0092040A" w:rsidRPr="0092040A">
              <w:t>to create a quick address block</w:t>
            </w:r>
            <w:r w:rsidRPr="000A3A8F">
              <w:t>.</w:t>
            </w:r>
            <w:r>
              <w:t>”</w:t>
            </w:r>
          </w:p>
        </w:tc>
      </w:tr>
    </w:tbl>
    <w:p w:rsidR="00D560E1" w:rsidRDefault="00D560E1" w:rsidP="0054667F">
      <w:pPr>
        <w:pStyle w:val="ppBodyTextIndent"/>
      </w:pPr>
    </w:p>
    <w:p w:rsidR="00216A30" w:rsidRDefault="007C3370" w:rsidP="0054667F">
      <w:pPr>
        <w:pStyle w:val="ppBodyTextIndent"/>
      </w:pPr>
      <w:r>
        <w:lastRenderedPageBreak/>
        <w:t>S</w:t>
      </w:r>
      <w:r w:rsidR="00216A30">
        <w:t>nippet picker</w:t>
      </w:r>
      <w:r>
        <w:t xml:space="preserve"> uses </w:t>
      </w:r>
      <w:r w:rsidR="00785F02">
        <w:t xml:space="preserve">the </w:t>
      </w:r>
      <w:r w:rsidR="007113FA" w:rsidRPr="007113FA">
        <w:rPr>
          <w:b/>
        </w:rPr>
        <w:t>Title</w:t>
      </w:r>
      <w:r>
        <w:t xml:space="preserve"> value to display the name of the snippet. Completion list uses the </w:t>
      </w:r>
      <w:r w:rsidR="007113FA" w:rsidRPr="007113FA">
        <w:rPr>
          <w:b/>
        </w:rPr>
        <w:t>Shortcut</w:t>
      </w:r>
      <w:r>
        <w:t xml:space="preserve"> value</w:t>
      </w:r>
      <w:r w:rsidR="00436531">
        <w:t xml:space="preserve"> </w:t>
      </w:r>
      <w:r w:rsidR="00C92B98">
        <w:t>to select the snippet</w:t>
      </w:r>
      <w:r w:rsidR="00216A30">
        <w:t>.</w:t>
      </w:r>
    </w:p>
    <w:p w:rsidR="00216A30" w:rsidRDefault="002D71C4" w:rsidP="00C57214">
      <w:pPr>
        <w:pStyle w:val="ppNumberList"/>
      </w:pPr>
      <w:r>
        <w:t xml:space="preserve">Under </w:t>
      </w:r>
      <w:r w:rsidR="00216A30">
        <w:t xml:space="preserve">the </w:t>
      </w:r>
      <w:r w:rsidRPr="00D51BE8">
        <w:rPr>
          <w:b/>
        </w:rPr>
        <w:t>&lt;</w:t>
      </w:r>
      <w:proofErr w:type="spellStart"/>
      <w:r w:rsidR="00216A30" w:rsidRPr="00D51BE8">
        <w:rPr>
          <w:b/>
        </w:rPr>
        <w:t>SnippetTypes</w:t>
      </w:r>
      <w:proofErr w:type="spellEnd"/>
      <w:r w:rsidRPr="00D51BE8">
        <w:rPr>
          <w:b/>
        </w:rPr>
        <w:t>&gt;</w:t>
      </w:r>
      <w:r w:rsidR="00216A30">
        <w:t xml:space="preserve"> </w:t>
      </w:r>
      <w:r>
        <w:t>node</w:t>
      </w:r>
      <w:r w:rsidR="00216A30">
        <w:t xml:space="preserve">, </w:t>
      </w:r>
      <w:r w:rsidR="00732EE0">
        <w:t xml:space="preserve">delete </w:t>
      </w:r>
      <w:r>
        <w:t xml:space="preserve">the first </w:t>
      </w:r>
      <w:r w:rsidRPr="00D51BE8">
        <w:rPr>
          <w:b/>
        </w:rPr>
        <w:t>&lt;</w:t>
      </w:r>
      <w:proofErr w:type="spellStart"/>
      <w:r w:rsidR="00216A30" w:rsidRPr="00D51BE8">
        <w:rPr>
          <w:b/>
        </w:rPr>
        <w:t>SnippetType</w:t>
      </w:r>
      <w:proofErr w:type="spellEnd"/>
      <w:r w:rsidRPr="00D51BE8">
        <w:rPr>
          <w:b/>
        </w:rPr>
        <w:t>&gt;</w:t>
      </w:r>
      <w:r w:rsidR="00732EE0">
        <w:t xml:space="preserve"> </w:t>
      </w:r>
      <w:r>
        <w:t xml:space="preserve">XML element containing the value </w:t>
      </w:r>
      <w:proofErr w:type="spellStart"/>
      <w:r w:rsidR="008A0A13" w:rsidRPr="008A0A13">
        <w:rPr>
          <w:b/>
        </w:rPr>
        <w:t>SurroundsWith</w:t>
      </w:r>
      <w:proofErr w:type="spellEnd"/>
      <w:r w:rsidR="00732EE0">
        <w:t>.</w:t>
      </w:r>
      <w:r w:rsidR="00216A30">
        <w:t xml:space="preserve"> Be sure </w:t>
      </w:r>
      <w:r w:rsidR="00FE69A9">
        <w:t xml:space="preserve">to </w:t>
      </w:r>
      <w:r w:rsidR="00216A30">
        <w:t xml:space="preserve">leave the </w:t>
      </w:r>
      <w:r w:rsidR="001C4DF9" w:rsidRPr="00D51BE8">
        <w:rPr>
          <w:b/>
        </w:rPr>
        <w:t>&lt;</w:t>
      </w:r>
      <w:proofErr w:type="spellStart"/>
      <w:r w:rsidR="00216A30" w:rsidRPr="00D51BE8">
        <w:rPr>
          <w:b/>
        </w:rPr>
        <w:t>SnippetType</w:t>
      </w:r>
      <w:proofErr w:type="spellEnd"/>
      <w:r w:rsidR="00AE72CF" w:rsidRPr="00D51BE8">
        <w:rPr>
          <w:b/>
        </w:rPr>
        <w:t>&gt;</w:t>
      </w:r>
      <w:r w:rsidR="00AE72CF">
        <w:t xml:space="preserve"> XML</w:t>
      </w:r>
      <w:r w:rsidR="004D7283">
        <w:t xml:space="preserve"> </w:t>
      </w:r>
      <w:r w:rsidR="001C4DF9">
        <w:t xml:space="preserve">element that contains the value </w:t>
      </w:r>
      <w:r w:rsidR="008A0A13" w:rsidRPr="008A0A13">
        <w:rPr>
          <w:b/>
        </w:rPr>
        <w:t>Expansion</w:t>
      </w:r>
      <w:r w:rsidR="00216A30">
        <w:t>.</w:t>
      </w:r>
    </w:p>
    <w:p w:rsidR="00216A30" w:rsidRDefault="00732EE0" w:rsidP="00C57214">
      <w:pPr>
        <w:pStyle w:val="ppNumberList"/>
      </w:pPr>
      <w:r>
        <w:t xml:space="preserve">Delete </w:t>
      </w:r>
      <w:r w:rsidR="00EE23F7">
        <w:t xml:space="preserve">the entire </w:t>
      </w:r>
      <w:r w:rsidR="008D2B1B" w:rsidRPr="00AE72CF">
        <w:rPr>
          <w:b/>
        </w:rPr>
        <w:t>Declarations</w:t>
      </w:r>
      <w:r w:rsidR="00EE23F7">
        <w:t xml:space="preserve"> </w:t>
      </w:r>
      <w:r w:rsidR="001C4DF9">
        <w:t xml:space="preserve">XML </w:t>
      </w:r>
      <w:r w:rsidR="00B9050B">
        <w:t>node</w:t>
      </w:r>
      <w:r w:rsidR="00EE23F7">
        <w:t>.</w:t>
      </w:r>
    </w:p>
    <w:p w:rsidR="00EE23F7" w:rsidRDefault="00732EE0" w:rsidP="00EE23F7">
      <w:pPr>
        <w:pStyle w:val="ppNumberList"/>
      </w:pPr>
      <w:r>
        <w:t xml:space="preserve">Delete </w:t>
      </w:r>
      <w:r w:rsidR="00EE23F7">
        <w:t xml:space="preserve">the </w:t>
      </w:r>
      <w:r w:rsidR="008D2B1B" w:rsidRPr="00AE72CF">
        <w:rPr>
          <w:b/>
        </w:rPr>
        <w:t>Code</w:t>
      </w:r>
      <w:r w:rsidR="00EE23F7">
        <w:t xml:space="preserve"> </w:t>
      </w:r>
      <w:r w:rsidR="00B9050B">
        <w:t>XML node</w:t>
      </w:r>
      <w:r w:rsidR="00EE23F7">
        <w:t xml:space="preserve">, including the CDATA value within it from the Snippet </w:t>
      </w:r>
      <w:r w:rsidR="004D7283">
        <w:t xml:space="preserve">XML </w:t>
      </w:r>
      <w:r w:rsidR="00EE23F7">
        <w:t xml:space="preserve">element. </w:t>
      </w:r>
    </w:p>
    <w:p w:rsidR="000872D8" w:rsidRPr="0054667F" w:rsidRDefault="00732EE0" w:rsidP="0054667F">
      <w:pPr>
        <w:pStyle w:val="ppNumberList"/>
      </w:pPr>
      <w:r w:rsidRPr="0054667F">
        <w:t xml:space="preserve">Delete </w:t>
      </w:r>
      <w:r w:rsidR="00EE23F7" w:rsidRPr="0054667F">
        <w:t xml:space="preserve">the </w:t>
      </w:r>
      <w:r w:rsidR="008D2B1B" w:rsidRPr="0054667F">
        <w:t>XML</w:t>
      </w:r>
      <w:r w:rsidR="00EE23F7" w:rsidRPr="0054667F">
        <w:t xml:space="preserve"> element at the </w:t>
      </w:r>
      <w:r w:rsidR="00AE72CF" w:rsidRPr="0054667F">
        <w:t>top</w:t>
      </w:r>
      <w:r w:rsidR="00EE23F7" w:rsidRPr="0054667F">
        <w:t xml:space="preserve"> of the file. When finished with these steps, your snippet should look like this:</w:t>
      </w:r>
    </w:p>
    <w:p w:rsidR="000872D8" w:rsidRDefault="00606CC7">
      <w:pPr>
        <w:pStyle w:val="ppCodeLanguageIndent"/>
        <w:rPr>
          <w:rFonts w:eastAsiaTheme="minorHAnsi"/>
          <w:noProof/>
          <w:lang w:bidi="ar-SA"/>
        </w:rPr>
      </w:pPr>
      <w:r>
        <w:rPr>
          <w:rFonts w:eastAsiaTheme="minorHAnsi"/>
          <w:noProof/>
          <w:lang w:bidi="ar-SA"/>
        </w:rPr>
        <w:t>XML</w:t>
      </w:r>
    </w:p>
    <w:p w:rsidR="000872D8" w:rsidRDefault="00606CC7">
      <w:pPr>
        <w:pStyle w:val="ppCodeIndent"/>
        <w:rPr>
          <w:rFonts w:eastAsiaTheme="minorHAnsi"/>
          <w:noProof/>
          <w:lang w:bidi="ar-SA"/>
        </w:rPr>
      </w:pP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CodeSnippet</w:t>
      </w:r>
      <w:r w:rsidRPr="00566D7C">
        <w:rPr>
          <w:rFonts w:eastAsiaTheme="minorHAnsi"/>
          <w:noProof/>
          <w:lang w:bidi="ar-SA"/>
        </w:rPr>
        <w:t xml:space="preserve"> </w:t>
      </w:r>
      <w:r w:rsidRPr="00566D7C">
        <w:rPr>
          <w:rFonts w:eastAsiaTheme="minorHAnsi"/>
          <w:noProof/>
          <w:color w:val="FF0000"/>
          <w:lang w:bidi="ar-SA"/>
        </w:rPr>
        <w:t>Format</w:t>
      </w:r>
      <w:r w:rsidRPr="00566D7C">
        <w:rPr>
          <w:rFonts w:eastAsiaTheme="minorHAnsi"/>
          <w:noProof/>
          <w:lang w:bidi="ar-SA"/>
        </w:rPr>
        <w:t xml:space="preserve">="1.0.0" </w:t>
      </w:r>
      <w:r w:rsidRPr="00566D7C">
        <w:rPr>
          <w:rFonts w:eastAsiaTheme="minorHAnsi"/>
          <w:noProof/>
          <w:color w:val="FF0000"/>
          <w:lang w:bidi="ar-SA"/>
        </w:rPr>
        <w:t>xmlns</w:t>
      </w:r>
      <w:r w:rsidR="00392B38" w:rsidRPr="00566D7C">
        <w:rPr>
          <w:rFonts w:ascii="Courier New" w:eastAsiaTheme="minorHAnsi" w:hAnsi="Courier New" w:cs="Courier New"/>
          <w:noProof/>
          <w:color w:val="0000FF"/>
          <w:szCs w:val="20"/>
          <w:lang w:bidi="ar-SA"/>
        </w:rPr>
        <w:t>=</w:t>
      </w:r>
      <w:r w:rsidR="00392B38" w:rsidRPr="00566D7C">
        <w:rPr>
          <w:rFonts w:ascii="Courier New" w:eastAsiaTheme="minorHAnsi" w:hAnsi="Courier New" w:cs="Courier New"/>
          <w:noProof/>
          <w:szCs w:val="20"/>
          <w:lang w:bidi="ar-SA"/>
        </w:rPr>
        <w:t>"</w:t>
      </w:r>
      <w:r w:rsidR="00392B38" w:rsidRPr="00566D7C">
        <w:rPr>
          <w:rFonts w:ascii="Courier New" w:eastAsiaTheme="minorHAnsi" w:hAnsi="Courier New" w:cs="Courier New"/>
          <w:noProof/>
          <w:color w:val="0000FF"/>
          <w:szCs w:val="20"/>
          <w:lang w:bidi="ar-SA"/>
        </w:rPr>
        <w:t>http://schemas.microsoft.com/VisualStudio/2005/CodeSnippet</w:t>
      </w:r>
      <w:r w:rsidR="00392B38" w:rsidRPr="00566D7C">
        <w:rPr>
          <w:rFonts w:ascii="Courier New" w:eastAsiaTheme="minorHAnsi" w:hAnsi="Courier New" w:cs="Courier New"/>
          <w:noProof/>
          <w:szCs w:val="20"/>
          <w:lang w:bidi="ar-SA"/>
        </w:rPr>
        <w:t>"</w:t>
      </w:r>
      <w:r w:rsidR="00392B38" w:rsidRPr="00566D7C">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Header</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Title</w:t>
      </w:r>
      <w:r>
        <w:rPr>
          <w:rFonts w:ascii="Courier New" w:eastAsiaTheme="minorHAnsi" w:hAnsi="Courier New" w:cs="Courier New"/>
          <w:noProof/>
          <w:color w:val="0000FF"/>
          <w:szCs w:val="20"/>
          <w:lang w:bidi="ar-SA"/>
        </w:rPr>
        <w:t>&gt;</w:t>
      </w:r>
      <w:r w:rsidR="009B1BD4" w:rsidRPr="009B1BD4">
        <w:rPr>
          <w:rFonts w:eastAsiaTheme="minorHAnsi"/>
          <w:noProof/>
          <w:lang w:bidi="ar-SA"/>
        </w:rPr>
        <w:t>Address Block</w:t>
      </w:r>
      <w:r>
        <w:rPr>
          <w:rFonts w:ascii="Courier New" w:eastAsiaTheme="minorHAnsi" w:hAnsi="Courier New" w:cs="Courier New"/>
          <w:noProof/>
          <w:color w:val="0000FF"/>
          <w:szCs w:val="20"/>
          <w:lang w:bidi="ar-SA"/>
        </w:rPr>
        <w:t>&lt;/</w:t>
      </w:r>
      <w:r w:rsidRPr="00566D7C">
        <w:rPr>
          <w:rFonts w:eastAsiaTheme="minorHAnsi"/>
          <w:noProof/>
          <w:color w:val="A31515"/>
          <w:lang w:bidi="ar-SA"/>
        </w:rPr>
        <w:t>Title</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Author</w:t>
      </w:r>
      <w:r>
        <w:rPr>
          <w:rFonts w:ascii="Courier New" w:eastAsiaTheme="minorHAnsi" w:hAnsi="Courier New" w:cs="Courier New"/>
          <w:noProof/>
          <w:color w:val="0000FF"/>
          <w:szCs w:val="20"/>
          <w:lang w:bidi="ar-SA"/>
        </w:rPr>
        <w:t>&gt;</w:t>
      </w:r>
      <w:r w:rsidRPr="00566D7C">
        <w:rPr>
          <w:rFonts w:eastAsiaTheme="minorHAnsi"/>
          <w:noProof/>
          <w:lang w:bidi="ar-SA"/>
        </w:rPr>
        <w:t>author</w:t>
      </w:r>
      <w:r>
        <w:rPr>
          <w:rFonts w:ascii="Courier New" w:eastAsiaTheme="minorHAnsi" w:hAnsi="Courier New" w:cs="Courier New"/>
          <w:noProof/>
          <w:color w:val="0000FF"/>
          <w:szCs w:val="20"/>
          <w:lang w:bidi="ar-SA"/>
        </w:rPr>
        <w:t>&lt;/</w:t>
      </w:r>
      <w:r w:rsidRPr="00566D7C">
        <w:rPr>
          <w:rFonts w:eastAsiaTheme="minorHAnsi"/>
          <w:noProof/>
          <w:color w:val="A31515"/>
          <w:lang w:bidi="ar-SA"/>
        </w:rPr>
        <w:t>Author</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Shortcut</w:t>
      </w:r>
      <w:r>
        <w:rPr>
          <w:rFonts w:ascii="Courier New" w:eastAsiaTheme="minorHAnsi" w:hAnsi="Courier New" w:cs="Courier New"/>
          <w:noProof/>
          <w:color w:val="0000FF"/>
          <w:szCs w:val="20"/>
          <w:lang w:bidi="ar-SA"/>
        </w:rPr>
        <w:t>&gt;</w:t>
      </w:r>
      <w:r w:rsidR="009B1BD4" w:rsidRPr="009B1BD4">
        <w:rPr>
          <w:rFonts w:eastAsiaTheme="minorHAnsi"/>
          <w:noProof/>
          <w:lang w:bidi="ar-SA"/>
        </w:rPr>
        <w:t>AddrBlock</w:t>
      </w:r>
      <w:r>
        <w:rPr>
          <w:rFonts w:ascii="Courier New" w:eastAsiaTheme="minorHAnsi" w:hAnsi="Courier New" w:cs="Courier New"/>
          <w:noProof/>
          <w:color w:val="0000FF"/>
          <w:szCs w:val="20"/>
          <w:lang w:bidi="ar-SA"/>
        </w:rPr>
        <w:t>&lt;/</w:t>
      </w:r>
      <w:r w:rsidRPr="00566D7C">
        <w:rPr>
          <w:rFonts w:eastAsiaTheme="minorHAnsi"/>
          <w:noProof/>
          <w:color w:val="A31515"/>
          <w:lang w:bidi="ar-SA"/>
        </w:rPr>
        <w:t>Shortcut</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Description</w:t>
      </w:r>
      <w:r>
        <w:rPr>
          <w:rFonts w:ascii="Courier New" w:eastAsiaTheme="minorHAnsi" w:hAnsi="Courier New" w:cs="Courier New"/>
          <w:noProof/>
          <w:color w:val="0000FF"/>
          <w:szCs w:val="20"/>
          <w:lang w:bidi="ar-SA"/>
        </w:rPr>
        <w:t>&gt;</w:t>
      </w:r>
      <w:r w:rsidR="009B1BD4" w:rsidRPr="009B1BD4">
        <w:rPr>
          <w:rFonts w:eastAsiaTheme="minorHAnsi"/>
          <w:noProof/>
          <w:lang w:bidi="ar-SA"/>
        </w:rPr>
        <w:t>XML Snippet to create a quick address block</w:t>
      </w:r>
      <w:r w:rsidRPr="00566D7C">
        <w:rPr>
          <w:rFonts w:eastAsiaTheme="minorHAnsi"/>
          <w:noProof/>
          <w:lang w:bidi="ar-SA"/>
        </w:rPr>
        <w:t>.</w:t>
      </w:r>
      <w:r>
        <w:rPr>
          <w:rFonts w:ascii="Courier New" w:eastAsiaTheme="minorHAnsi" w:hAnsi="Courier New" w:cs="Courier New"/>
          <w:noProof/>
          <w:color w:val="0000FF"/>
          <w:szCs w:val="20"/>
          <w:lang w:bidi="ar-SA"/>
        </w:rPr>
        <w:t>&lt;/</w:t>
      </w:r>
      <w:r w:rsidRPr="00566D7C">
        <w:rPr>
          <w:rFonts w:eastAsiaTheme="minorHAnsi"/>
          <w:noProof/>
          <w:color w:val="A31515"/>
          <w:lang w:bidi="ar-SA"/>
        </w:rPr>
        <w:t>Description</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SnippetTypes</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00392B38"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SnippetType</w:t>
      </w:r>
      <w:r>
        <w:rPr>
          <w:rFonts w:ascii="Courier New" w:eastAsiaTheme="minorHAnsi" w:hAnsi="Courier New" w:cs="Courier New"/>
          <w:noProof/>
          <w:color w:val="0000FF"/>
          <w:szCs w:val="20"/>
          <w:lang w:bidi="ar-SA"/>
        </w:rPr>
        <w:t>&gt;</w:t>
      </w:r>
      <w:r w:rsidRPr="00566D7C">
        <w:rPr>
          <w:rFonts w:eastAsiaTheme="minorHAnsi"/>
          <w:noProof/>
          <w:lang w:bidi="ar-SA"/>
        </w:rPr>
        <w:t>Expansion</w:t>
      </w:r>
      <w:r>
        <w:rPr>
          <w:rFonts w:ascii="Courier New" w:eastAsiaTheme="minorHAnsi" w:hAnsi="Courier New" w:cs="Courier New"/>
          <w:noProof/>
          <w:color w:val="0000FF"/>
          <w:szCs w:val="20"/>
          <w:lang w:bidi="ar-SA"/>
        </w:rPr>
        <w:t>&lt;/</w:t>
      </w:r>
      <w:r w:rsidRPr="00566D7C">
        <w:rPr>
          <w:rFonts w:eastAsiaTheme="minorHAnsi"/>
          <w:noProof/>
          <w:color w:val="A31515"/>
          <w:lang w:bidi="ar-SA"/>
        </w:rPr>
        <w:t>SnippetType</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Pr>
          <w:rFonts w:ascii="Courier New" w:eastAsiaTheme="minorHAnsi" w:hAnsi="Courier New" w:cs="Courier New"/>
          <w:noProof/>
          <w:color w:val="0000FF"/>
          <w:szCs w:val="20"/>
          <w:lang w:bidi="ar-SA"/>
        </w:rPr>
        <w:t>&lt;/</w:t>
      </w:r>
      <w:r w:rsidRPr="00566D7C">
        <w:rPr>
          <w:rFonts w:eastAsiaTheme="minorHAnsi"/>
          <w:noProof/>
          <w:color w:val="A31515"/>
          <w:lang w:bidi="ar-SA"/>
        </w:rPr>
        <w:t>SnippetTypes</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Pr>
          <w:rFonts w:ascii="Courier New" w:eastAsiaTheme="minorHAnsi" w:hAnsi="Courier New" w:cs="Courier New"/>
          <w:noProof/>
          <w:color w:val="0000FF"/>
          <w:szCs w:val="20"/>
          <w:lang w:bidi="ar-SA"/>
        </w:rPr>
        <w:t>&lt;/</w:t>
      </w:r>
      <w:r w:rsidRPr="00566D7C">
        <w:rPr>
          <w:rFonts w:eastAsiaTheme="minorHAnsi"/>
          <w:noProof/>
          <w:color w:val="A31515"/>
          <w:lang w:bidi="ar-SA"/>
        </w:rPr>
        <w:t>Header</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sidRPr="00566D7C">
        <w:rPr>
          <w:rFonts w:ascii="Courier New" w:eastAsiaTheme="minorHAnsi" w:hAnsi="Courier New" w:cs="Courier New"/>
          <w:noProof/>
          <w:color w:val="0000FF"/>
          <w:szCs w:val="20"/>
          <w:lang w:bidi="ar-SA"/>
        </w:rPr>
        <w:t>&lt;</w:t>
      </w:r>
      <w:r w:rsidRPr="00566D7C">
        <w:rPr>
          <w:rFonts w:eastAsiaTheme="minorHAnsi"/>
          <w:noProof/>
          <w:color w:val="A31515"/>
          <w:lang w:bidi="ar-SA"/>
        </w:rPr>
        <w:t>Snippet</w:t>
      </w:r>
      <w:r>
        <w:rPr>
          <w:rFonts w:ascii="Courier New" w:eastAsiaTheme="minorHAnsi" w:hAnsi="Courier New" w:cs="Courier New"/>
          <w:noProof/>
          <w:color w:val="0000FF"/>
          <w:szCs w:val="20"/>
          <w:lang w:bidi="ar-SA"/>
        </w:rPr>
        <w:t>&gt;</w:t>
      </w:r>
    </w:p>
    <w:p w:rsidR="000872D8" w:rsidRDefault="00606CC7">
      <w:pPr>
        <w:pStyle w:val="ppCodeIndent"/>
        <w:rPr>
          <w:rFonts w:eastAsiaTheme="minorHAnsi"/>
          <w:noProof/>
          <w:lang w:bidi="ar-SA"/>
        </w:rPr>
      </w:pPr>
      <w:r w:rsidRPr="00566D7C">
        <w:rPr>
          <w:rFonts w:eastAsiaTheme="minorHAnsi"/>
          <w:noProof/>
          <w:lang w:bidi="ar-SA"/>
        </w:rPr>
        <w:t xml:space="preserve">  </w:t>
      </w:r>
      <w:r>
        <w:rPr>
          <w:rFonts w:ascii="Courier New" w:eastAsiaTheme="minorHAnsi" w:hAnsi="Courier New" w:cs="Courier New"/>
          <w:noProof/>
          <w:color w:val="0000FF"/>
          <w:szCs w:val="20"/>
          <w:lang w:bidi="ar-SA"/>
        </w:rPr>
        <w:t>&lt;/</w:t>
      </w:r>
      <w:r w:rsidRPr="00566D7C">
        <w:rPr>
          <w:rFonts w:eastAsiaTheme="minorHAnsi"/>
          <w:noProof/>
          <w:color w:val="A31515"/>
          <w:lang w:bidi="ar-SA"/>
        </w:rPr>
        <w:t>Snippet</w:t>
      </w:r>
      <w:r>
        <w:rPr>
          <w:rFonts w:ascii="Courier New" w:eastAsiaTheme="minorHAnsi" w:hAnsi="Courier New" w:cs="Courier New"/>
          <w:noProof/>
          <w:color w:val="0000FF"/>
          <w:szCs w:val="20"/>
          <w:lang w:bidi="ar-SA"/>
        </w:rPr>
        <w:t>&gt;</w:t>
      </w:r>
    </w:p>
    <w:p w:rsidR="000872D8" w:rsidRDefault="00606CC7">
      <w:pPr>
        <w:pStyle w:val="ppCodeIndent"/>
        <w:numPr>
          <w:ilvl w:val="0"/>
          <w:numId w:val="0"/>
        </w:numPr>
        <w:ind w:left="720"/>
        <w:rPr>
          <w:rFonts w:ascii="Courier New" w:eastAsiaTheme="minorHAnsi" w:hAnsi="Courier New" w:cs="Courier New"/>
          <w:noProof/>
          <w:color w:val="0000FF"/>
          <w:szCs w:val="20"/>
          <w:lang w:bidi="ar-SA"/>
        </w:rPr>
      </w:pPr>
      <w:r>
        <w:rPr>
          <w:rFonts w:ascii="Courier New" w:eastAsiaTheme="minorHAnsi" w:hAnsi="Courier New" w:cs="Courier New"/>
          <w:noProof/>
          <w:color w:val="0000FF"/>
          <w:szCs w:val="20"/>
          <w:lang w:bidi="ar-SA"/>
        </w:rPr>
        <w:t>&lt;/</w:t>
      </w:r>
      <w:r w:rsidR="007113FA" w:rsidRPr="007113FA">
        <w:rPr>
          <w:rFonts w:eastAsiaTheme="minorHAnsi"/>
          <w:noProof/>
          <w:color w:val="A31515"/>
          <w:lang w:bidi="ar-SA"/>
        </w:rPr>
        <w:t>CodeSnippet</w:t>
      </w:r>
      <w:r>
        <w:rPr>
          <w:rFonts w:ascii="Courier New" w:eastAsiaTheme="minorHAnsi" w:hAnsi="Courier New" w:cs="Courier New"/>
          <w:noProof/>
          <w:color w:val="0000FF"/>
          <w:szCs w:val="20"/>
          <w:lang w:bidi="ar-SA"/>
        </w:rPr>
        <w:t>&gt;</w:t>
      </w:r>
    </w:p>
    <w:p w:rsidR="0054667F" w:rsidRDefault="0054667F" w:rsidP="0054667F">
      <w:pPr>
        <w:pStyle w:val="ppBodyTextIndent"/>
      </w:pPr>
    </w:p>
    <w:p w:rsidR="005F672E" w:rsidRDefault="005F672E" w:rsidP="00C57214">
      <w:pPr>
        <w:pStyle w:val="ppNumberList"/>
      </w:pPr>
      <w:r>
        <w:t xml:space="preserve">In the </w:t>
      </w:r>
      <w:r w:rsidR="007113FA" w:rsidRPr="007113FA">
        <w:rPr>
          <w:b/>
        </w:rPr>
        <w:t>Snippet</w:t>
      </w:r>
      <w:r>
        <w:t xml:space="preserve"> element, add the following code (enclosing </w:t>
      </w:r>
      <w:r w:rsidR="007113FA" w:rsidRPr="007113FA">
        <w:rPr>
          <w:b/>
        </w:rPr>
        <w:t>Snippet</w:t>
      </w:r>
      <w:r>
        <w:t xml:space="preserve"> tags shown for guidance)</w:t>
      </w:r>
      <w:r w:rsidR="00BD2553">
        <w:t>.</w:t>
      </w:r>
    </w:p>
    <w:p w:rsidR="000872D8" w:rsidRDefault="000C4934">
      <w:pPr>
        <w:pStyle w:val="ppCodeLanguageIndent"/>
        <w:rPr>
          <w:rFonts w:eastAsiaTheme="minorHAnsi"/>
          <w:noProof/>
          <w:lang w:bidi="ar-SA"/>
        </w:rPr>
      </w:pPr>
      <w:r>
        <w:rPr>
          <w:rFonts w:eastAsiaTheme="minorHAnsi"/>
          <w:noProof/>
          <w:lang w:bidi="ar-SA"/>
        </w:rPr>
        <w:t>XML</w:t>
      </w:r>
    </w:p>
    <w:p w:rsidR="000872D8" w:rsidRDefault="000C4934">
      <w:pPr>
        <w:pStyle w:val="ppCodeIndent"/>
        <w:rPr>
          <w:rFonts w:eastAsiaTheme="minorHAnsi"/>
          <w:noProof/>
          <w:color w:val="0000FF"/>
          <w:lang w:bidi="ar-SA"/>
        </w:rPr>
      </w:pPr>
      <w:r w:rsidRPr="00566D7C">
        <w:rPr>
          <w:rFonts w:ascii="Courier New" w:eastAsiaTheme="minorHAnsi" w:hAnsi="Courier New" w:cs="Courier New"/>
          <w:noProof/>
          <w:color w:val="0000FF"/>
          <w:szCs w:val="20"/>
          <w:lang w:bidi="ar-SA"/>
        </w:rPr>
        <w:t>&lt;</w:t>
      </w:r>
      <w:r w:rsidRPr="00566D7C">
        <w:rPr>
          <w:rFonts w:ascii="Courier New" w:eastAsiaTheme="minorHAnsi" w:hAnsi="Courier New" w:cs="Courier New"/>
          <w:noProof/>
          <w:color w:val="A31515"/>
          <w:szCs w:val="20"/>
          <w:lang w:bidi="ar-SA"/>
        </w:rPr>
        <w:t>Snippet</w:t>
      </w:r>
      <w:r w:rsidRPr="00566D7C">
        <w:rPr>
          <w:rFonts w:ascii="Courier New" w:eastAsiaTheme="minorHAnsi" w:hAnsi="Courier New" w:cs="Courier New"/>
          <w:noProof/>
          <w:color w:val="0000FF"/>
          <w:szCs w:val="20"/>
          <w:lang w:bidi="ar-SA"/>
        </w:rPr>
        <w:t>&gt;</w:t>
      </w:r>
    </w:p>
    <w:p w:rsidR="000872D8" w:rsidRPr="004D2330" w:rsidRDefault="00D2534D">
      <w:pPr>
        <w:pStyle w:val="ppCodeIndent"/>
        <w:rPr>
          <w:rFonts w:eastAsiaTheme="minorHAnsi"/>
          <w:b/>
          <w:noProof/>
          <w:color w:val="0000FF"/>
          <w:lang w:bidi="ar-SA"/>
        </w:rPr>
      </w:pPr>
      <w:r w:rsidRPr="004D2330">
        <w:rPr>
          <w:rFonts w:eastAsiaTheme="minorHAnsi"/>
          <w:b/>
          <w:noProof/>
          <w:color w:val="0000FF"/>
          <w:lang w:bidi="ar-SA"/>
        </w:rPr>
        <w:t xml:space="preserve">      </w:t>
      </w:r>
      <w:r w:rsidR="000C4934" w:rsidRPr="004D2330">
        <w:rPr>
          <w:rFonts w:eastAsiaTheme="minorHAnsi"/>
          <w:b/>
          <w:noProof/>
          <w:color w:val="0000FF"/>
          <w:lang w:bidi="ar-SA"/>
        </w:rPr>
        <w:t>&lt;</w:t>
      </w:r>
      <w:r w:rsidR="00967889" w:rsidRPr="004D2330">
        <w:rPr>
          <w:rFonts w:ascii="Courier New" w:eastAsiaTheme="minorHAnsi" w:hAnsi="Courier New" w:cs="Courier New"/>
          <w:b/>
          <w:noProof/>
          <w:color w:val="A31515"/>
          <w:szCs w:val="20"/>
          <w:lang w:bidi="ar-SA"/>
        </w:rPr>
        <w:t>Code</w:t>
      </w:r>
      <w:r w:rsidR="00967889" w:rsidRPr="004D2330">
        <w:rPr>
          <w:rFonts w:ascii="Courier New" w:eastAsiaTheme="minorHAnsi" w:hAnsi="Courier New" w:cs="Courier New"/>
          <w:b/>
          <w:noProof/>
          <w:color w:val="0000FF"/>
          <w:szCs w:val="20"/>
          <w:lang w:bidi="ar-SA"/>
        </w:rPr>
        <w:t xml:space="preserve"> </w:t>
      </w:r>
      <w:r w:rsidR="000C4934" w:rsidRPr="004D2330">
        <w:rPr>
          <w:rFonts w:eastAsiaTheme="minorHAnsi"/>
          <w:b/>
          <w:noProof/>
          <w:color w:val="FF0000"/>
          <w:lang w:bidi="ar-SA"/>
        </w:rPr>
        <w:t>Language</w:t>
      </w:r>
      <w:r w:rsidR="000C4934" w:rsidRPr="004D2330">
        <w:rPr>
          <w:rFonts w:eastAsiaTheme="minorHAnsi"/>
          <w:b/>
          <w:noProof/>
          <w:color w:val="0000FF"/>
          <w:lang w:bidi="ar-SA"/>
        </w:rPr>
        <w:t>=</w:t>
      </w:r>
      <w:r w:rsidR="000C4934" w:rsidRPr="004D2330">
        <w:rPr>
          <w:rFonts w:eastAsiaTheme="minorHAnsi"/>
          <w:b/>
          <w:noProof/>
          <w:lang w:bidi="ar-SA"/>
        </w:rPr>
        <w:t>"</w:t>
      </w:r>
      <w:r w:rsidR="000C4934" w:rsidRPr="004D2330">
        <w:rPr>
          <w:rFonts w:eastAsiaTheme="minorHAnsi"/>
          <w:b/>
          <w:noProof/>
          <w:color w:val="0000FF"/>
          <w:lang w:bidi="ar-SA"/>
        </w:rPr>
        <w:t>html</w:t>
      </w:r>
      <w:r w:rsidR="000C4934" w:rsidRPr="004D2330">
        <w:rPr>
          <w:rFonts w:eastAsiaTheme="minorHAnsi"/>
          <w:b/>
          <w:noProof/>
          <w:lang w:bidi="ar-SA"/>
        </w:rPr>
        <w:t>"</w:t>
      </w:r>
      <w:r w:rsidR="000C4934" w:rsidRPr="004D2330">
        <w:rPr>
          <w:rFonts w:eastAsiaTheme="minorHAnsi"/>
          <w:b/>
          <w:noProof/>
          <w:color w:val="0000FF"/>
          <w:lang w:bidi="ar-SA"/>
        </w:rPr>
        <w:t>&gt;</w:t>
      </w:r>
    </w:p>
    <w:p w:rsidR="00F07F10" w:rsidRPr="004D2330" w:rsidRDefault="000C4934" w:rsidP="00F07F10">
      <w:pPr>
        <w:pStyle w:val="ppCodeIndent"/>
        <w:rPr>
          <w:rFonts w:eastAsiaTheme="minorHAnsi"/>
          <w:b/>
          <w:noProof/>
          <w:color w:val="0000FF"/>
          <w:lang w:bidi="ar-SA"/>
        </w:rPr>
      </w:pPr>
      <w:r w:rsidRPr="004D2330">
        <w:rPr>
          <w:rFonts w:eastAsiaTheme="minorHAnsi"/>
          <w:b/>
          <w:noProof/>
          <w:color w:val="0000FF"/>
          <w:lang w:bidi="ar-SA"/>
        </w:rPr>
        <w:t xml:space="preserve">        </w:t>
      </w:r>
      <w:r w:rsidR="00F07F10" w:rsidRPr="004D2330">
        <w:rPr>
          <w:rFonts w:eastAsiaTheme="minorHAnsi"/>
          <w:b/>
          <w:noProof/>
          <w:color w:val="0000FF"/>
          <w:lang w:bidi="ar-SA"/>
        </w:rPr>
        <w:t>&lt;![CDATA[&lt;label for="CustomerType"&gt;Customer Type:&lt;/label&gt;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&lt;select&gt;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&lt;option&gt;Federal&lt;/option&gt;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&lt;option&gt;State&lt;/option&gt;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&lt;option&gt;Corporate&lt;/option&gt;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&lt;option&gt;Residential&lt;/option&gt;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&lt;/select&gt;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&lt;label&gt;Name: &lt;/label&gt;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&lt;input id="name" name="name"/&gt;&lt;br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lastRenderedPageBreak/>
        <w:t xml:space="preserve">    &lt;label &gt;Address Line 1: &lt;/label&gt;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&lt;input id="AddressLine1" name="AddressLine1"/&gt;&lt;br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&lt;label&gt;Address Line 2: &lt;/label&gt;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&lt;input id ="AddressLine2" name="AddressLine2"/&gt;&lt;br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&lt;label&gt;City &lt;/label&gt; &lt;input id="City" name="City"/&gt;&lt;br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&lt;label&gt;State &lt;/label&gt;&lt;input id="State" name="State"/&gt;&lt;br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&lt;label &gt;Zip Code &lt;/label&gt;   &lt;input id="zip" name="zip"/&gt;&lt;br /&gt;&lt;br /&gt;</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w:t>
      </w:r>
    </w:p>
    <w:p w:rsidR="00F07F10" w:rsidRPr="004D2330" w:rsidRDefault="00F07F10" w:rsidP="00F07F10">
      <w:pPr>
        <w:pStyle w:val="ppCodeIndent"/>
        <w:rPr>
          <w:rFonts w:eastAsiaTheme="minorHAnsi"/>
          <w:b/>
          <w:noProof/>
          <w:color w:val="0000FF"/>
          <w:lang w:bidi="ar-SA"/>
        </w:rPr>
      </w:pPr>
      <w:r w:rsidRPr="004D2330">
        <w:rPr>
          <w:rFonts w:eastAsiaTheme="minorHAnsi"/>
          <w:b/>
          <w:noProof/>
          <w:color w:val="0000FF"/>
          <w:lang w:bidi="ar-SA"/>
        </w:rPr>
        <w:t xml:space="preserve">      $end$]]&gt;</w:t>
      </w:r>
    </w:p>
    <w:p w:rsidR="000872D8" w:rsidRPr="004D2330" w:rsidRDefault="000C4934" w:rsidP="00F07F10">
      <w:pPr>
        <w:pStyle w:val="ppCodeIndent"/>
        <w:rPr>
          <w:rFonts w:eastAsiaTheme="minorHAnsi"/>
          <w:b/>
          <w:noProof/>
          <w:color w:val="0000FF"/>
          <w:lang w:bidi="ar-SA"/>
        </w:rPr>
      </w:pPr>
      <w:r w:rsidRPr="004D2330">
        <w:rPr>
          <w:rFonts w:eastAsiaTheme="minorHAnsi"/>
          <w:b/>
          <w:noProof/>
          <w:color w:val="0000FF"/>
          <w:lang w:bidi="ar-SA"/>
        </w:rPr>
        <w:t xml:space="preserve">      &lt;/</w:t>
      </w:r>
      <w:r w:rsidR="00967889" w:rsidRPr="004D2330">
        <w:rPr>
          <w:rFonts w:ascii="Courier New" w:eastAsiaTheme="minorHAnsi" w:hAnsi="Courier New" w:cs="Courier New"/>
          <w:b/>
          <w:noProof/>
          <w:color w:val="A31515"/>
          <w:szCs w:val="20"/>
          <w:lang w:bidi="ar-SA"/>
        </w:rPr>
        <w:t>Code</w:t>
      </w:r>
      <w:r w:rsidRPr="004D2330">
        <w:rPr>
          <w:rFonts w:eastAsiaTheme="minorHAnsi"/>
          <w:b/>
          <w:noProof/>
          <w:color w:val="0000FF"/>
          <w:lang w:bidi="ar-SA"/>
        </w:rPr>
        <w:t>&gt;</w:t>
      </w:r>
    </w:p>
    <w:p w:rsidR="005F672E" w:rsidRPr="002867D7" w:rsidRDefault="000C4934" w:rsidP="00A2096C">
      <w:pPr>
        <w:pStyle w:val="ppCodeIndent"/>
        <w:numPr>
          <w:ilvl w:val="0"/>
          <w:numId w:val="0"/>
        </w:numPr>
        <w:ind w:left="720"/>
      </w:pPr>
      <w:r w:rsidRPr="000C4934">
        <w:rPr>
          <w:rFonts w:eastAsiaTheme="minorHAnsi"/>
          <w:noProof/>
          <w:color w:val="0000FF"/>
          <w:lang w:bidi="ar-SA"/>
        </w:rPr>
        <w:t>&lt;/</w:t>
      </w:r>
      <w:r w:rsidR="00967889" w:rsidRPr="00566D7C">
        <w:rPr>
          <w:rFonts w:ascii="Courier New" w:eastAsiaTheme="minorHAnsi" w:hAnsi="Courier New" w:cs="Courier New"/>
          <w:noProof/>
          <w:color w:val="A31515"/>
          <w:szCs w:val="20"/>
          <w:lang w:bidi="ar-SA"/>
        </w:rPr>
        <w:t>Snippet</w:t>
      </w:r>
      <w:r w:rsidRPr="000C4934">
        <w:rPr>
          <w:rFonts w:eastAsiaTheme="minorHAnsi"/>
          <w:noProof/>
          <w:color w:val="0000FF"/>
          <w:lang w:bidi="ar-SA"/>
        </w:rPr>
        <w:t>&gt;</w:t>
      </w:r>
    </w:p>
    <w:p w:rsidR="009319CC" w:rsidRDefault="009319CC" w:rsidP="0054667F">
      <w:pPr>
        <w:pStyle w:val="ppBodyTextIndent"/>
      </w:pPr>
    </w:p>
    <w:p w:rsidR="005F672E" w:rsidRDefault="002714EE" w:rsidP="0054667F">
      <w:pPr>
        <w:pStyle w:val="ppBodyTextIndent"/>
      </w:pPr>
      <w:r>
        <w:t xml:space="preserve">This will add a label control with the ID of </w:t>
      </w:r>
      <w:r w:rsidR="009613BE" w:rsidRPr="009613BE">
        <w:rPr>
          <w:rFonts w:eastAsiaTheme="minorHAnsi"/>
          <w:b/>
          <w:noProof/>
          <w:lang w:bidi="ar-SA"/>
        </w:rPr>
        <w:t>AddrBlock</w:t>
      </w:r>
      <w:r w:rsidR="0054667F">
        <w:t>.</w:t>
      </w:r>
    </w:p>
    <w:p w:rsidR="00097491" w:rsidRDefault="00584744" w:rsidP="00097491">
      <w:pPr>
        <w:pStyle w:val="ppNumberList"/>
      </w:pPr>
      <w:r>
        <w:t xml:space="preserve">Using </w:t>
      </w:r>
      <w:r w:rsidR="00097491" w:rsidRPr="005A3117">
        <w:rPr>
          <w:b/>
        </w:rPr>
        <w:t>Windows Explorer</w:t>
      </w:r>
      <w:r w:rsidR="00785F02">
        <w:t>,</w:t>
      </w:r>
      <w:r>
        <w:t xml:space="preserve"> n</w:t>
      </w:r>
      <w:r w:rsidR="004D7283">
        <w:t>avigate to C:\Users\&lt;</w:t>
      </w:r>
      <w:r w:rsidR="00194040">
        <w:t>Username</w:t>
      </w:r>
      <w:r w:rsidR="004D7283">
        <w:t>&gt;\Documents\ folder. C</w:t>
      </w:r>
      <w:r w:rsidR="00097491">
        <w:t xml:space="preserve">reate a sub-folder </w:t>
      </w:r>
      <w:r w:rsidR="004D7283">
        <w:t xml:space="preserve">“Snippets” </w:t>
      </w:r>
      <w:r w:rsidR="00097491">
        <w:t xml:space="preserve">in the </w:t>
      </w:r>
      <w:r w:rsidR="004D7283">
        <w:t>C:\Users\&lt;</w:t>
      </w:r>
      <w:r w:rsidR="00194040">
        <w:t>Username</w:t>
      </w:r>
      <w:r w:rsidR="004D7283">
        <w:t>&gt;\Documents\ folder</w:t>
      </w:r>
      <w:r w:rsidR="00635D25">
        <w:t>.</w:t>
      </w:r>
    </w:p>
    <w:p w:rsidR="00F4377C" w:rsidRDefault="00097491" w:rsidP="00097491">
      <w:pPr>
        <w:pStyle w:val="ppNoteIndent"/>
        <w:numPr>
          <w:ilvl w:val="0"/>
          <w:numId w:val="0"/>
        </w:numPr>
        <w:ind w:left="754"/>
      </w:pPr>
      <w:r w:rsidRPr="005F672E">
        <w:rPr>
          <w:b/>
        </w:rPr>
        <w:t>Note:</w:t>
      </w:r>
      <w:r>
        <w:t xml:space="preserve"> There are two ways to deploy code snippets to </w:t>
      </w:r>
      <w:r w:rsidR="00584744">
        <w:t xml:space="preserve">the </w:t>
      </w:r>
      <w:r w:rsidR="0054667F">
        <w:t>environment.</w:t>
      </w:r>
    </w:p>
    <w:p w:rsidR="00097491" w:rsidRDefault="00F4377C" w:rsidP="00097491">
      <w:pPr>
        <w:pStyle w:val="ppNoteIndent"/>
        <w:numPr>
          <w:ilvl w:val="0"/>
          <w:numId w:val="0"/>
        </w:numPr>
        <w:ind w:left="754"/>
      </w:pPr>
      <w:r>
        <w:t>Option</w:t>
      </w:r>
      <w:r w:rsidR="00962A13">
        <w:t xml:space="preserve"> </w:t>
      </w:r>
      <w:r>
        <w:t xml:space="preserve">1: </w:t>
      </w:r>
      <w:r w:rsidR="00785F02">
        <w:t>S</w:t>
      </w:r>
      <w:r w:rsidR="00097491">
        <w:t xml:space="preserve">ave the XML as a .snippet file to the </w:t>
      </w:r>
      <w:r w:rsidR="00097491" w:rsidRPr="00584744">
        <w:t>C:\Users\</w:t>
      </w:r>
      <w:r w:rsidR="00E9538C" w:rsidRPr="00584744">
        <w:t>&lt;</w:t>
      </w:r>
      <w:r w:rsidR="00097491" w:rsidRPr="00584744">
        <w:t>Username</w:t>
      </w:r>
      <w:r w:rsidR="00E9538C" w:rsidRPr="00584744">
        <w:t>&gt;</w:t>
      </w:r>
      <w:r w:rsidR="00097491" w:rsidRPr="00584744">
        <w:t>\Documents\</w:t>
      </w:r>
      <w:r w:rsidR="00DB262D" w:rsidRPr="00584744">
        <w:t>Visual Studio</w:t>
      </w:r>
      <w:r w:rsidR="00294CD8" w:rsidRPr="00584744">
        <w:t xml:space="preserve"> 10</w:t>
      </w:r>
      <w:r w:rsidR="00097491" w:rsidRPr="00584744">
        <w:t>\Code Snippets\Visual Web Developer\My HTML Snippets</w:t>
      </w:r>
      <w:r w:rsidRPr="00584744">
        <w:t>\</w:t>
      </w:r>
      <w:r w:rsidR="00097491" w:rsidRPr="00584744">
        <w:t xml:space="preserve"> </w:t>
      </w:r>
      <w:r w:rsidR="00097491">
        <w:t>folder</w:t>
      </w:r>
      <w:r w:rsidR="00785F02">
        <w:t xml:space="preserve">. </w:t>
      </w:r>
      <w:r w:rsidR="00097491">
        <w:t xml:space="preserve">Visual Studio will automatically </w:t>
      </w:r>
      <w:r w:rsidR="00785F02">
        <w:t xml:space="preserve">find these snippets and make them available for </w:t>
      </w:r>
      <w:r w:rsidR="0054667F">
        <w:t>use.</w:t>
      </w:r>
    </w:p>
    <w:p w:rsidR="00635D25" w:rsidRDefault="00F4377C" w:rsidP="00097491">
      <w:pPr>
        <w:pStyle w:val="ppNoteIndent"/>
        <w:numPr>
          <w:ilvl w:val="0"/>
          <w:numId w:val="0"/>
        </w:numPr>
        <w:ind w:left="754"/>
      </w:pPr>
      <w:r>
        <w:t xml:space="preserve">Option 2: Save created </w:t>
      </w:r>
      <w:r w:rsidR="00097491">
        <w:t xml:space="preserve">snippet XML as a .snippet file in some other location and use the </w:t>
      </w:r>
      <w:r w:rsidR="007113FA" w:rsidRPr="007113FA">
        <w:rPr>
          <w:b/>
        </w:rPr>
        <w:t>Code Snippets Manager</w:t>
      </w:r>
      <w:r w:rsidR="00097491">
        <w:t xml:space="preserve"> to add the snippet to Visual Studio</w:t>
      </w:r>
      <w:r w:rsidR="0054667F">
        <w:t>.</w:t>
      </w:r>
    </w:p>
    <w:p w:rsidR="00635D25" w:rsidRDefault="00785F02" w:rsidP="00635D25">
      <w:pPr>
        <w:pStyle w:val="ppNoteIndent"/>
        <w:numPr>
          <w:ilvl w:val="0"/>
          <w:numId w:val="0"/>
        </w:numPr>
        <w:ind w:left="754"/>
      </w:pPr>
      <w:r>
        <w:t xml:space="preserve">Snippets added using </w:t>
      </w:r>
      <w:r w:rsidR="00635D25">
        <w:t xml:space="preserve">the </w:t>
      </w:r>
      <w:r w:rsidR="007113FA" w:rsidRPr="007113FA">
        <w:rPr>
          <w:b/>
        </w:rPr>
        <w:t>Code Snippets Manager</w:t>
      </w:r>
      <w:r w:rsidR="00635D25">
        <w:t xml:space="preserve"> </w:t>
      </w:r>
      <w:r w:rsidR="00E84E02">
        <w:t xml:space="preserve">will </w:t>
      </w:r>
      <w:r>
        <w:t xml:space="preserve">not </w:t>
      </w:r>
      <w:r w:rsidR="008D2129">
        <w:t xml:space="preserve">be </w:t>
      </w:r>
      <w:r w:rsidR="00635D25">
        <w:t xml:space="preserve">available </w:t>
      </w:r>
      <w:r>
        <w:t xml:space="preserve">in </w:t>
      </w:r>
      <w:r w:rsidR="00635D25">
        <w:t>the auto complete list.</w:t>
      </w:r>
    </w:p>
    <w:p w:rsidR="009319CC" w:rsidRPr="00097491" w:rsidRDefault="009319CC" w:rsidP="0054667F">
      <w:pPr>
        <w:pStyle w:val="ppBodyTextIndent"/>
      </w:pPr>
    </w:p>
    <w:p w:rsidR="002714EE" w:rsidRDefault="00B83C64" w:rsidP="00C57214">
      <w:pPr>
        <w:pStyle w:val="ppNumberList"/>
      </w:pPr>
      <w:r>
        <w:t>Select the</w:t>
      </w:r>
      <w:r w:rsidR="002714EE">
        <w:t xml:space="preserve"> </w:t>
      </w:r>
      <w:r w:rsidR="002714EE" w:rsidRPr="00DB262D">
        <w:rPr>
          <w:b/>
        </w:rPr>
        <w:t>File</w:t>
      </w:r>
      <w:r w:rsidR="002714EE">
        <w:t xml:space="preserve"> | </w:t>
      </w:r>
      <w:r w:rsidR="002714EE" w:rsidRPr="00DB262D">
        <w:rPr>
          <w:b/>
        </w:rPr>
        <w:t>Save As</w:t>
      </w:r>
      <w:r w:rsidR="002714EE">
        <w:t xml:space="preserve"> </w:t>
      </w:r>
      <w:r>
        <w:t xml:space="preserve">menu command. </w:t>
      </w:r>
      <w:r w:rsidR="00785F02">
        <w:t>I</w:t>
      </w:r>
      <w:r>
        <w:t xml:space="preserve">n </w:t>
      </w:r>
      <w:r w:rsidR="002714EE">
        <w:t xml:space="preserve">the </w:t>
      </w:r>
      <w:r w:rsidR="007113FA" w:rsidRPr="007113FA">
        <w:rPr>
          <w:b/>
        </w:rPr>
        <w:t xml:space="preserve">Save </w:t>
      </w:r>
      <w:r w:rsidR="002B5B7B">
        <w:rPr>
          <w:b/>
        </w:rPr>
        <w:t xml:space="preserve">File </w:t>
      </w:r>
      <w:r w:rsidR="007113FA" w:rsidRPr="007113FA">
        <w:rPr>
          <w:b/>
        </w:rPr>
        <w:t>As</w:t>
      </w:r>
      <w:r w:rsidR="002714EE">
        <w:t xml:space="preserve"> dialog</w:t>
      </w:r>
      <w:r>
        <w:t>, c</w:t>
      </w:r>
      <w:r w:rsidR="002714EE">
        <w:t xml:space="preserve">hange the </w:t>
      </w:r>
      <w:r w:rsidR="004A023A">
        <w:t>path to C:\Users\</w:t>
      </w:r>
      <w:r w:rsidR="007A2C53">
        <w:t>&lt;</w:t>
      </w:r>
      <w:r w:rsidR="004A023A">
        <w:t>User</w:t>
      </w:r>
      <w:r w:rsidR="00194040">
        <w:t>n</w:t>
      </w:r>
      <w:r w:rsidR="004A023A">
        <w:t>ame</w:t>
      </w:r>
      <w:r w:rsidR="007A2C53">
        <w:t>&gt;</w:t>
      </w:r>
      <w:r w:rsidR="004A023A">
        <w:t>\Documents\Snippets folder. Change the file name to “</w:t>
      </w:r>
      <w:proofErr w:type="spellStart"/>
      <w:r w:rsidR="00567406">
        <w:t>AddrBlock</w:t>
      </w:r>
      <w:proofErr w:type="spellEnd"/>
      <w:r w:rsidR="004A023A">
        <w:t>”</w:t>
      </w:r>
      <w:r w:rsidR="00AA20E8">
        <w:t xml:space="preserve">, </w:t>
      </w:r>
      <w:r w:rsidR="004A023A">
        <w:t xml:space="preserve">set the </w:t>
      </w:r>
      <w:r w:rsidR="007113FA" w:rsidRPr="007113FA">
        <w:rPr>
          <w:b/>
        </w:rPr>
        <w:t>Save as type</w:t>
      </w:r>
      <w:r w:rsidR="004A023A">
        <w:t xml:space="preserve"> dropdown list to </w:t>
      </w:r>
      <w:r w:rsidR="007113FA" w:rsidRPr="007113FA">
        <w:rPr>
          <w:b/>
        </w:rPr>
        <w:t>Snippet Files (*.snippet)</w:t>
      </w:r>
      <w:r w:rsidR="00AA20E8">
        <w:t xml:space="preserve"> and c</w:t>
      </w:r>
      <w:r w:rsidR="004A023A">
        <w:t xml:space="preserve">lick </w:t>
      </w:r>
      <w:r w:rsidR="007113FA" w:rsidRPr="007113FA">
        <w:rPr>
          <w:b/>
        </w:rPr>
        <w:t>Save</w:t>
      </w:r>
      <w:r w:rsidR="004A023A">
        <w:t>.</w:t>
      </w:r>
    </w:p>
    <w:p w:rsidR="004A023A" w:rsidRDefault="004A023A" w:rsidP="00C57214">
      <w:pPr>
        <w:pStyle w:val="ppNumberList"/>
      </w:pPr>
      <w:r>
        <w:t xml:space="preserve">Open the </w:t>
      </w:r>
      <w:r w:rsidR="007113FA" w:rsidRPr="007113FA">
        <w:rPr>
          <w:b/>
        </w:rPr>
        <w:t>Code Snippets Manager</w:t>
      </w:r>
      <w:r>
        <w:t xml:space="preserve"> by using the </w:t>
      </w:r>
      <w:r w:rsidR="007113FA" w:rsidRPr="007113FA">
        <w:rPr>
          <w:b/>
        </w:rPr>
        <w:t>Tools</w:t>
      </w:r>
      <w:r>
        <w:t xml:space="preserve"> | </w:t>
      </w:r>
      <w:r w:rsidR="007113FA" w:rsidRPr="007113FA">
        <w:rPr>
          <w:b/>
        </w:rPr>
        <w:t>Code Snippets Manager…</w:t>
      </w:r>
      <w:r>
        <w:t xml:space="preserve"> </w:t>
      </w:r>
      <w:r w:rsidR="007D48FE">
        <w:t>menu</w:t>
      </w:r>
      <w:r>
        <w:t xml:space="preserve"> or the CTRL + </w:t>
      </w:r>
      <w:r w:rsidR="00DB262D">
        <w:t>K,</w:t>
      </w:r>
      <w:r>
        <w:t xml:space="preserve"> </w:t>
      </w:r>
      <w:r w:rsidR="00253763">
        <w:t xml:space="preserve">CTRL </w:t>
      </w:r>
      <w:r>
        <w:t xml:space="preserve">+ B shortcut. </w:t>
      </w:r>
      <w:r w:rsidR="007113FA" w:rsidRPr="007113FA">
        <w:rPr>
          <w:b/>
        </w:rPr>
        <w:t>The Code Snippets Manager</w:t>
      </w:r>
      <w:r>
        <w:t xml:space="preserve"> dialog appear</w:t>
      </w:r>
      <w:r w:rsidR="00BD2553">
        <w:t>s.</w:t>
      </w:r>
    </w:p>
    <w:p w:rsidR="000872D8" w:rsidRDefault="00163FCF">
      <w:pPr>
        <w:pStyle w:val="ppFigureIndent"/>
      </w:pPr>
      <w:r w:rsidRPr="00163FCF">
        <w:rPr>
          <w:noProof/>
          <w:lang w:val="es-AR" w:eastAsia="es-AR" w:bidi="ar-SA"/>
        </w:rPr>
        <w:lastRenderedPageBreak/>
        <w:drawing>
          <wp:inline distT="0" distB="0" distL="0" distR="0">
            <wp:extent cx="5943600" cy="4431665"/>
            <wp:effectExtent l="0" t="0"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4431665"/>
                    </a:xfrm>
                    <a:prstGeom prst="rect">
                      <a:avLst/>
                    </a:prstGeom>
                  </pic:spPr>
                </pic:pic>
              </a:graphicData>
            </a:graphic>
          </wp:inline>
        </w:drawing>
      </w:r>
    </w:p>
    <w:p w:rsidR="004A023A" w:rsidRDefault="004A023A" w:rsidP="004A023A">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7</w:t>
      </w:r>
      <w:r w:rsidR="004E1220">
        <w:rPr>
          <w:noProof/>
        </w:rPr>
        <w:fldChar w:fldCharType="end"/>
      </w:r>
    </w:p>
    <w:p w:rsidR="004A023A" w:rsidRDefault="004A023A" w:rsidP="004A023A">
      <w:pPr>
        <w:pStyle w:val="ppFigureCaptionIndent"/>
      </w:pPr>
      <w:r>
        <w:t>Code Snippets Manager</w:t>
      </w:r>
    </w:p>
    <w:p w:rsidR="009319CC" w:rsidRPr="009319CC" w:rsidRDefault="009319CC" w:rsidP="009319CC">
      <w:pPr>
        <w:pStyle w:val="ppBodyTextIndent"/>
      </w:pPr>
    </w:p>
    <w:p w:rsidR="007D48FE" w:rsidRDefault="00511D51" w:rsidP="00C57214">
      <w:pPr>
        <w:pStyle w:val="ppNumberList"/>
      </w:pPr>
      <w:r>
        <w:t xml:space="preserve">In the </w:t>
      </w:r>
      <w:r w:rsidR="007113FA" w:rsidRPr="007113FA">
        <w:rPr>
          <w:b/>
        </w:rPr>
        <w:t>Language</w:t>
      </w:r>
      <w:r w:rsidR="008D2129">
        <w:t xml:space="preserve"> drop</w:t>
      </w:r>
      <w:r>
        <w:t xml:space="preserve">down </w:t>
      </w:r>
      <w:r w:rsidR="00785F02">
        <w:t xml:space="preserve">list, </w:t>
      </w:r>
      <w:r>
        <w:t xml:space="preserve">select </w:t>
      </w:r>
      <w:r w:rsidR="007113FA" w:rsidRPr="007113FA">
        <w:rPr>
          <w:b/>
        </w:rPr>
        <w:t>HTML</w:t>
      </w:r>
      <w:r>
        <w:t xml:space="preserve">. </w:t>
      </w:r>
      <w:r w:rsidR="007D48FE">
        <w:t xml:space="preserve">Click the </w:t>
      </w:r>
      <w:r w:rsidR="007113FA" w:rsidRPr="007113FA">
        <w:rPr>
          <w:b/>
        </w:rPr>
        <w:t>Add</w:t>
      </w:r>
      <w:r w:rsidR="007D48FE">
        <w:t xml:space="preserve"> button to open </w:t>
      </w:r>
      <w:r w:rsidR="00BD2553">
        <w:t xml:space="preserve">a </w:t>
      </w:r>
      <w:r w:rsidR="00E47C08" w:rsidRPr="00E47C08">
        <w:rPr>
          <w:b/>
        </w:rPr>
        <w:t>Code Snippet Directory</w:t>
      </w:r>
      <w:r w:rsidR="00E47C08">
        <w:t xml:space="preserve"> dialog</w:t>
      </w:r>
      <w:r w:rsidR="00BD2553">
        <w:t>.</w:t>
      </w:r>
    </w:p>
    <w:p w:rsidR="000872D8" w:rsidRDefault="008737E4">
      <w:pPr>
        <w:pStyle w:val="ppFigureIndent"/>
      </w:pPr>
      <w:r w:rsidRPr="008737E4">
        <w:rPr>
          <w:noProof/>
          <w:lang w:val="es-AR" w:eastAsia="es-AR" w:bidi="ar-SA"/>
        </w:rPr>
        <w:lastRenderedPageBreak/>
        <w:drawing>
          <wp:inline distT="0" distB="0" distL="0" distR="0">
            <wp:extent cx="5943600" cy="4126865"/>
            <wp:effectExtent l="0" t="0" r="0" b="0"/>
            <wp:docPr id="2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126865"/>
                    </a:xfrm>
                    <a:prstGeom prst="rect">
                      <a:avLst/>
                    </a:prstGeom>
                  </pic:spPr>
                </pic:pic>
              </a:graphicData>
            </a:graphic>
          </wp:inline>
        </w:drawing>
      </w:r>
    </w:p>
    <w:p w:rsidR="007D48FE" w:rsidRDefault="007D48FE" w:rsidP="007D48FE">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8</w:t>
      </w:r>
      <w:r w:rsidR="004E1220">
        <w:rPr>
          <w:noProof/>
        </w:rPr>
        <w:fldChar w:fldCharType="end"/>
      </w:r>
    </w:p>
    <w:p w:rsidR="007D48FE" w:rsidRDefault="007D48FE" w:rsidP="007D48FE">
      <w:pPr>
        <w:pStyle w:val="ppFigureCaptionIndent"/>
      </w:pPr>
      <w:r>
        <w:t>Add a code snippets folder</w:t>
      </w:r>
    </w:p>
    <w:p w:rsidR="009319CC" w:rsidRPr="009319CC" w:rsidRDefault="009319CC" w:rsidP="009319CC">
      <w:pPr>
        <w:pStyle w:val="ppBodyTextIndent"/>
      </w:pPr>
    </w:p>
    <w:p w:rsidR="007D48FE" w:rsidRDefault="00785F02" w:rsidP="00E47C08">
      <w:pPr>
        <w:pStyle w:val="ppNumberList"/>
      </w:pPr>
      <w:r>
        <w:t xml:space="preserve">In </w:t>
      </w:r>
      <w:r w:rsidR="00E47C08">
        <w:t xml:space="preserve">the </w:t>
      </w:r>
      <w:r w:rsidR="00E47C08" w:rsidRPr="00E47C08">
        <w:rPr>
          <w:b/>
        </w:rPr>
        <w:t>Code Snippet Directory</w:t>
      </w:r>
      <w:r w:rsidR="00E47C08" w:rsidRPr="007113FA" w:rsidDel="00E47C08">
        <w:rPr>
          <w:b/>
        </w:rPr>
        <w:t xml:space="preserve"> </w:t>
      </w:r>
      <w:r w:rsidR="00E47C08">
        <w:t>dialog</w:t>
      </w:r>
      <w:r>
        <w:t>,</w:t>
      </w:r>
      <w:r w:rsidR="00E47C08">
        <w:t xml:space="preserve"> navigate to the folder you created (C:\Users\&lt;User</w:t>
      </w:r>
      <w:r w:rsidR="00194040">
        <w:t>n</w:t>
      </w:r>
      <w:r w:rsidR="00E47C08">
        <w:t xml:space="preserve">ame&gt;\Documents\Snippets\) and click </w:t>
      </w:r>
      <w:r>
        <w:t xml:space="preserve">the </w:t>
      </w:r>
      <w:r w:rsidR="00E47C08" w:rsidRPr="00BD2553">
        <w:rPr>
          <w:b/>
        </w:rPr>
        <w:t>Select Folder</w:t>
      </w:r>
      <w:r w:rsidR="00E47C08" w:rsidRPr="00E47C08">
        <w:t xml:space="preserve"> button</w:t>
      </w:r>
      <w:r w:rsidR="00E47C08">
        <w:t xml:space="preserve">. </w:t>
      </w:r>
      <w:r w:rsidR="000630A8">
        <w:t xml:space="preserve">The </w:t>
      </w:r>
      <w:r w:rsidR="007113FA" w:rsidRPr="007113FA">
        <w:rPr>
          <w:b/>
        </w:rPr>
        <w:t>Snippets</w:t>
      </w:r>
      <w:r w:rsidR="000630A8">
        <w:t xml:space="preserve"> folder appear</w:t>
      </w:r>
      <w:r>
        <w:t>s</w:t>
      </w:r>
      <w:r w:rsidR="000630A8">
        <w:t xml:space="preserve"> in the list of snippet locations</w:t>
      </w:r>
      <w:r w:rsidR="00100DF2">
        <w:t>.</w:t>
      </w:r>
      <w:r w:rsidR="002B5B7B">
        <w:t xml:space="preserve"> Click the </w:t>
      </w:r>
      <w:r w:rsidR="002B5B7B" w:rsidRPr="002B5B7B">
        <w:rPr>
          <w:b/>
        </w:rPr>
        <w:t>OK</w:t>
      </w:r>
      <w:r w:rsidR="002B5B7B">
        <w:t xml:space="preserve"> button to dismiss the dialog.</w:t>
      </w:r>
    </w:p>
    <w:p w:rsidR="000872D8" w:rsidRDefault="008737E4">
      <w:pPr>
        <w:pStyle w:val="ppFigureIndent"/>
      </w:pPr>
      <w:r w:rsidRPr="008737E4">
        <w:rPr>
          <w:noProof/>
          <w:lang w:val="es-AR" w:eastAsia="es-AR" w:bidi="ar-SA"/>
        </w:rPr>
        <w:lastRenderedPageBreak/>
        <w:drawing>
          <wp:inline distT="0" distB="0" distL="0" distR="0">
            <wp:extent cx="5943600" cy="4431665"/>
            <wp:effectExtent l="0" t="0" r="0" b="0"/>
            <wp:docPr id="2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4431665"/>
                    </a:xfrm>
                    <a:prstGeom prst="rect">
                      <a:avLst/>
                    </a:prstGeom>
                  </pic:spPr>
                </pic:pic>
              </a:graphicData>
            </a:graphic>
          </wp:inline>
        </w:drawing>
      </w:r>
    </w:p>
    <w:p w:rsidR="000630A8" w:rsidRDefault="000630A8" w:rsidP="000630A8">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9</w:t>
      </w:r>
      <w:r w:rsidR="004E1220">
        <w:rPr>
          <w:noProof/>
        </w:rPr>
        <w:fldChar w:fldCharType="end"/>
      </w:r>
    </w:p>
    <w:p w:rsidR="000872D8" w:rsidRDefault="000630A8" w:rsidP="00100DF2">
      <w:pPr>
        <w:pStyle w:val="ppFigureCaptionIndent"/>
      </w:pPr>
      <w:r>
        <w:t>Snippets folder added to list of snippet locations</w:t>
      </w:r>
    </w:p>
    <w:p w:rsidR="008D158B" w:rsidRDefault="008D158B" w:rsidP="008D158B">
      <w:pPr>
        <w:pStyle w:val="ppBodyTextIndent"/>
      </w:pPr>
    </w:p>
    <w:p w:rsidR="009C6751" w:rsidRDefault="009C6751" w:rsidP="009C6751">
      <w:pPr>
        <w:pStyle w:val="ppListEnd"/>
      </w:pPr>
    </w:p>
    <w:p w:rsidR="00A67FC6" w:rsidRDefault="00A67FC6" w:rsidP="00A67FC6">
      <w:pPr>
        <w:pStyle w:val="Heading1"/>
      </w:pPr>
      <w:r>
        <w:t>Next Step</w:t>
      </w:r>
    </w:p>
    <w:sdt>
      <w:sdtPr>
        <w:rPr>
          <w:rStyle w:val="Hyperlink"/>
        </w:rPr>
        <w:alias w:val="Topic Link"/>
        <w:tag w:val="f109cb56-c1be-431b-aa8e-1beec0b80ebb"/>
        <w:id w:val="645402230"/>
        <w:placeholder>
          <w:docPart w:val="DefaultPlaceholder_1082065158"/>
        </w:placeholder>
        <w:text/>
      </w:sdtPr>
      <w:sdtContent>
        <w:p w:rsidR="000872D8" w:rsidRDefault="00A67FC6" w:rsidP="00A67FC6">
          <w:pPr>
            <w:spacing w:after="200"/>
            <w:rPr>
              <w:rStyle w:val="Hyperlink"/>
            </w:rPr>
          </w:pPr>
          <w:r w:rsidRPr="00A67FC6">
            <w:rPr>
              <w:rStyle w:val="Hyperlink"/>
            </w:rPr>
            <w:t>Exercise 1: Verification</w:t>
          </w:r>
        </w:p>
      </w:sdtContent>
    </w:sdt>
    <w:p w:rsidR="00A67FC6" w:rsidRDefault="00A67FC6" w:rsidP="00A67FC6">
      <w:pPr>
        <w:pStyle w:val="ppListEnd"/>
      </w:pPr>
    </w:p>
    <w:bookmarkStart w:id="13" w:name="_Toc282089419" w:displacedByCustomXml="next"/>
    <w:sdt>
      <w:sdtPr>
        <w:alias w:val="Topic"/>
        <w:tag w:val="f109cb56-c1be-431b-aa8e-1beec0b80ebb"/>
        <w:id w:val="106587012"/>
        <w:placeholder>
          <w:docPart w:val="DefaultPlaceholder_22675703"/>
        </w:placeholder>
        <w:text/>
      </w:sdtPr>
      <w:sdtContent>
        <w:p w:rsidR="008B07E7" w:rsidRDefault="008B07E7" w:rsidP="008B07E7">
          <w:pPr>
            <w:pStyle w:val="Heading3"/>
          </w:pPr>
          <w:r>
            <w:t>Exercise 1: Verification</w:t>
          </w:r>
        </w:p>
      </w:sdtContent>
    </w:sdt>
    <w:bookmarkEnd w:id="13" w:displacedByCustomXml="prev"/>
    <w:p w:rsidR="00FF61DC" w:rsidRPr="009C6751" w:rsidRDefault="00100DF2" w:rsidP="009C6751">
      <w:pPr>
        <w:pStyle w:val="ppBodyText"/>
      </w:pPr>
      <w:r w:rsidRPr="009C6751">
        <w:t xml:space="preserve">You </w:t>
      </w:r>
      <w:r w:rsidR="00FF61DC" w:rsidRPr="009C6751">
        <w:t xml:space="preserve">will </w:t>
      </w:r>
      <w:r w:rsidR="00225B71" w:rsidRPr="009C6751">
        <w:t>verify that</w:t>
      </w:r>
      <w:r w:rsidR="00B97FAD" w:rsidRPr="009C6751">
        <w:t xml:space="preserve"> you can use</w:t>
      </w:r>
      <w:r w:rsidR="00225B71" w:rsidRPr="009C6751">
        <w:t xml:space="preserve"> </w:t>
      </w:r>
      <w:r w:rsidR="00837F69" w:rsidRPr="009C6751">
        <w:t xml:space="preserve">the </w:t>
      </w:r>
      <w:r w:rsidR="00225B71" w:rsidRPr="009C6751">
        <w:t xml:space="preserve">custom HTML snippet from Visual </w:t>
      </w:r>
      <w:r w:rsidR="00294CD8" w:rsidRPr="009C6751">
        <w:t>Studio 2010</w:t>
      </w:r>
      <w:r w:rsidR="00225B71" w:rsidRPr="009C6751">
        <w:t xml:space="preserve"> and </w:t>
      </w:r>
      <w:r w:rsidR="00B97FAD" w:rsidRPr="009C6751">
        <w:t xml:space="preserve">that the snippet </w:t>
      </w:r>
      <w:r w:rsidR="00225B71" w:rsidRPr="009C6751">
        <w:t>rende</w:t>
      </w:r>
      <w:r w:rsidR="009C6751" w:rsidRPr="009C6751">
        <w:t>rs the Label control correctly.</w:t>
      </w:r>
    </w:p>
    <w:p w:rsidR="00A118CD" w:rsidRPr="002B5B7B" w:rsidRDefault="00100DF2" w:rsidP="00FF61DC">
      <w:pPr>
        <w:pStyle w:val="ppNumberList"/>
      </w:pPr>
      <w:r>
        <w:t>O</w:t>
      </w:r>
      <w:r w:rsidR="00A118CD">
        <w:t xml:space="preserve">pen the source view of the Default.aspx page in the </w:t>
      </w:r>
      <w:proofErr w:type="spellStart"/>
      <w:r w:rsidR="00DB262D" w:rsidRPr="005A3117">
        <w:rPr>
          <w:b/>
        </w:rPr>
        <w:t>HTMLLab</w:t>
      </w:r>
      <w:proofErr w:type="spellEnd"/>
      <w:r w:rsidR="00A118CD">
        <w:t xml:space="preserve"> </w:t>
      </w:r>
      <w:r>
        <w:t>Web A</w:t>
      </w:r>
      <w:r w:rsidR="00A118CD">
        <w:t>pplication.</w:t>
      </w:r>
      <w:r w:rsidR="002B5B7B">
        <w:t xml:space="preserve"> To do this, right-click Default.aspx, and select </w:t>
      </w:r>
      <w:r w:rsidR="002B5B7B">
        <w:rPr>
          <w:b/>
        </w:rPr>
        <w:t>View Markup</w:t>
      </w:r>
      <w:r w:rsidR="002B5B7B" w:rsidRPr="002B5B7B">
        <w:t>.</w:t>
      </w:r>
    </w:p>
    <w:p w:rsidR="00A118CD" w:rsidRDefault="00A118CD" w:rsidP="00FF61DC">
      <w:pPr>
        <w:pStyle w:val="ppNumberList"/>
      </w:pPr>
      <w:r>
        <w:t xml:space="preserve">Place the cursor at the end of </w:t>
      </w:r>
      <w:r w:rsidR="00BC7BCE">
        <w:t xml:space="preserve">XML tag of </w:t>
      </w:r>
      <w:r>
        <w:t xml:space="preserve">the </w:t>
      </w:r>
      <w:proofErr w:type="spellStart"/>
      <w:r w:rsidR="00567406" w:rsidRPr="005A3117">
        <w:rPr>
          <w:b/>
        </w:rPr>
        <w:t>ListView</w:t>
      </w:r>
      <w:proofErr w:type="spellEnd"/>
      <w:r>
        <w:t xml:space="preserve"> </w:t>
      </w:r>
      <w:r w:rsidR="00100DF2">
        <w:t>with t</w:t>
      </w:r>
      <w:r>
        <w:t xml:space="preserve">he Id </w:t>
      </w:r>
      <w:r w:rsidR="00567406">
        <w:rPr>
          <w:b/>
        </w:rPr>
        <w:t>Listview</w:t>
      </w:r>
      <w:r w:rsidR="007113FA" w:rsidRPr="007113FA">
        <w:rPr>
          <w:b/>
        </w:rPr>
        <w:t>1</w:t>
      </w:r>
      <w:r>
        <w:t xml:space="preserve"> and press </w:t>
      </w:r>
      <w:r w:rsidR="002A5F52" w:rsidRPr="005A3117">
        <w:rPr>
          <w:b/>
        </w:rPr>
        <w:t>ENTER</w:t>
      </w:r>
      <w:r w:rsidR="002A5F52">
        <w:t xml:space="preserve"> </w:t>
      </w:r>
      <w:r w:rsidR="004E59D7">
        <w:t>to create a new line.</w:t>
      </w:r>
    </w:p>
    <w:p w:rsidR="00A118CD" w:rsidRDefault="002B5B7B" w:rsidP="00FF61DC">
      <w:pPr>
        <w:pStyle w:val="ppNumberList"/>
      </w:pPr>
      <w:r>
        <w:lastRenderedPageBreak/>
        <w:t xml:space="preserve">Use the </w:t>
      </w:r>
      <w:r w:rsidRPr="002B5B7B">
        <w:rPr>
          <w:b/>
        </w:rPr>
        <w:t>CTRL+</w:t>
      </w:r>
      <w:r w:rsidR="00A118CD" w:rsidRPr="002B5B7B">
        <w:rPr>
          <w:b/>
        </w:rPr>
        <w:t>K</w:t>
      </w:r>
      <w:r>
        <w:t xml:space="preserve">, </w:t>
      </w:r>
      <w:r w:rsidRPr="002B5B7B">
        <w:rPr>
          <w:b/>
        </w:rPr>
        <w:t>CTRL+</w:t>
      </w:r>
      <w:r w:rsidR="00A118CD" w:rsidRPr="002B5B7B">
        <w:rPr>
          <w:b/>
        </w:rPr>
        <w:t>X</w:t>
      </w:r>
      <w:r w:rsidR="00A118CD">
        <w:t xml:space="preserve"> shortcut to open the snippets list. Notice that the </w:t>
      </w:r>
      <w:r w:rsidR="007113FA" w:rsidRPr="007113FA">
        <w:rPr>
          <w:b/>
        </w:rPr>
        <w:t>Snippets</w:t>
      </w:r>
      <w:r w:rsidR="00A118CD">
        <w:t xml:space="preserve"> folder </w:t>
      </w:r>
      <w:r w:rsidR="00100DF2">
        <w:t xml:space="preserve">you </w:t>
      </w:r>
      <w:r w:rsidR="00A118CD">
        <w:t xml:space="preserve">included in the </w:t>
      </w:r>
      <w:r w:rsidR="007113FA" w:rsidRPr="007113FA">
        <w:rPr>
          <w:b/>
        </w:rPr>
        <w:t>Code Snippets Manager</w:t>
      </w:r>
      <w:r w:rsidR="00A118CD">
        <w:t xml:space="preserve"> is now also in the list</w:t>
      </w:r>
      <w:r w:rsidR="00100DF2">
        <w:t>.</w:t>
      </w:r>
    </w:p>
    <w:p w:rsidR="000872D8" w:rsidRDefault="00B835F4">
      <w:pPr>
        <w:pStyle w:val="ppFigureIndent"/>
      </w:pPr>
      <w:r>
        <w:rPr>
          <w:noProof/>
          <w:lang w:val="es-AR" w:eastAsia="es-AR" w:bidi="ar-SA"/>
        </w:rPr>
        <w:drawing>
          <wp:inline distT="0" distB="0" distL="0" distR="0">
            <wp:extent cx="4608830" cy="2838450"/>
            <wp:effectExtent l="1905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4608830" cy="2838450"/>
                    </a:xfrm>
                    <a:prstGeom prst="rect">
                      <a:avLst/>
                    </a:prstGeom>
                    <a:noFill/>
                    <a:ln w="9525">
                      <a:noFill/>
                      <a:miter lim="800000"/>
                      <a:headEnd/>
                      <a:tailEnd/>
                    </a:ln>
                  </pic:spPr>
                </pic:pic>
              </a:graphicData>
            </a:graphic>
          </wp:inline>
        </w:drawing>
      </w:r>
    </w:p>
    <w:p w:rsidR="00A118CD" w:rsidRDefault="00A118CD" w:rsidP="00A118CD">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10</w:t>
      </w:r>
      <w:r w:rsidR="004E1220">
        <w:rPr>
          <w:noProof/>
        </w:rPr>
        <w:fldChar w:fldCharType="end"/>
      </w:r>
    </w:p>
    <w:p w:rsidR="00A118CD" w:rsidRDefault="00A118CD" w:rsidP="00A118CD">
      <w:pPr>
        <w:pStyle w:val="ppFigureCaptionIndent"/>
        <w:numPr>
          <w:ilvl w:val="0"/>
          <w:numId w:val="0"/>
        </w:numPr>
        <w:ind w:left="754"/>
      </w:pPr>
      <w:r w:rsidRPr="000B3460">
        <w:t>Snippets list with the Snippets folder included</w:t>
      </w:r>
    </w:p>
    <w:p w:rsidR="009319CC" w:rsidRPr="009319CC" w:rsidRDefault="009319CC" w:rsidP="009319CC">
      <w:pPr>
        <w:pStyle w:val="ppBodyTextIndent"/>
      </w:pPr>
    </w:p>
    <w:p w:rsidR="00584967" w:rsidRDefault="00584967" w:rsidP="00FF61DC">
      <w:pPr>
        <w:pStyle w:val="ppNumberList"/>
      </w:pPr>
      <w:r>
        <w:t>Using the mouse or the down arrow</w:t>
      </w:r>
      <w:r w:rsidR="00B97FAD">
        <w:t>,</w:t>
      </w:r>
      <w:r>
        <w:t xml:space="preserve"> select </w:t>
      </w:r>
      <w:r w:rsidR="007113FA" w:rsidRPr="007113FA">
        <w:rPr>
          <w:b/>
        </w:rPr>
        <w:t>Snippets</w:t>
      </w:r>
      <w:r>
        <w:t xml:space="preserve"> from the list and press the </w:t>
      </w:r>
      <w:r w:rsidRPr="00CA7A2C">
        <w:rPr>
          <w:b/>
        </w:rPr>
        <w:t>TAB</w:t>
      </w:r>
      <w:r>
        <w:t xml:space="preserve"> key to see the list of snippets available in that folder</w:t>
      </w:r>
      <w:r w:rsidR="00100DF2">
        <w:t>.</w:t>
      </w:r>
    </w:p>
    <w:p w:rsidR="000872D8" w:rsidRDefault="00B835F4">
      <w:pPr>
        <w:pStyle w:val="ppFigureIndent"/>
      </w:pPr>
      <w:r>
        <w:rPr>
          <w:noProof/>
          <w:lang w:val="es-AR" w:eastAsia="es-AR" w:bidi="ar-SA"/>
        </w:rPr>
        <w:drawing>
          <wp:inline distT="0" distB="0" distL="0" distR="0">
            <wp:extent cx="5698490" cy="9874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a:off x="0" y="0"/>
                      <a:ext cx="5698490" cy="987425"/>
                    </a:xfrm>
                    <a:prstGeom prst="rect">
                      <a:avLst/>
                    </a:prstGeom>
                    <a:noFill/>
                    <a:ln w="9525">
                      <a:noFill/>
                      <a:miter lim="800000"/>
                      <a:headEnd/>
                      <a:tailEnd/>
                    </a:ln>
                  </pic:spPr>
                </pic:pic>
              </a:graphicData>
            </a:graphic>
          </wp:inline>
        </w:drawing>
      </w:r>
    </w:p>
    <w:p w:rsidR="00584967" w:rsidRDefault="00584967" w:rsidP="00584967">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11</w:t>
      </w:r>
      <w:r w:rsidR="004E1220">
        <w:rPr>
          <w:noProof/>
        </w:rPr>
        <w:fldChar w:fldCharType="end"/>
      </w:r>
    </w:p>
    <w:p w:rsidR="00584967" w:rsidRDefault="00584967" w:rsidP="00584967">
      <w:pPr>
        <w:pStyle w:val="ppFigureCaptionIndent"/>
        <w:numPr>
          <w:ilvl w:val="0"/>
          <w:numId w:val="0"/>
        </w:numPr>
        <w:ind w:left="754"/>
      </w:pPr>
      <w:r>
        <w:t>List of snippets in the Snippets folder</w:t>
      </w:r>
    </w:p>
    <w:p w:rsidR="009319CC" w:rsidRPr="009319CC" w:rsidRDefault="009319CC" w:rsidP="009319CC">
      <w:pPr>
        <w:pStyle w:val="ppBodyTextIndent"/>
      </w:pPr>
    </w:p>
    <w:p w:rsidR="00035C58" w:rsidRDefault="00035C58" w:rsidP="00FF61DC">
      <w:pPr>
        <w:pStyle w:val="ppNumberList"/>
      </w:pPr>
      <w:r>
        <w:t>Using the mouse or the down arrow</w:t>
      </w:r>
      <w:r w:rsidR="00A96482">
        <w:t xml:space="preserve"> key</w:t>
      </w:r>
      <w:r>
        <w:t xml:space="preserve">, select the </w:t>
      </w:r>
      <w:r w:rsidR="00815C7B">
        <w:rPr>
          <w:b/>
        </w:rPr>
        <w:t>Address Block</w:t>
      </w:r>
      <w:r>
        <w:t xml:space="preserve"> snippet and press the </w:t>
      </w:r>
      <w:r w:rsidRPr="002B5B7B">
        <w:rPr>
          <w:b/>
        </w:rPr>
        <w:t>TAB</w:t>
      </w:r>
      <w:r>
        <w:t xml:space="preserve"> key. The snippet will expand and add </w:t>
      </w:r>
      <w:r w:rsidR="00BC7BCE">
        <w:t xml:space="preserve">your </w:t>
      </w:r>
      <w:r w:rsidR="004E59D7">
        <w:rPr>
          <w:b/>
        </w:rPr>
        <w:t>Ad</w:t>
      </w:r>
      <w:r w:rsidR="00B00D38">
        <w:rPr>
          <w:b/>
        </w:rPr>
        <w:t>d</w:t>
      </w:r>
      <w:r w:rsidR="004E59D7">
        <w:rPr>
          <w:b/>
        </w:rPr>
        <w:t>ress Book</w:t>
      </w:r>
      <w:r>
        <w:t xml:space="preserve"> element to the page:</w:t>
      </w:r>
    </w:p>
    <w:p w:rsidR="000872D8" w:rsidRDefault="001363BE">
      <w:pPr>
        <w:pStyle w:val="ppFigureIndent"/>
      </w:pPr>
      <w:r>
        <w:rPr>
          <w:noProof/>
          <w:lang w:val="es-AR" w:eastAsia="es-AR" w:bidi="ar-SA"/>
        </w:rPr>
        <w:lastRenderedPageBreak/>
        <w:drawing>
          <wp:inline distT="0" distB="0" distL="0" distR="0">
            <wp:extent cx="4429125" cy="47720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29125" cy="4772025"/>
                    </a:xfrm>
                    <a:prstGeom prst="rect">
                      <a:avLst/>
                    </a:prstGeom>
                    <a:noFill/>
                    <a:ln w="9525">
                      <a:noFill/>
                      <a:miter lim="800000"/>
                      <a:headEnd/>
                      <a:tailEnd/>
                    </a:ln>
                  </pic:spPr>
                </pic:pic>
              </a:graphicData>
            </a:graphic>
          </wp:inline>
        </w:drawing>
      </w:r>
    </w:p>
    <w:p w:rsidR="004857C6" w:rsidRDefault="004857C6" w:rsidP="004857C6">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12</w:t>
      </w:r>
      <w:r w:rsidR="004E1220">
        <w:rPr>
          <w:noProof/>
        </w:rPr>
        <w:fldChar w:fldCharType="end"/>
      </w:r>
    </w:p>
    <w:p w:rsidR="004857C6" w:rsidRPr="009C6751" w:rsidRDefault="004857C6" w:rsidP="009C6751">
      <w:pPr>
        <w:pStyle w:val="ppFigureCaptionIndent"/>
      </w:pPr>
      <w:r w:rsidRPr="009C6751">
        <w:t xml:space="preserve">The </w:t>
      </w:r>
      <w:proofErr w:type="spellStart"/>
      <w:r w:rsidR="00F07F10" w:rsidRPr="009C6751">
        <w:t>Addr</w:t>
      </w:r>
      <w:r w:rsidR="00ED0669" w:rsidRPr="009C6751">
        <w:t>ess</w:t>
      </w:r>
      <w:r w:rsidR="00F07F10" w:rsidRPr="009C6751">
        <w:t>Block</w:t>
      </w:r>
      <w:proofErr w:type="spellEnd"/>
      <w:r w:rsidRPr="009C6751">
        <w:t xml:space="preserve"> snippet expanded into </w:t>
      </w:r>
      <w:r w:rsidR="001D7E95" w:rsidRPr="009C6751">
        <w:t xml:space="preserve">the </w:t>
      </w:r>
      <w:r w:rsidRPr="009C6751">
        <w:t>page</w:t>
      </w:r>
    </w:p>
    <w:p w:rsidR="004D2330" w:rsidRPr="004D2330" w:rsidRDefault="004D2330" w:rsidP="009C6751">
      <w:pPr>
        <w:pStyle w:val="ppBodyTextIndent"/>
      </w:pPr>
    </w:p>
    <w:p w:rsidR="004857C6" w:rsidRDefault="004857C6" w:rsidP="00035C58">
      <w:pPr>
        <w:pStyle w:val="ppNoteIndent"/>
        <w:numPr>
          <w:ilvl w:val="0"/>
          <w:numId w:val="0"/>
        </w:numPr>
        <w:ind w:left="754"/>
      </w:pPr>
      <w:r w:rsidRPr="004857C6">
        <w:rPr>
          <w:b/>
        </w:rPr>
        <w:t>Note:</w:t>
      </w:r>
      <w:r>
        <w:t xml:space="preserve"> </w:t>
      </w:r>
      <w:r w:rsidR="00BC7BCE">
        <w:t xml:space="preserve">You </w:t>
      </w:r>
      <w:r>
        <w:t xml:space="preserve">did not specify any user input for any of the elements of </w:t>
      </w:r>
      <w:r w:rsidR="00442BA2">
        <w:t xml:space="preserve">the </w:t>
      </w:r>
      <w:r>
        <w:t xml:space="preserve">snippet. </w:t>
      </w:r>
      <w:r w:rsidR="00BC7BCE">
        <w:t xml:space="preserve">Use </w:t>
      </w:r>
      <w:r w:rsidR="00B97FAD">
        <w:t xml:space="preserve">the </w:t>
      </w:r>
      <w:r w:rsidR="009C51F2">
        <w:t xml:space="preserve">Declaration section to </w:t>
      </w:r>
      <w:r w:rsidR="00B97FAD">
        <w:t xml:space="preserve">specify the </w:t>
      </w:r>
      <w:r w:rsidR="009C51F2">
        <w:t>behavior of the snippet</w:t>
      </w:r>
      <w:r w:rsidR="00B97FAD">
        <w:t>. E</w:t>
      </w:r>
      <w:r>
        <w:t xml:space="preserve">ach </w:t>
      </w:r>
      <w:r w:rsidR="00413153">
        <w:t xml:space="preserve">specified </w:t>
      </w:r>
      <w:r>
        <w:t xml:space="preserve">field </w:t>
      </w:r>
      <w:r w:rsidR="001D7E95">
        <w:t>will be</w:t>
      </w:r>
      <w:r>
        <w:t xml:space="preserve"> </w:t>
      </w:r>
      <w:r w:rsidR="001D7E95">
        <w:t>highlighted;</w:t>
      </w:r>
      <w:r>
        <w:t xml:space="preserve"> the user </w:t>
      </w:r>
      <w:r w:rsidR="00B97FAD">
        <w:t xml:space="preserve">can </w:t>
      </w:r>
      <w:r>
        <w:t xml:space="preserve">TAB between </w:t>
      </w:r>
      <w:r w:rsidR="00B97FAD">
        <w:t>fields</w:t>
      </w:r>
      <w:r w:rsidR="001D7E95">
        <w:t xml:space="preserve">, </w:t>
      </w:r>
      <w:r>
        <w:t xml:space="preserve">and </w:t>
      </w:r>
      <w:r w:rsidR="00B97FAD">
        <w:t xml:space="preserve">will </w:t>
      </w:r>
      <w:r>
        <w:t xml:space="preserve">press </w:t>
      </w:r>
      <w:r w:rsidRPr="00CA7A2C">
        <w:rPr>
          <w:b/>
        </w:rPr>
        <w:t>ENTER</w:t>
      </w:r>
      <w:r>
        <w:t xml:space="preserve"> </w:t>
      </w:r>
      <w:r w:rsidR="009C6751">
        <w:t>when finished.</w:t>
      </w:r>
    </w:p>
    <w:p w:rsidR="009C6751" w:rsidRDefault="009C6751" w:rsidP="009C6751">
      <w:pPr>
        <w:pStyle w:val="ppBodyTextIndent"/>
      </w:pPr>
    </w:p>
    <w:p w:rsidR="00FF61DC" w:rsidRDefault="00FF61DC" w:rsidP="000907E9">
      <w:pPr>
        <w:pStyle w:val="ppListEnd"/>
        <w:numPr>
          <w:ilvl w:val="0"/>
          <w:numId w:val="0"/>
        </w:numPr>
        <w:ind w:left="173"/>
      </w:pPr>
    </w:p>
    <w:p w:rsidR="001F474E" w:rsidRDefault="00621A8E" w:rsidP="00621A8E">
      <w:pPr>
        <w:pStyle w:val="Heading1"/>
        <w:rPr>
          <w:kern w:val="28"/>
        </w:rPr>
      </w:pPr>
      <w:r>
        <w:rPr>
          <w:kern w:val="28"/>
        </w:rPr>
        <w:t>Next Step</w:t>
      </w:r>
    </w:p>
    <w:sdt>
      <w:sdtPr>
        <w:rPr>
          <w:rStyle w:val="Hyperlink"/>
        </w:rPr>
        <w:alias w:val="Topic Link"/>
        <w:tag w:val="70f50e5c-33e1-4ce0-97e6-5558d7e74094"/>
        <w:id w:val="104061528"/>
        <w:placeholder>
          <w:docPart w:val="DefaultPlaceholder_22675703"/>
        </w:placeholder>
        <w:text/>
      </w:sdtPr>
      <w:sdtEndPr>
        <w:rPr>
          <w:rStyle w:val="DefaultParagraphFont"/>
          <w:rFonts w:asciiTheme="majorHAnsi" w:eastAsiaTheme="majorEastAsia" w:hAnsiTheme="majorHAnsi" w:cstheme="majorBidi"/>
          <w:color w:val="17365D" w:themeColor="text2" w:themeShade="BF"/>
          <w:spacing w:val="5"/>
          <w:kern w:val="28"/>
          <w:sz w:val="52"/>
          <w:szCs w:val="52"/>
          <w:u w:val="none"/>
        </w:rPr>
      </w:sdtEndPr>
      <w:sdtContent>
        <w:p w:rsidR="00621A8E" w:rsidRDefault="00621A8E">
          <w:pPr>
            <w:spacing w:after="200"/>
            <w:rPr>
              <w:rFonts w:asciiTheme="majorHAnsi" w:eastAsiaTheme="majorEastAsia" w:hAnsiTheme="majorHAnsi" w:cstheme="majorBidi"/>
              <w:color w:val="17365D" w:themeColor="text2" w:themeShade="BF"/>
              <w:spacing w:val="5"/>
              <w:kern w:val="28"/>
              <w:sz w:val="52"/>
              <w:szCs w:val="52"/>
            </w:rPr>
          </w:pPr>
          <w:r>
            <w:rPr>
              <w:rStyle w:val="Hyperlink"/>
            </w:rPr>
            <w:t xml:space="preserve">Exercise 2: Transforming a </w:t>
          </w:r>
          <w:proofErr w:type="spellStart"/>
          <w:r>
            <w:rPr>
              <w:rStyle w:val="Hyperlink"/>
            </w:rPr>
            <w:t>Web.Config</w:t>
          </w:r>
          <w:proofErr w:type="spellEnd"/>
          <w:r>
            <w:rPr>
              <w:rStyle w:val="Hyperlink"/>
            </w:rPr>
            <w:t xml:space="preserve"> File for Deployment</w:t>
          </w:r>
        </w:p>
      </w:sdtContent>
    </w:sdt>
    <w:p w:rsidR="00621A8E" w:rsidRDefault="00621A8E" w:rsidP="00621A8E">
      <w:pPr>
        <w:pStyle w:val="ppListEnd"/>
        <w:rPr>
          <w:rFonts w:eastAsiaTheme="majorEastAsia"/>
          <w:kern w:val="28"/>
        </w:rPr>
      </w:pPr>
    </w:p>
    <w:bookmarkStart w:id="14" w:name="_Toc282089420" w:displacedByCustomXml="next"/>
    <w:sdt>
      <w:sdtPr>
        <w:alias w:val="Topic"/>
        <w:tag w:val="70f50e5c-33e1-4ce0-97e6-5558d7e74094"/>
        <w:id w:val="8120356"/>
        <w:placeholder>
          <w:docPart w:val="E3AB3D41B3694F349579917BE8D61D91"/>
        </w:placeholder>
        <w:text/>
      </w:sdtPr>
      <w:sdtContent>
        <w:bookmarkStart w:id="15" w:name="_Toc217119264" w:displacedByCustomXml="prev"/>
        <w:p w:rsidR="00AF5123" w:rsidRDefault="00AF5123" w:rsidP="00AF5123">
          <w:pPr>
            <w:pStyle w:val="ppTopic"/>
          </w:pPr>
          <w:r>
            <w:t xml:space="preserve">Exercise 2: Transforming a </w:t>
          </w:r>
          <w:proofErr w:type="spellStart"/>
          <w:r>
            <w:t>Web.Config</w:t>
          </w:r>
          <w:proofErr w:type="spellEnd"/>
          <w:r>
            <w:t xml:space="preserve"> File for Deployment</w:t>
          </w:r>
        </w:p>
      </w:sdtContent>
    </w:sdt>
    <w:bookmarkEnd w:id="15" w:displacedByCustomXml="prev"/>
    <w:bookmarkEnd w:id="14" w:displacedByCustomXml="prev"/>
    <w:p w:rsidR="00AF5123" w:rsidRDefault="00AF5123" w:rsidP="00AF5123">
      <w:pPr>
        <w:pStyle w:val="ppBodyText"/>
      </w:pPr>
      <w:r>
        <w:t>Generally</w:t>
      </w:r>
      <w:r w:rsidR="00D113B6">
        <w:t>,</w:t>
      </w:r>
      <w:r>
        <w:t xml:space="preserve"> a web application goes through a chain of</w:t>
      </w:r>
      <w:r w:rsidR="00DB79E9">
        <w:t xml:space="preserve"> environments </w:t>
      </w:r>
      <w:r>
        <w:t xml:space="preserve">before it </w:t>
      </w:r>
      <w:r w:rsidR="00DB79E9">
        <w:t xml:space="preserve">makes it into a </w:t>
      </w:r>
      <w:r>
        <w:t>Production environment. Some of these environments are Development (the developer’s local machine), Quality Assurance (QA), and User Acceptance Testing (UAT)</w:t>
      </w:r>
      <w:r w:rsidR="00D113B6">
        <w:t xml:space="preserve"> </w:t>
      </w:r>
      <w:r>
        <w:t>/</w:t>
      </w:r>
      <w:r w:rsidR="00D113B6">
        <w:t xml:space="preserve"> </w:t>
      </w:r>
      <w:r>
        <w:t>Staging</w:t>
      </w:r>
      <w:r w:rsidR="00D113B6">
        <w:t xml:space="preserve"> </w:t>
      </w:r>
      <w:r>
        <w:t>/</w:t>
      </w:r>
      <w:r w:rsidR="00D113B6">
        <w:t xml:space="preserve"> </w:t>
      </w:r>
      <w:r>
        <w:t>Pre-Production. As applications transition through these environments, various settings in the configuration files must change. In addition to database connection strings</w:t>
      </w:r>
      <w:r w:rsidR="00D113B6">
        <w:t>,</w:t>
      </w:r>
      <w:r>
        <w:t xml:space="preserve"> many Enterprise scale applications also rely on configuration settings for logging destinations, file drop shares and a</w:t>
      </w:r>
      <w:r w:rsidR="009C6751">
        <w:t>ddresses for service endpoints.</w:t>
      </w:r>
    </w:p>
    <w:p w:rsidR="00AF5123" w:rsidRDefault="00AF5123" w:rsidP="00AF5123">
      <w:pPr>
        <w:pStyle w:val="ppBodyText"/>
      </w:pPr>
      <w:r>
        <w:t xml:space="preserve">Visual Studio 2010 adds a new </w:t>
      </w:r>
      <w:proofErr w:type="spellStart"/>
      <w:r w:rsidR="00687181">
        <w:t>Web.config</w:t>
      </w:r>
      <w:proofErr w:type="spellEnd"/>
      <w:r>
        <w:t xml:space="preserve"> transformation model that you can use to automate changes to the </w:t>
      </w:r>
      <w:proofErr w:type="spellStart"/>
      <w:r w:rsidR="00687181">
        <w:t>Web.config</w:t>
      </w:r>
      <w:proofErr w:type="spellEnd"/>
      <w:r>
        <w:t xml:space="preserve"> file during the deployment of the application when you use </w:t>
      </w:r>
      <w:proofErr w:type="spellStart"/>
      <w:r w:rsidR="006D5AC9">
        <w:t>MSDeploy</w:t>
      </w:r>
      <w:proofErr w:type="spellEnd"/>
      <w:r w:rsidR="006D5AC9">
        <w:t xml:space="preserve"> to</w:t>
      </w:r>
      <w:r w:rsidR="009C6751">
        <w:t xml:space="preserve"> promote your code.</w:t>
      </w:r>
    </w:p>
    <w:p w:rsidR="00AF5123" w:rsidRDefault="00AF5123" w:rsidP="00AF5123">
      <w:pPr>
        <w:pStyle w:val="ppNote"/>
        <w:numPr>
          <w:ilvl w:val="0"/>
          <w:numId w:val="0"/>
        </w:numPr>
        <w:ind w:left="144"/>
        <w:rPr>
          <w:noProof/>
        </w:rPr>
      </w:pPr>
      <w:r w:rsidRPr="00DA61F9">
        <w:rPr>
          <w:b/>
          <w:noProof/>
        </w:rPr>
        <w:t>Note:</w:t>
      </w:r>
      <w:r w:rsidRPr="00D113B6">
        <w:rPr>
          <w:noProof/>
        </w:rPr>
        <w:t xml:space="preserve"> </w:t>
      </w:r>
      <w:r>
        <w:rPr>
          <w:noProof/>
        </w:rPr>
        <w:t xml:space="preserve">To complete the tasks in this exercise, you must have completed all the tasks in Exercise 1, or use the solution from the </w:t>
      </w:r>
      <w:r w:rsidR="00B975C1" w:rsidRPr="005D0D82">
        <w:rPr>
          <w:b/>
          <w:i/>
        </w:rPr>
        <w:t>%TrainingKitInstallFolder%</w:t>
      </w:r>
      <w:r w:rsidR="00757D1F" w:rsidRPr="00F66BBE">
        <w:rPr>
          <w:b/>
          <w:i/>
        </w:rPr>
        <w:t>\Labs\</w:t>
      </w:r>
      <w:r w:rsidR="00757D1F">
        <w:rPr>
          <w:b/>
          <w:i/>
        </w:rPr>
        <w:t>WebDevelopment\</w:t>
      </w:r>
      <w:r w:rsidR="00325FFB">
        <w:rPr>
          <w:b/>
          <w:i/>
        </w:rPr>
        <w:t>Source\</w:t>
      </w:r>
      <w:r w:rsidR="00757D1F" w:rsidRPr="00757D1F">
        <w:rPr>
          <w:b/>
          <w:i/>
        </w:rPr>
        <w:t>Ex02</w:t>
      </w:r>
      <w:r w:rsidR="005D0D82">
        <w:rPr>
          <w:b/>
          <w:i/>
        </w:rPr>
        <w:t>-</w:t>
      </w:r>
      <w:r w:rsidR="00757D1F" w:rsidRPr="00757D1F">
        <w:rPr>
          <w:b/>
          <w:i/>
        </w:rPr>
        <w:t>TransformingWebConfig</w:t>
      </w:r>
      <w:r w:rsidR="00757D1F">
        <w:rPr>
          <w:b/>
          <w:i/>
        </w:rPr>
        <w:t>\begin</w:t>
      </w:r>
      <w:r w:rsidR="00B7457A">
        <w:rPr>
          <w:b/>
          <w:i/>
        </w:rPr>
        <w:t>\C#</w:t>
      </w:r>
      <w:r w:rsidR="00757D1F">
        <w:rPr>
          <w:b/>
          <w:i/>
        </w:rPr>
        <w:t>\</w:t>
      </w:r>
      <w:r w:rsidR="00757D1F" w:rsidRPr="00757D1F">
        <w:rPr>
          <w:b/>
          <w:i/>
        </w:rPr>
        <w:t>HTMLLab</w:t>
      </w:r>
      <w:r w:rsidR="00757D1F">
        <w:rPr>
          <w:noProof/>
        </w:rPr>
        <w:t xml:space="preserve"> </w:t>
      </w:r>
      <w:r>
        <w:rPr>
          <w:noProof/>
        </w:rPr>
        <w:t>folder.</w:t>
      </w:r>
    </w:p>
    <w:p w:rsidR="009C6751" w:rsidRDefault="009C6751" w:rsidP="009C6751">
      <w:pPr>
        <w:pStyle w:val="ppBodyText"/>
        <w:rPr>
          <w:noProof/>
        </w:rPr>
      </w:pPr>
    </w:p>
    <w:p w:rsidR="0091428C" w:rsidRDefault="0091428C" w:rsidP="0091428C">
      <w:pPr>
        <w:pStyle w:val="ppListEnd"/>
        <w:rPr>
          <w:noProof/>
        </w:rPr>
      </w:pPr>
    </w:p>
    <w:p w:rsidR="00DF3C89" w:rsidRPr="00DF3C89" w:rsidRDefault="00796AB2" w:rsidP="00DF3C89">
      <w:pPr>
        <w:pStyle w:val="ppProcedureStart"/>
      </w:pPr>
      <w:bookmarkStart w:id="16" w:name="_Toc282089421"/>
      <w:r w:rsidRPr="009319CC">
        <w:t>Task 1 – Creat</w:t>
      </w:r>
      <w:r w:rsidR="0091428C">
        <w:t>ing</w:t>
      </w:r>
      <w:r w:rsidRPr="009319CC">
        <w:t xml:space="preserve"> a Staging </w:t>
      </w:r>
      <w:r w:rsidR="0091428C">
        <w:t>C</w:t>
      </w:r>
      <w:r w:rsidRPr="009319CC">
        <w:t>onfiguration in Visual Studio 2010</w:t>
      </w:r>
      <w:bookmarkEnd w:id="16"/>
    </w:p>
    <w:p w:rsidR="002A5672" w:rsidRDefault="00AF5123">
      <w:pPr>
        <w:pStyle w:val="ppNumberList"/>
        <w:rPr>
          <w:rFonts w:eastAsia="Times New Roman"/>
          <w:lang w:bidi="ar-SA"/>
        </w:rPr>
      </w:pPr>
      <w:r w:rsidRPr="00DF3C89">
        <w:rPr>
          <w:rFonts w:eastAsia="Times New Roman"/>
          <w:lang w:bidi="ar-SA"/>
        </w:rPr>
        <w:t xml:space="preserve">Open the </w:t>
      </w:r>
      <w:proofErr w:type="spellStart"/>
      <w:r w:rsidRPr="00DF3C89">
        <w:rPr>
          <w:rFonts w:eastAsia="Times New Roman"/>
          <w:b/>
          <w:lang w:bidi="ar-SA"/>
        </w:rPr>
        <w:t>HTMLLab</w:t>
      </w:r>
      <w:proofErr w:type="spellEnd"/>
      <w:r w:rsidRPr="00DF3C89">
        <w:rPr>
          <w:rFonts w:eastAsia="Times New Roman"/>
          <w:lang w:bidi="ar-SA"/>
        </w:rPr>
        <w:t xml:space="preserve"> Web Application completed at the end of the previous exercise.</w:t>
      </w:r>
    </w:p>
    <w:p w:rsidR="00AF5123" w:rsidRDefault="00AF5123" w:rsidP="00AF5123">
      <w:pPr>
        <w:pStyle w:val="ppNumberList"/>
        <w:rPr>
          <w:rFonts w:eastAsia="Times New Roman"/>
          <w:lang w:bidi="ar-SA"/>
        </w:rPr>
      </w:pPr>
      <w:r>
        <w:rPr>
          <w:rFonts w:eastAsia="Times New Roman"/>
          <w:lang w:bidi="ar-SA"/>
        </w:rPr>
        <w:t xml:space="preserve">Select </w:t>
      </w:r>
      <w:r w:rsidRPr="00504BD8">
        <w:rPr>
          <w:rFonts w:eastAsia="Times New Roman"/>
          <w:b/>
          <w:lang w:bidi="ar-SA"/>
        </w:rPr>
        <w:t>Build</w:t>
      </w:r>
      <w:r>
        <w:rPr>
          <w:rFonts w:eastAsia="Times New Roman"/>
          <w:lang w:bidi="ar-SA"/>
        </w:rPr>
        <w:t xml:space="preserve"> | </w:t>
      </w:r>
      <w:r w:rsidRPr="00504BD8">
        <w:rPr>
          <w:rFonts w:eastAsia="Times New Roman"/>
          <w:b/>
          <w:lang w:bidi="ar-SA"/>
        </w:rPr>
        <w:t>Configuration Man</w:t>
      </w:r>
      <w:r>
        <w:rPr>
          <w:rFonts w:eastAsia="Times New Roman"/>
          <w:b/>
          <w:lang w:bidi="ar-SA"/>
        </w:rPr>
        <w:t>a</w:t>
      </w:r>
      <w:r w:rsidRPr="00504BD8">
        <w:rPr>
          <w:rFonts w:eastAsia="Times New Roman"/>
          <w:b/>
          <w:lang w:bidi="ar-SA"/>
        </w:rPr>
        <w:t>ger</w:t>
      </w:r>
      <w:r>
        <w:rPr>
          <w:rFonts w:eastAsia="Times New Roman"/>
          <w:lang w:bidi="ar-SA"/>
        </w:rPr>
        <w:t xml:space="preserve"> from the menu. The </w:t>
      </w:r>
      <w:r w:rsidRPr="00194040">
        <w:rPr>
          <w:rFonts w:eastAsia="Times New Roman"/>
          <w:b/>
          <w:lang w:bidi="ar-SA"/>
        </w:rPr>
        <w:t>Configuration Manager</w:t>
      </w:r>
      <w:r>
        <w:rPr>
          <w:rFonts w:eastAsia="Times New Roman"/>
          <w:lang w:bidi="ar-SA"/>
        </w:rPr>
        <w:t xml:space="preserve"> dialog appears:</w:t>
      </w:r>
    </w:p>
    <w:p w:rsidR="00D90236" w:rsidRPr="00D90236" w:rsidRDefault="00D90236" w:rsidP="00D90236">
      <w:pPr>
        <w:pStyle w:val="ppFigureIndent"/>
        <w:rPr>
          <w:lang w:bidi="ar-SA"/>
        </w:rPr>
      </w:pPr>
      <w:r w:rsidRPr="00D90236">
        <w:rPr>
          <w:noProof/>
          <w:lang w:val="es-AR" w:eastAsia="es-AR" w:bidi="ar-SA"/>
        </w:rPr>
        <w:lastRenderedPageBreak/>
        <w:drawing>
          <wp:inline distT="0" distB="0" distL="0" distR="0">
            <wp:extent cx="59436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369570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13</w:t>
      </w:r>
      <w:r w:rsidR="004E1220">
        <w:rPr>
          <w:noProof/>
        </w:rPr>
        <w:fldChar w:fldCharType="end"/>
      </w:r>
    </w:p>
    <w:p w:rsidR="00AF5123" w:rsidRDefault="00AF5123" w:rsidP="00AF5123">
      <w:pPr>
        <w:pStyle w:val="ppFigureCaptionIndent"/>
        <w:numPr>
          <w:ilvl w:val="0"/>
          <w:numId w:val="0"/>
        </w:numPr>
        <w:ind w:left="754"/>
      </w:pPr>
      <w:r>
        <w:t>Configuration Manager</w:t>
      </w:r>
    </w:p>
    <w:p w:rsidR="009319CC" w:rsidRPr="009319CC" w:rsidRDefault="009319CC" w:rsidP="009319CC">
      <w:pPr>
        <w:pStyle w:val="ppBodyTextIndent"/>
      </w:pPr>
    </w:p>
    <w:p w:rsidR="00AF5123" w:rsidRDefault="00AF5123" w:rsidP="00AF5123">
      <w:pPr>
        <w:pStyle w:val="ppNumberList"/>
        <w:rPr>
          <w:rFonts w:eastAsia="Times New Roman"/>
          <w:lang w:bidi="ar-SA"/>
        </w:rPr>
      </w:pPr>
      <w:r>
        <w:rPr>
          <w:rFonts w:eastAsia="Times New Roman"/>
          <w:lang w:bidi="ar-SA"/>
        </w:rPr>
        <w:t xml:space="preserve">Select </w:t>
      </w:r>
      <w:r w:rsidRPr="007113FA">
        <w:rPr>
          <w:rFonts w:eastAsia="Times New Roman"/>
          <w:b/>
          <w:lang w:bidi="ar-SA"/>
        </w:rPr>
        <w:t>&lt;New…&gt;</w:t>
      </w:r>
      <w:r>
        <w:rPr>
          <w:rFonts w:eastAsia="Times New Roman"/>
          <w:lang w:bidi="ar-SA"/>
        </w:rPr>
        <w:t xml:space="preserve"> from the </w:t>
      </w:r>
      <w:r w:rsidRPr="007113FA">
        <w:rPr>
          <w:rFonts w:eastAsia="Times New Roman"/>
          <w:b/>
          <w:lang w:bidi="ar-SA"/>
        </w:rPr>
        <w:t>Active solution configuration</w:t>
      </w:r>
      <w:r>
        <w:rPr>
          <w:rFonts w:eastAsia="Times New Roman"/>
          <w:lang w:bidi="ar-SA"/>
        </w:rPr>
        <w:t xml:space="preserve"> dropdown list to bring up the </w:t>
      </w:r>
      <w:r w:rsidRPr="007113FA">
        <w:rPr>
          <w:rFonts w:eastAsia="Times New Roman"/>
          <w:b/>
          <w:lang w:bidi="ar-SA"/>
        </w:rPr>
        <w:t>New Solution Configuration</w:t>
      </w:r>
      <w:r>
        <w:rPr>
          <w:rFonts w:eastAsia="Times New Roman"/>
          <w:lang w:bidi="ar-SA"/>
        </w:rPr>
        <w:t xml:space="preserve"> dialog.</w:t>
      </w:r>
    </w:p>
    <w:p w:rsidR="00D90236" w:rsidRPr="00D90236" w:rsidRDefault="00D90236" w:rsidP="00D90236">
      <w:pPr>
        <w:pStyle w:val="ppFigureIndent"/>
        <w:rPr>
          <w:lang w:bidi="ar-SA"/>
        </w:rPr>
      </w:pPr>
      <w:r w:rsidRPr="00D90236">
        <w:rPr>
          <w:noProof/>
          <w:lang w:val="es-AR" w:eastAsia="es-AR" w:bidi="ar-SA"/>
        </w:rPr>
        <w:drawing>
          <wp:inline distT="0" distB="0" distL="0" distR="0">
            <wp:extent cx="4057650" cy="210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057650" cy="210502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14</w:t>
      </w:r>
      <w:r w:rsidR="004E1220">
        <w:rPr>
          <w:noProof/>
        </w:rPr>
        <w:fldChar w:fldCharType="end"/>
      </w:r>
    </w:p>
    <w:p w:rsidR="00AF5123" w:rsidRDefault="00AF5123" w:rsidP="00AF5123">
      <w:pPr>
        <w:pStyle w:val="ppFigureCaptionIndent"/>
        <w:numPr>
          <w:ilvl w:val="0"/>
          <w:numId w:val="0"/>
        </w:numPr>
        <w:ind w:left="754"/>
      </w:pPr>
      <w:r>
        <w:t>New Solution Configuration</w:t>
      </w:r>
    </w:p>
    <w:p w:rsidR="009319CC" w:rsidRPr="009319CC" w:rsidRDefault="009319CC" w:rsidP="009319CC">
      <w:pPr>
        <w:pStyle w:val="ppBodyTextIndent"/>
      </w:pPr>
    </w:p>
    <w:p w:rsidR="00AF5123" w:rsidRDefault="00AF5123" w:rsidP="00AF5123">
      <w:pPr>
        <w:pStyle w:val="ppNumberList"/>
        <w:rPr>
          <w:rFonts w:eastAsia="Times New Roman"/>
          <w:lang w:bidi="ar-SA"/>
        </w:rPr>
      </w:pPr>
      <w:r>
        <w:rPr>
          <w:rFonts w:eastAsia="Times New Roman"/>
          <w:lang w:bidi="ar-SA"/>
        </w:rPr>
        <w:lastRenderedPageBreak/>
        <w:t xml:space="preserve">In the </w:t>
      </w:r>
      <w:r w:rsidRPr="007113FA">
        <w:rPr>
          <w:rFonts w:eastAsia="Times New Roman"/>
          <w:b/>
          <w:lang w:bidi="ar-SA"/>
        </w:rPr>
        <w:t>Name</w:t>
      </w:r>
      <w:r>
        <w:rPr>
          <w:rFonts w:eastAsia="Times New Roman"/>
          <w:lang w:bidi="ar-SA"/>
        </w:rPr>
        <w:t xml:space="preserve"> field type </w:t>
      </w:r>
      <w:r w:rsidRPr="007113FA">
        <w:rPr>
          <w:rFonts w:eastAsia="Times New Roman"/>
          <w:lang w:bidi="ar-SA"/>
        </w:rPr>
        <w:t xml:space="preserve">“Staging” </w:t>
      </w:r>
      <w:r>
        <w:rPr>
          <w:rFonts w:eastAsia="Times New Roman"/>
          <w:lang w:bidi="ar-SA"/>
        </w:rPr>
        <w:t xml:space="preserve">and from the </w:t>
      </w:r>
      <w:r w:rsidRPr="007113FA">
        <w:rPr>
          <w:rFonts w:eastAsia="Times New Roman"/>
          <w:b/>
          <w:lang w:bidi="ar-SA"/>
        </w:rPr>
        <w:t>Copy setting from</w:t>
      </w:r>
      <w:r>
        <w:rPr>
          <w:rFonts w:eastAsia="Times New Roman"/>
          <w:lang w:bidi="ar-SA"/>
        </w:rPr>
        <w:t xml:space="preserve"> dropdown list select </w:t>
      </w:r>
      <w:r w:rsidRPr="007113FA">
        <w:rPr>
          <w:rFonts w:eastAsia="Times New Roman"/>
          <w:b/>
          <w:lang w:bidi="ar-SA"/>
        </w:rPr>
        <w:t>Release</w:t>
      </w:r>
      <w:r>
        <w:rPr>
          <w:rFonts w:eastAsia="Times New Roman"/>
          <w:lang w:bidi="ar-SA"/>
        </w:rPr>
        <w:t>. Leave</w:t>
      </w:r>
      <w:r w:rsidRPr="007113FA">
        <w:rPr>
          <w:rFonts w:eastAsia="Times New Roman"/>
          <w:lang w:bidi="ar-SA"/>
        </w:rPr>
        <w:t xml:space="preserve"> the </w:t>
      </w:r>
      <w:r w:rsidRPr="007113FA">
        <w:rPr>
          <w:rFonts w:eastAsia="Times New Roman"/>
          <w:b/>
          <w:lang w:bidi="ar-SA"/>
        </w:rPr>
        <w:t>Create new project configurations</w:t>
      </w:r>
      <w:r>
        <w:rPr>
          <w:rFonts w:eastAsia="Times New Roman"/>
          <w:lang w:bidi="ar-SA"/>
        </w:rPr>
        <w:t xml:space="preserve"> checkbox checked. Your dialog should look similar to the figure below:</w:t>
      </w:r>
    </w:p>
    <w:p w:rsidR="000239EF" w:rsidRPr="000239EF" w:rsidRDefault="000239EF" w:rsidP="000239EF">
      <w:pPr>
        <w:pStyle w:val="ppFigureIndent"/>
        <w:rPr>
          <w:lang w:bidi="ar-SA"/>
        </w:rPr>
      </w:pPr>
      <w:r w:rsidRPr="000239EF">
        <w:rPr>
          <w:noProof/>
          <w:lang w:val="es-AR" w:eastAsia="es-AR" w:bidi="ar-SA"/>
        </w:rPr>
        <w:drawing>
          <wp:inline distT="0" distB="0" distL="0" distR="0">
            <wp:extent cx="40576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057650" cy="210502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15</w:t>
      </w:r>
      <w:r w:rsidR="004E1220">
        <w:rPr>
          <w:noProof/>
        </w:rPr>
        <w:fldChar w:fldCharType="end"/>
      </w:r>
    </w:p>
    <w:p w:rsidR="00AF5123" w:rsidRDefault="00AF5123" w:rsidP="00AF5123">
      <w:pPr>
        <w:pStyle w:val="ppFigureCaptionIndent"/>
        <w:numPr>
          <w:ilvl w:val="0"/>
          <w:numId w:val="0"/>
        </w:numPr>
        <w:ind w:left="754"/>
      </w:pPr>
      <w:r>
        <w:t>New Solution Configuration for the new Staging configuration</w:t>
      </w:r>
    </w:p>
    <w:p w:rsidR="00630215" w:rsidRPr="00630215" w:rsidRDefault="00630215" w:rsidP="00630215">
      <w:pPr>
        <w:pStyle w:val="ppBodyTextIndent"/>
      </w:pPr>
    </w:p>
    <w:p w:rsidR="00AF5123" w:rsidRDefault="00AF5123" w:rsidP="00AF5123">
      <w:pPr>
        <w:pStyle w:val="ppNumberList"/>
        <w:rPr>
          <w:rFonts w:eastAsia="Times New Roman"/>
          <w:lang w:bidi="ar-SA"/>
        </w:rPr>
      </w:pPr>
      <w:r>
        <w:rPr>
          <w:rFonts w:eastAsia="Times New Roman"/>
          <w:lang w:bidi="ar-SA"/>
        </w:rPr>
        <w:t xml:space="preserve">Click the </w:t>
      </w:r>
      <w:r w:rsidRPr="007113FA">
        <w:rPr>
          <w:rFonts w:eastAsia="Times New Roman"/>
          <w:b/>
          <w:lang w:bidi="ar-SA"/>
        </w:rPr>
        <w:t>OK</w:t>
      </w:r>
      <w:r>
        <w:rPr>
          <w:rFonts w:eastAsia="Times New Roman"/>
          <w:lang w:bidi="ar-SA"/>
        </w:rPr>
        <w:t xml:space="preserve"> button. Click the </w:t>
      </w:r>
      <w:r w:rsidRPr="007113FA">
        <w:rPr>
          <w:rFonts w:eastAsia="Times New Roman"/>
          <w:b/>
          <w:lang w:bidi="ar-SA"/>
        </w:rPr>
        <w:t>Close</w:t>
      </w:r>
      <w:r w:rsidRPr="001008AC">
        <w:rPr>
          <w:rFonts w:eastAsia="Times New Roman"/>
          <w:lang w:bidi="ar-SA"/>
        </w:rPr>
        <w:t xml:space="preserve"> button to close</w:t>
      </w:r>
      <w:r>
        <w:rPr>
          <w:rFonts w:eastAsia="Times New Roman"/>
          <w:lang w:bidi="ar-SA"/>
        </w:rPr>
        <w:t xml:space="preserve"> the </w:t>
      </w:r>
      <w:r w:rsidRPr="007113FA">
        <w:rPr>
          <w:rFonts w:eastAsia="Times New Roman"/>
          <w:b/>
          <w:lang w:bidi="ar-SA"/>
        </w:rPr>
        <w:t>Configuration Manager</w:t>
      </w:r>
      <w:r>
        <w:rPr>
          <w:rFonts w:eastAsia="Times New Roman"/>
          <w:lang w:bidi="ar-SA"/>
        </w:rPr>
        <w:t>.</w:t>
      </w:r>
    </w:p>
    <w:p w:rsidR="00AF5123" w:rsidRDefault="00AF5123" w:rsidP="00AF5123">
      <w:pPr>
        <w:pStyle w:val="ppNumberList"/>
        <w:rPr>
          <w:rFonts w:eastAsia="Times New Roman"/>
          <w:lang w:bidi="ar-SA"/>
        </w:rPr>
      </w:pPr>
      <w:r>
        <w:rPr>
          <w:rFonts w:eastAsia="Times New Roman"/>
          <w:lang w:bidi="ar-SA"/>
        </w:rPr>
        <w:t xml:space="preserve">In the </w:t>
      </w:r>
      <w:r w:rsidRPr="00CB44FC">
        <w:rPr>
          <w:rFonts w:eastAsia="Times New Roman"/>
          <w:b/>
          <w:lang w:bidi="ar-SA"/>
        </w:rPr>
        <w:t>Solution Explorer</w:t>
      </w:r>
      <w:r>
        <w:rPr>
          <w:rFonts w:eastAsia="Times New Roman"/>
          <w:lang w:bidi="ar-SA"/>
        </w:rPr>
        <w:t xml:space="preserve">, notice that there is an expandable node next to the </w:t>
      </w:r>
      <w:proofErr w:type="spellStart"/>
      <w:r w:rsidR="00687181">
        <w:rPr>
          <w:rFonts w:eastAsia="Times New Roman"/>
          <w:lang w:bidi="ar-SA"/>
        </w:rPr>
        <w:t>Web.config</w:t>
      </w:r>
      <w:proofErr w:type="spellEnd"/>
      <w:r>
        <w:rPr>
          <w:rFonts w:eastAsia="Times New Roman"/>
          <w:lang w:bidi="ar-SA"/>
        </w:rPr>
        <w:t xml:space="preserve"> file. Click the node to expand the tree view. Notice that there are two files under </w:t>
      </w:r>
      <w:proofErr w:type="spellStart"/>
      <w:r w:rsidR="00687181">
        <w:rPr>
          <w:rFonts w:eastAsia="Times New Roman"/>
          <w:lang w:bidi="ar-SA"/>
        </w:rPr>
        <w:t>Web.config</w:t>
      </w:r>
      <w:proofErr w:type="spellEnd"/>
      <w:r>
        <w:rPr>
          <w:rFonts w:eastAsia="Times New Roman"/>
          <w:lang w:bidi="ar-SA"/>
        </w:rPr>
        <w:t xml:space="preserve"> that follow a </w:t>
      </w:r>
      <w:r w:rsidR="00D221B7" w:rsidRPr="00D221B7">
        <w:rPr>
          <w:rFonts w:eastAsia="Times New Roman"/>
          <w:i/>
          <w:lang w:bidi="ar-SA"/>
        </w:rPr>
        <w:t>W</w:t>
      </w:r>
      <w:r w:rsidRPr="00D221B7">
        <w:rPr>
          <w:rFonts w:eastAsia="Times New Roman"/>
          <w:i/>
          <w:lang w:bidi="ar-SA"/>
        </w:rPr>
        <w:t>eb</w:t>
      </w:r>
      <w:proofErr w:type="gramStart"/>
      <w:r w:rsidRPr="00D221B7">
        <w:rPr>
          <w:rFonts w:eastAsia="Times New Roman"/>
          <w:i/>
          <w:lang w:bidi="ar-SA"/>
        </w:rPr>
        <w:t>.&lt;</w:t>
      </w:r>
      <w:proofErr w:type="gramEnd"/>
      <w:r w:rsidRPr="00D221B7">
        <w:rPr>
          <w:rFonts w:eastAsia="Times New Roman"/>
          <w:i/>
          <w:lang w:bidi="ar-SA"/>
        </w:rPr>
        <w:t>configuration&gt;.</w:t>
      </w:r>
      <w:proofErr w:type="spellStart"/>
      <w:r w:rsidRPr="00D221B7">
        <w:rPr>
          <w:rFonts w:eastAsia="Times New Roman"/>
          <w:i/>
          <w:lang w:bidi="ar-SA"/>
        </w:rPr>
        <w:t>config</w:t>
      </w:r>
      <w:proofErr w:type="spellEnd"/>
      <w:r>
        <w:rPr>
          <w:rFonts w:eastAsia="Times New Roman"/>
          <w:lang w:bidi="ar-SA"/>
        </w:rPr>
        <w:t xml:space="preserve"> naming convention.</w:t>
      </w:r>
    </w:p>
    <w:p w:rsidR="00726FFD" w:rsidRPr="00726FFD" w:rsidRDefault="00726FFD" w:rsidP="00726FFD">
      <w:pPr>
        <w:pStyle w:val="ppFigureIndent"/>
        <w:rPr>
          <w:lang w:bidi="ar-SA"/>
        </w:rPr>
      </w:pPr>
      <w:r w:rsidRPr="00726FFD">
        <w:rPr>
          <w:noProof/>
          <w:lang w:val="es-AR" w:eastAsia="es-AR" w:bidi="ar-SA"/>
        </w:rPr>
        <w:drawing>
          <wp:inline distT="0" distB="0" distL="0" distR="0">
            <wp:extent cx="203835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038350" cy="226695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16</w:t>
      </w:r>
      <w:r w:rsidR="004E1220">
        <w:rPr>
          <w:noProof/>
        </w:rPr>
        <w:fldChar w:fldCharType="end"/>
      </w:r>
    </w:p>
    <w:p w:rsidR="00AF5123" w:rsidRDefault="00AF5123" w:rsidP="00AF5123">
      <w:pPr>
        <w:pStyle w:val="ppFigureCaptionIndent"/>
        <w:numPr>
          <w:ilvl w:val="0"/>
          <w:numId w:val="0"/>
        </w:numPr>
        <w:ind w:left="754"/>
      </w:pPr>
      <w:r>
        <w:t>Debug and Release configuration files</w:t>
      </w:r>
    </w:p>
    <w:p w:rsidR="009319CC" w:rsidRPr="009C6751" w:rsidRDefault="009319CC" w:rsidP="009C6751">
      <w:pPr>
        <w:pStyle w:val="ppBodyTextIndent"/>
      </w:pPr>
    </w:p>
    <w:p w:rsidR="00726FFD" w:rsidRDefault="00AF5123" w:rsidP="009C6751">
      <w:pPr>
        <w:pStyle w:val="ppBodyTextIndent"/>
      </w:pPr>
      <w:r w:rsidRPr="009C6751">
        <w:lastRenderedPageBreak/>
        <w:t>The changes between the environments are stored in these delta files. By default, all web applications start with a Debug and Release configuration file. Visual Studio can add a new transformation for new configuration</w:t>
      </w:r>
      <w:r w:rsidR="00726FFD">
        <w:t>s that developers create.</w:t>
      </w:r>
    </w:p>
    <w:p w:rsidR="00AF5123" w:rsidRPr="009C6751" w:rsidRDefault="00726FFD" w:rsidP="00726FFD">
      <w:pPr>
        <w:pStyle w:val="ppNumberList"/>
      </w:pPr>
      <w:r>
        <w:t xml:space="preserve">Add a new </w:t>
      </w:r>
      <w:proofErr w:type="spellStart"/>
      <w:r>
        <w:t>Web.config</w:t>
      </w:r>
      <w:proofErr w:type="spellEnd"/>
      <w:r>
        <w:t xml:space="preserve"> transformation. To do this, right-</w:t>
      </w:r>
      <w:r w:rsidR="00AF5123" w:rsidRPr="009C6751">
        <w:t xml:space="preserve">click on the </w:t>
      </w:r>
      <w:proofErr w:type="spellStart"/>
      <w:r w:rsidR="00687181" w:rsidRPr="009C6751">
        <w:t>Web.config</w:t>
      </w:r>
      <w:proofErr w:type="spellEnd"/>
      <w:r w:rsidR="00AF5123" w:rsidRPr="009C6751">
        <w:t xml:space="preserve"> </w:t>
      </w:r>
      <w:r>
        <w:t xml:space="preserve">file </w:t>
      </w:r>
      <w:r w:rsidR="00AF5123" w:rsidRPr="009C6751">
        <w:t xml:space="preserve">and from the menu </w:t>
      </w:r>
      <w:proofErr w:type="gramStart"/>
      <w:r w:rsidR="00AF5123" w:rsidRPr="009C6751">
        <w:t>select</w:t>
      </w:r>
      <w:proofErr w:type="gramEnd"/>
      <w:r w:rsidR="00AF5123" w:rsidRPr="009C6751">
        <w:t xml:space="preserve"> </w:t>
      </w:r>
      <w:r w:rsidR="00AF5123" w:rsidRPr="009C6751">
        <w:rPr>
          <w:b/>
        </w:rPr>
        <w:t xml:space="preserve">Add </w:t>
      </w:r>
      <w:proofErr w:type="spellStart"/>
      <w:r w:rsidR="00AF5123" w:rsidRPr="009C6751">
        <w:rPr>
          <w:b/>
        </w:rPr>
        <w:t>Config</w:t>
      </w:r>
      <w:proofErr w:type="spellEnd"/>
      <w:r w:rsidR="00AF5123" w:rsidRPr="009C6751">
        <w:rPr>
          <w:b/>
        </w:rPr>
        <w:t xml:space="preserve"> Transforms</w:t>
      </w:r>
      <w:r w:rsidR="00AF5123" w:rsidRPr="009C6751">
        <w:t>. Notice that new Staging configuration file is automatically added:</w:t>
      </w:r>
    </w:p>
    <w:p w:rsidR="00726FFD" w:rsidRPr="00726FFD" w:rsidRDefault="00726FFD" w:rsidP="00726FFD">
      <w:pPr>
        <w:pStyle w:val="ppFigureIndent"/>
        <w:rPr>
          <w:lang w:bidi="ar-SA"/>
        </w:rPr>
      </w:pPr>
      <w:r w:rsidRPr="00726FFD">
        <w:rPr>
          <w:noProof/>
          <w:lang w:val="es-AR" w:eastAsia="es-AR" w:bidi="ar-SA"/>
        </w:rPr>
        <w:drawing>
          <wp:inline distT="0" distB="0" distL="0" distR="0">
            <wp:extent cx="201930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019300" cy="244792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17</w:t>
      </w:r>
      <w:r w:rsidR="004E1220">
        <w:rPr>
          <w:noProof/>
        </w:rPr>
        <w:fldChar w:fldCharType="end"/>
      </w:r>
    </w:p>
    <w:p w:rsidR="00AF5123" w:rsidRDefault="00AF5123" w:rsidP="00AF5123">
      <w:pPr>
        <w:pStyle w:val="ppFigureCaptionIndent"/>
        <w:numPr>
          <w:ilvl w:val="0"/>
          <w:numId w:val="0"/>
        </w:numPr>
        <w:ind w:left="754"/>
      </w:pPr>
      <w:r>
        <w:t>Staging configuration added</w:t>
      </w:r>
    </w:p>
    <w:p w:rsidR="004D2330" w:rsidRPr="004D2330" w:rsidRDefault="004D2330" w:rsidP="009C6751">
      <w:pPr>
        <w:pStyle w:val="ppBodyTextIndent"/>
      </w:pPr>
    </w:p>
    <w:p w:rsidR="00AF5123" w:rsidRDefault="00AF5123" w:rsidP="00AF5123">
      <w:pPr>
        <w:pStyle w:val="ppNoteIndent"/>
        <w:numPr>
          <w:ilvl w:val="0"/>
          <w:numId w:val="0"/>
        </w:numPr>
        <w:ind w:left="754"/>
        <w:rPr>
          <w:rFonts w:eastAsia="Times New Roman"/>
          <w:lang w:bidi="ar-SA"/>
        </w:rPr>
      </w:pPr>
      <w:r w:rsidRPr="00026BF7">
        <w:rPr>
          <w:rFonts w:eastAsia="Times New Roman"/>
          <w:b/>
          <w:lang w:bidi="ar-SA"/>
        </w:rPr>
        <w:t>Note:</w:t>
      </w:r>
      <w:r w:rsidRPr="00B166E7">
        <w:rPr>
          <w:rFonts w:eastAsia="Times New Roman"/>
          <w:lang w:bidi="ar-SA"/>
        </w:rPr>
        <w:t xml:space="preserve"> </w:t>
      </w:r>
      <w:r w:rsidRPr="00026BF7">
        <w:rPr>
          <w:rFonts w:eastAsia="Times New Roman"/>
          <w:lang w:bidi="ar-SA"/>
        </w:rPr>
        <w:t xml:space="preserve">If </w:t>
      </w:r>
      <w:r>
        <w:rPr>
          <w:rFonts w:eastAsia="Times New Roman"/>
          <w:lang w:bidi="ar-SA"/>
        </w:rPr>
        <w:t xml:space="preserve">from the right-click menu </w:t>
      </w:r>
      <w:r w:rsidRPr="00026BF7">
        <w:rPr>
          <w:rFonts w:eastAsia="Times New Roman"/>
          <w:lang w:bidi="ar-SA"/>
        </w:rPr>
        <w:t xml:space="preserve">the </w:t>
      </w:r>
      <w:r w:rsidRPr="007113FA">
        <w:rPr>
          <w:rFonts w:eastAsia="Times New Roman"/>
          <w:b/>
          <w:lang w:bidi="ar-SA"/>
        </w:rPr>
        <w:t xml:space="preserve">Add </w:t>
      </w:r>
      <w:proofErr w:type="spellStart"/>
      <w:r w:rsidRPr="007113FA">
        <w:rPr>
          <w:rFonts w:eastAsia="Times New Roman"/>
          <w:b/>
          <w:lang w:bidi="ar-SA"/>
        </w:rPr>
        <w:t>Config</w:t>
      </w:r>
      <w:proofErr w:type="spellEnd"/>
      <w:r w:rsidRPr="007113FA">
        <w:rPr>
          <w:rFonts w:eastAsia="Times New Roman"/>
          <w:b/>
          <w:lang w:bidi="ar-SA"/>
        </w:rPr>
        <w:t xml:space="preserve"> Transforms</w:t>
      </w:r>
      <w:r w:rsidRPr="00026BF7">
        <w:rPr>
          <w:rFonts w:eastAsia="Times New Roman"/>
          <w:lang w:bidi="ar-SA"/>
        </w:rPr>
        <w:t xml:space="preserve"> is disabled, do a f</w:t>
      </w:r>
      <w:r w:rsidR="009C6751">
        <w:rPr>
          <w:rFonts w:eastAsia="Times New Roman"/>
          <w:lang w:bidi="ar-SA"/>
        </w:rPr>
        <w:t>ull rebuild of the application.</w:t>
      </w:r>
    </w:p>
    <w:p w:rsidR="004D2330" w:rsidRPr="00026BF7" w:rsidRDefault="004D2330" w:rsidP="00726FFD">
      <w:pPr>
        <w:pStyle w:val="ppBodyTextIndent"/>
        <w:rPr>
          <w:rFonts w:eastAsia="Times New Roman"/>
          <w:lang w:bidi="ar-SA"/>
        </w:rPr>
      </w:pPr>
    </w:p>
    <w:p w:rsidR="00AF5123" w:rsidRPr="00DA61F9" w:rsidRDefault="00AF5123" w:rsidP="00AF5123">
      <w:pPr>
        <w:pStyle w:val="ppListEnd"/>
        <w:rPr>
          <w:rFonts w:eastAsia="Times New Roman"/>
          <w:lang w:bidi="ar-SA"/>
        </w:rPr>
      </w:pPr>
    </w:p>
    <w:p w:rsidR="00AF5123" w:rsidRDefault="00796AB2" w:rsidP="0091428C">
      <w:pPr>
        <w:pStyle w:val="ppProcedureStart"/>
        <w:rPr>
          <w:rFonts w:eastAsia="Times New Roman"/>
          <w:lang w:bidi="ar-SA"/>
        </w:rPr>
      </w:pPr>
      <w:bookmarkStart w:id="17" w:name="_Toc282089422"/>
      <w:r>
        <w:rPr>
          <w:rFonts w:eastAsia="Times New Roman"/>
          <w:lang w:bidi="ar-SA"/>
        </w:rPr>
        <w:t>Task 2 – Add</w:t>
      </w:r>
      <w:r w:rsidR="0091428C">
        <w:rPr>
          <w:rFonts w:eastAsia="Times New Roman"/>
          <w:lang w:bidi="ar-SA"/>
        </w:rPr>
        <w:t>ing</w:t>
      </w:r>
      <w:r>
        <w:rPr>
          <w:rFonts w:eastAsia="Times New Roman"/>
          <w:lang w:bidi="ar-SA"/>
        </w:rPr>
        <w:t xml:space="preserve"> </w:t>
      </w:r>
      <w:r w:rsidR="0091428C">
        <w:rPr>
          <w:rFonts w:eastAsia="Times New Roman"/>
          <w:lang w:bidi="ar-SA"/>
        </w:rPr>
        <w:t>C</w:t>
      </w:r>
      <w:r>
        <w:rPr>
          <w:rFonts w:eastAsia="Times New Roman"/>
          <w:lang w:bidi="ar-SA"/>
        </w:rPr>
        <w:t xml:space="preserve">ode to </w:t>
      </w:r>
      <w:r w:rsidR="0091428C">
        <w:rPr>
          <w:rFonts w:eastAsia="Times New Roman"/>
          <w:lang w:bidi="ar-SA"/>
        </w:rPr>
        <w:t>P</w:t>
      </w:r>
      <w:r>
        <w:rPr>
          <w:rFonts w:eastAsia="Times New Roman"/>
          <w:lang w:bidi="ar-SA"/>
        </w:rPr>
        <w:t xml:space="preserve">opulate </w:t>
      </w:r>
      <w:r w:rsidR="0091428C">
        <w:rPr>
          <w:rFonts w:eastAsia="Times New Roman"/>
          <w:lang w:bidi="ar-SA"/>
        </w:rPr>
        <w:t>T</w:t>
      </w:r>
      <w:r>
        <w:rPr>
          <w:rFonts w:eastAsia="Times New Roman"/>
          <w:lang w:bidi="ar-SA"/>
        </w:rPr>
        <w:t xml:space="preserve">ext </w:t>
      </w:r>
      <w:r w:rsidR="0091428C">
        <w:rPr>
          <w:rFonts w:eastAsia="Times New Roman"/>
          <w:lang w:bidi="ar-SA"/>
        </w:rPr>
        <w:t>V</w:t>
      </w:r>
      <w:r>
        <w:rPr>
          <w:rFonts w:eastAsia="Times New Roman"/>
          <w:lang w:bidi="ar-SA"/>
        </w:rPr>
        <w:t xml:space="preserve">alue of </w:t>
      </w:r>
      <w:proofErr w:type="spellStart"/>
      <w:r>
        <w:rPr>
          <w:rFonts w:eastAsia="Times New Roman"/>
          <w:lang w:bidi="ar-SA"/>
        </w:rPr>
        <w:t>EnvName</w:t>
      </w:r>
      <w:proofErr w:type="spellEnd"/>
      <w:r>
        <w:rPr>
          <w:rFonts w:eastAsia="Times New Roman"/>
          <w:lang w:bidi="ar-SA"/>
        </w:rPr>
        <w:t xml:space="preserve"> from a </w:t>
      </w:r>
      <w:r w:rsidR="0091428C">
        <w:rPr>
          <w:rFonts w:eastAsia="Times New Roman"/>
          <w:lang w:bidi="ar-SA"/>
        </w:rPr>
        <w:t>V</w:t>
      </w:r>
      <w:r>
        <w:rPr>
          <w:rFonts w:eastAsia="Times New Roman"/>
          <w:lang w:bidi="ar-SA"/>
        </w:rPr>
        <w:t xml:space="preserve">alue in the </w:t>
      </w:r>
      <w:proofErr w:type="spellStart"/>
      <w:r w:rsidR="00687181">
        <w:rPr>
          <w:rFonts w:eastAsia="Times New Roman"/>
          <w:lang w:bidi="ar-SA"/>
        </w:rPr>
        <w:t>Web.config</w:t>
      </w:r>
      <w:bookmarkEnd w:id="17"/>
      <w:proofErr w:type="spellEnd"/>
    </w:p>
    <w:p w:rsidR="001C4ADC" w:rsidRDefault="001C4ADC" w:rsidP="00AF5123">
      <w:pPr>
        <w:pStyle w:val="ppBodyText"/>
        <w:rPr>
          <w:lang w:bidi="ar-SA"/>
        </w:rPr>
      </w:pPr>
      <w:r>
        <w:rPr>
          <w:lang w:bidi="ar-SA"/>
        </w:rPr>
        <w:t>Before we start this task</w:t>
      </w:r>
      <w:r w:rsidR="00B74715">
        <w:rPr>
          <w:lang w:bidi="ar-SA"/>
        </w:rPr>
        <w:t>,</w:t>
      </w:r>
      <w:r>
        <w:rPr>
          <w:lang w:bidi="ar-SA"/>
        </w:rPr>
        <w:t xml:space="preserve"> you will need to add a label to the </w:t>
      </w:r>
      <w:r w:rsidR="009C6751">
        <w:rPr>
          <w:lang w:bidi="ar-SA"/>
        </w:rPr>
        <w:t>D</w:t>
      </w:r>
      <w:r>
        <w:rPr>
          <w:lang w:bidi="ar-SA"/>
        </w:rPr>
        <w:t>efault.aspx page to contain an environment variable.</w:t>
      </w:r>
      <w:r w:rsidR="009C6751">
        <w:rPr>
          <w:lang w:bidi="ar-SA"/>
        </w:rPr>
        <w:t xml:space="preserve"> </w:t>
      </w:r>
      <w:r w:rsidR="004F46EB">
        <w:rPr>
          <w:lang w:bidi="ar-SA"/>
        </w:rPr>
        <w:t>Here’s what the label should look like when you are done</w:t>
      </w:r>
      <w:r w:rsidR="009C6751">
        <w:rPr>
          <w:lang w:bidi="ar-SA"/>
        </w:rPr>
        <w:t>.</w:t>
      </w:r>
    </w:p>
    <w:p w:rsidR="00425009" w:rsidRDefault="00B74715" w:rsidP="00425009">
      <w:pPr>
        <w:pStyle w:val="ppCodeLanguage"/>
        <w:rPr>
          <w:lang w:bidi="ar-SA"/>
        </w:rPr>
      </w:pPr>
      <w:r>
        <w:rPr>
          <w:lang w:bidi="ar-SA"/>
        </w:rPr>
        <w:t>ASP.NET</w:t>
      </w:r>
    </w:p>
    <w:p w:rsidR="00425009" w:rsidRPr="00B74715" w:rsidRDefault="00425009" w:rsidP="00425009">
      <w:pPr>
        <w:pStyle w:val="ppCode"/>
        <w:rPr>
          <w:b/>
        </w:rPr>
      </w:pPr>
      <w:r w:rsidRPr="00B74715">
        <w:rPr>
          <w:b/>
        </w:rPr>
        <w:t>Current Environm</w:t>
      </w:r>
      <w:r w:rsidR="00D10DD4" w:rsidRPr="00B74715">
        <w:rPr>
          <w:b/>
        </w:rPr>
        <w:t>ent: &lt;</w:t>
      </w:r>
      <w:proofErr w:type="spellStart"/>
      <w:r w:rsidR="00D10DD4" w:rsidRPr="00B74715">
        <w:rPr>
          <w:b/>
        </w:rPr>
        <w:t>asp:Label</w:t>
      </w:r>
      <w:proofErr w:type="spellEnd"/>
      <w:r w:rsidR="00D10DD4" w:rsidRPr="00B74715">
        <w:rPr>
          <w:b/>
        </w:rPr>
        <w:t xml:space="preserve"> ID="</w:t>
      </w:r>
      <w:proofErr w:type="spellStart"/>
      <w:r w:rsidR="00D10DD4" w:rsidRPr="00B74715">
        <w:rPr>
          <w:b/>
        </w:rPr>
        <w:t>EnvName</w:t>
      </w:r>
      <w:proofErr w:type="spellEnd"/>
      <w:r w:rsidR="00D10DD4" w:rsidRPr="00B74715">
        <w:rPr>
          <w:b/>
        </w:rPr>
        <w:t>" Tex</w:t>
      </w:r>
      <w:r w:rsidRPr="00B74715">
        <w:rPr>
          <w:b/>
        </w:rPr>
        <w:t xml:space="preserve">t="Environment Name" </w:t>
      </w:r>
      <w:proofErr w:type="spellStart"/>
      <w:r w:rsidRPr="00B74715">
        <w:rPr>
          <w:b/>
        </w:rPr>
        <w:t>runat</w:t>
      </w:r>
      <w:proofErr w:type="spellEnd"/>
      <w:r w:rsidRPr="00B74715">
        <w:rPr>
          <w:b/>
        </w:rPr>
        <w:t>="server" /&gt;</w:t>
      </w:r>
    </w:p>
    <w:p w:rsidR="008737E4" w:rsidRPr="00425009" w:rsidRDefault="008737E4" w:rsidP="008737E4">
      <w:pPr>
        <w:pStyle w:val="ppBodyText"/>
      </w:pPr>
    </w:p>
    <w:p w:rsidR="004F46EB" w:rsidRDefault="00D10DD4" w:rsidP="008D158B">
      <w:pPr>
        <w:pStyle w:val="ppFigure"/>
        <w:rPr>
          <w:lang w:bidi="ar-SA"/>
        </w:rPr>
      </w:pPr>
      <w:r>
        <w:rPr>
          <w:noProof/>
          <w:lang w:val="es-AR" w:eastAsia="es-AR" w:bidi="ar-SA"/>
        </w:rPr>
        <w:lastRenderedPageBreak/>
        <w:drawing>
          <wp:inline distT="0" distB="0" distL="0" distR="0">
            <wp:extent cx="5943600" cy="134183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5943600" cy="1341835"/>
                    </a:xfrm>
                    <a:prstGeom prst="rect">
                      <a:avLst/>
                    </a:prstGeom>
                    <a:noFill/>
                    <a:ln w="9525">
                      <a:noFill/>
                      <a:miter lim="800000"/>
                      <a:headEnd/>
                      <a:tailEnd/>
                    </a:ln>
                  </pic:spPr>
                </pic:pic>
              </a:graphicData>
            </a:graphic>
          </wp:inline>
        </w:drawing>
      </w:r>
    </w:p>
    <w:p w:rsidR="00962A13" w:rsidRDefault="00962A13" w:rsidP="00962A13">
      <w:pPr>
        <w:pStyle w:val="ppFigureNumber"/>
      </w:pPr>
      <w:r>
        <w:t xml:space="preserve">Figure </w:t>
      </w:r>
      <w:fldSimple w:instr=" SEQ Figure \* ARABIC ">
        <w:r w:rsidR="0003708A">
          <w:rPr>
            <w:noProof/>
          </w:rPr>
          <w:t>18</w:t>
        </w:r>
      </w:fldSimple>
    </w:p>
    <w:p w:rsidR="008737E4" w:rsidRDefault="000B6914" w:rsidP="008737E4">
      <w:pPr>
        <w:pStyle w:val="ppFigureCaption"/>
      </w:pPr>
      <w:r>
        <w:t>Label in Default.aspx</w:t>
      </w:r>
    </w:p>
    <w:p w:rsidR="008737E4" w:rsidRDefault="008737E4" w:rsidP="008737E4">
      <w:pPr>
        <w:pStyle w:val="ppBodyText"/>
        <w:rPr>
          <w:lang w:bidi="ar-SA"/>
        </w:rPr>
      </w:pPr>
    </w:p>
    <w:p w:rsidR="00AF5123" w:rsidRPr="00E66336" w:rsidRDefault="00AF5123" w:rsidP="00AF5123">
      <w:pPr>
        <w:pStyle w:val="ppBodyText"/>
        <w:rPr>
          <w:lang w:bidi="ar-SA"/>
        </w:rPr>
      </w:pPr>
      <w:r>
        <w:rPr>
          <w:lang w:bidi="ar-SA"/>
        </w:rPr>
        <w:t xml:space="preserve">In this task, you will add functionality to take the environment name from the </w:t>
      </w:r>
      <w:proofErr w:type="spellStart"/>
      <w:r w:rsidR="00687181">
        <w:rPr>
          <w:lang w:bidi="ar-SA"/>
        </w:rPr>
        <w:t>Web.config</w:t>
      </w:r>
      <w:proofErr w:type="spellEnd"/>
      <w:r>
        <w:rPr>
          <w:lang w:bidi="ar-SA"/>
        </w:rPr>
        <w:t xml:space="preserve"> file and populate the text attribute of the label.</w:t>
      </w:r>
    </w:p>
    <w:p w:rsidR="00AF5123" w:rsidRDefault="00AF5123" w:rsidP="00AF5123">
      <w:pPr>
        <w:pStyle w:val="ppNumberList"/>
        <w:rPr>
          <w:rFonts w:eastAsia="Times New Roman"/>
          <w:lang w:bidi="ar-SA"/>
        </w:rPr>
      </w:pPr>
      <w:r>
        <w:rPr>
          <w:rFonts w:eastAsia="Times New Roman"/>
          <w:lang w:bidi="ar-SA"/>
        </w:rPr>
        <w:t xml:space="preserve">In the </w:t>
      </w:r>
      <w:proofErr w:type="spellStart"/>
      <w:r w:rsidRPr="00033137">
        <w:rPr>
          <w:rFonts w:eastAsia="Times New Roman"/>
          <w:b/>
          <w:lang w:bidi="ar-SA"/>
        </w:rPr>
        <w:t>HTMLLab</w:t>
      </w:r>
      <w:proofErr w:type="spellEnd"/>
      <w:r>
        <w:rPr>
          <w:rFonts w:eastAsia="Times New Roman"/>
          <w:lang w:bidi="ar-SA"/>
        </w:rPr>
        <w:t xml:space="preserve"> Web Application, open the </w:t>
      </w:r>
      <w:proofErr w:type="spellStart"/>
      <w:r w:rsidR="00687181" w:rsidRPr="0060157C">
        <w:rPr>
          <w:rFonts w:eastAsia="Times New Roman"/>
          <w:b/>
          <w:lang w:bidi="ar-SA"/>
        </w:rPr>
        <w:t>Web.config</w:t>
      </w:r>
      <w:proofErr w:type="spellEnd"/>
      <w:r>
        <w:rPr>
          <w:rFonts w:eastAsia="Times New Roman"/>
          <w:lang w:bidi="ar-SA"/>
        </w:rPr>
        <w:t xml:space="preserve"> file.</w:t>
      </w:r>
    </w:p>
    <w:p w:rsidR="00AF5123" w:rsidRDefault="00BE7F83" w:rsidP="00AF5123">
      <w:pPr>
        <w:pStyle w:val="ppNumberList"/>
        <w:rPr>
          <w:rFonts w:eastAsia="Times New Roman"/>
          <w:lang w:bidi="ar-SA"/>
        </w:rPr>
      </w:pPr>
      <w:r>
        <w:rPr>
          <w:rFonts w:eastAsia="Times New Roman"/>
          <w:lang w:bidi="ar-SA"/>
        </w:rPr>
        <w:t xml:space="preserve">Add the </w:t>
      </w:r>
      <w:r>
        <w:rPr>
          <w:rFonts w:eastAsia="Times New Roman"/>
          <w:b/>
          <w:lang w:bidi="ar-SA"/>
        </w:rPr>
        <w:t>&lt;</w:t>
      </w:r>
      <w:proofErr w:type="spellStart"/>
      <w:r>
        <w:rPr>
          <w:rFonts w:eastAsia="Times New Roman"/>
          <w:b/>
          <w:lang w:bidi="ar-SA"/>
        </w:rPr>
        <w:t>appSettings</w:t>
      </w:r>
      <w:proofErr w:type="spellEnd"/>
      <w:r>
        <w:rPr>
          <w:rFonts w:eastAsia="Times New Roman"/>
          <w:b/>
          <w:lang w:bidi="ar-SA"/>
        </w:rPr>
        <w:t xml:space="preserve"> </w:t>
      </w:r>
      <w:r w:rsidR="00AF5123" w:rsidRPr="00725078">
        <w:rPr>
          <w:rFonts w:eastAsia="Times New Roman"/>
          <w:b/>
          <w:lang w:bidi="ar-SA"/>
        </w:rPr>
        <w:t>&gt;</w:t>
      </w:r>
      <w:r w:rsidR="00AF5123">
        <w:rPr>
          <w:rFonts w:eastAsia="Times New Roman"/>
          <w:lang w:bidi="ar-SA"/>
        </w:rPr>
        <w:t xml:space="preserve"> XML element with the following</w:t>
      </w:r>
      <w:r>
        <w:rPr>
          <w:rFonts w:eastAsia="Times New Roman"/>
          <w:lang w:bidi="ar-SA"/>
        </w:rPr>
        <w:t xml:space="preserve"> value</w:t>
      </w:r>
      <w:r w:rsidR="00AF5123">
        <w:rPr>
          <w:rFonts w:eastAsia="Times New Roman"/>
          <w:lang w:bidi="ar-SA"/>
        </w:rPr>
        <w:t>:</w:t>
      </w:r>
    </w:p>
    <w:p w:rsidR="00AF5123" w:rsidRDefault="00AF5123" w:rsidP="00AF5123">
      <w:pPr>
        <w:pStyle w:val="ppCodeLanguageIndent"/>
        <w:autoSpaceDE w:val="0"/>
        <w:autoSpaceDN w:val="0"/>
        <w:adjustRightInd w:val="0"/>
        <w:spacing w:line="240" w:lineRule="auto"/>
        <w:rPr>
          <w:rFonts w:ascii="Consolas" w:eastAsia="Times New Roman" w:hAnsi="Consolas"/>
          <w:color w:val="auto"/>
        </w:rPr>
      </w:pPr>
      <w:r w:rsidRPr="007113FA">
        <w:rPr>
          <w:rFonts w:eastAsia="Times New Roman"/>
          <w:lang w:bidi="ar-SA"/>
        </w:rPr>
        <w:t>XML</w:t>
      </w:r>
    </w:p>
    <w:p w:rsidR="001D120B" w:rsidRPr="00830A13" w:rsidRDefault="001D120B" w:rsidP="00AF5123">
      <w:pPr>
        <w:pStyle w:val="ppCodeIndent"/>
        <w:numPr>
          <w:ilvl w:val="0"/>
          <w:numId w:val="5"/>
        </w:numPr>
      </w:pPr>
      <w:r w:rsidRPr="00830A13">
        <w:rPr>
          <w:rFonts w:ascii="Courier New" w:eastAsiaTheme="minorHAnsi" w:hAnsi="Courier New" w:cs="Courier New"/>
          <w:noProof/>
          <w:color w:val="0000FF"/>
          <w:szCs w:val="20"/>
          <w:lang w:bidi="ar-SA"/>
        </w:rPr>
        <w:t>&lt;</w:t>
      </w:r>
      <w:r w:rsidRPr="00830A13">
        <w:rPr>
          <w:rFonts w:ascii="Courier New" w:eastAsiaTheme="minorHAnsi" w:hAnsi="Courier New" w:cs="Courier New"/>
          <w:noProof/>
          <w:color w:val="A31515"/>
          <w:szCs w:val="20"/>
          <w:lang w:bidi="ar-SA"/>
        </w:rPr>
        <w:t>configuration</w:t>
      </w:r>
      <w:r w:rsidRPr="00830A13">
        <w:rPr>
          <w:rFonts w:ascii="Courier New" w:eastAsiaTheme="minorHAnsi" w:hAnsi="Courier New" w:cs="Courier New"/>
          <w:noProof/>
          <w:color w:val="0000FF"/>
          <w:szCs w:val="20"/>
          <w:lang w:bidi="ar-SA"/>
        </w:rPr>
        <w:t>&gt;</w:t>
      </w:r>
    </w:p>
    <w:p w:rsidR="001D120B" w:rsidRPr="00830A13" w:rsidRDefault="001D120B" w:rsidP="00AF5123">
      <w:pPr>
        <w:pStyle w:val="ppCodeIndent"/>
        <w:numPr>
          <w:ilvl w:val="0"/>
          <w:numId w:val="5"/>
        </w:numPr>
      </w:pPr>
      <w:r w:rsidRPr="00830A13">
        <w:rPr>
          <w:rFonts w:ascii="Courier New" w:eastAsiaTheme="minorHAnsi" w:hAnsi="Courier New" w:cs="Courier New"/>
          <w:noProof/>
          <w:color w:val="0000FF"/>
          <w:szCs w:val="20"/>
          <w:lang w:bidi="ar-SA"/>
        </w:rPr>
        <w:t xml:space="preserve">   </w:t>
      </w:r>
      <w:r w:rsidR="00830A13">
        <w:rPr>
          <w:rFonts w:ascii="Courier New" w:eastAsiaTheme="minorHAnsi" w:hAnsi="Courier New" w:cs="Courier New"/>
          <w:noProof/>
          <w:color w:val="0000FF"/>
          <w:szCs w:val="20"/>
          <w:lang w:bidi="ar-SA"/>
        </w:rPr>
        <w:t xml:space="preserve"> </w:t>
      </w:r>
      <w:r w:rsidRPr="00830A13">
        <w:rPr>
          <w:rFonts w:ascii="Courier New" w:eastAsiaTheme="minorHAnsi" w:hAnsi="Courier New" w:cs="Courier New"/>
          <w:noProof/>
          <w:color w:val="0000FF"/>
          <w:szCs w:val="20"/>
          <w:lang w:bidi="ar-SA"/>
        </w:rPr>
        <w:t>...</w:t>
      </w:r>
    </w:p>
    <w:p w:rsidR="001D120B" w:rsidRPr="00830A13" w:rsidRDefault="001D120B" w:rsidP="00AF5123">
      <w:pPr>
        <w:pStyle w:val="ppCodeIndent"/>
        <w:numPr>
          <w:ilvl w:val="0"/>
          <w:numId w:val="5"/>
        </w:numPr>
      </w:pPr>
    </w:p>
    <w:p w:rsidR="00AF5123" w:rsidRPr="00830A13" w:rsidRDefault="001D120B" w:rsidP="00AF5123">
      <w:pPr>
        <w:pStyle w:val="ppCodeIndent"/>
        <w:rPr>
          <w:b/>
        </w:rPr>
      </w:pPr>
      <w:r w:rsidRPr="00830A13">
        <w:rPr>
          <w:rFonts w:ascii="Courier New" w:eastAsiaTheme="minorHAnsi" w:hAnsi="Courier New" w:cs="Courier New"/>
          <w:b/>
          <w:noProof/>
          <w:color w:val="0000FF"/>
          <w:szCs w:val="20"/>
          <w:lang w:bidi="ar-SA"/>
        </w:rPr>
        <w:t xml:space="preserve">   </w:t>
      </w:r>
      <w:r w:rsidR="00830A13"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0000FF"/>
          <w:szCs w:val="20"/>
          <w:lang w:bidi="ar-SA"/>
        </w:rPr>
        <w:t>&lt;</w:t>
      </w:r>
      <w:r w:rsidR="00AF5123" w:rsidRPr="00830A13">
        <w:rPr>
          <w:rFonts w:ascii="Courier New" w:eastAsiaTheme="minorHAnsi" w:hAnsi="Courier New" w:cs="Courier New"/>
          <w:b/>
          <w:noProof/>
          <w:color w:val="A31515"/>
          <w:szCs w:val="20"/>
          <w:lang w:bidi="ar-SA"/>
        </w:rPr>
        <w:t>appSettings</w:t>
      </w:r>
      <w:r w:rsidR="00AF5123" w:rsidRPr="00830A13">
        <w:rPr>
          <w:rFonts w:ascii="Courier New" w:eastAsiaTheme="minorHAnsi" w:hAnsi="Courier New" w:cs="Courier New"/>
          <w:b/>
          <w:noProof/>
          <w:color w:val="0000FF"/>
          <w:szCs w:val="20"/>
          <w:lang w:bidi="ar-SA"/>
        </w:rPr>
        <w:t>&gt;</w:t>
      </w:r>
    </w:p>
    <w:p w:rsidR="00AF5123" w:rsidRPr="00830A13" w:rsidRDefault="001D120B" w:rsidP="00AF5123">
      <w:pPr>
        <w:pStyle w:val="ppCodeIndent"/>
        <w:rPr>
          <w:b/>
        </w:rPr>
      </w:pPr>
      <w:r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0000FF"/>
          <w:szCs w:val="20"/>
          <w:lang w:bidi="ar-SA"/>
        </w:rPr>
        <w:t xml:space="preserve"> </w:t>
      </w:r>
      <w:r w:rsidR="00830A13"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0000FF"/>
          <w:szCs w:val="20"/>
          <w:lang w:bidi="ar-SA"/>
        </w:rPr>
        <w:t xml:space="preserve">  &lt;</w:t>
      </w:r>
      <w:r w:rsidR="00AF5123" w:rsidRPr="00830A13">
        <w:rPr>
          <w:rFonts w:ascii="Courier New" w:eastAsiaTheme="minorHAnsi" w:hAnsi="Courier New" w:cs="Courier New"/>
          <w:b/>
          <w:noProof/>
          <w:color w:val="A31515"/>
          <w:szCs w:val="20"/>
          <w:lang w:bidi="ar-SA"/>
        </w:rPr>
        <w:t>add</w:t>
      </w:r>
      <w:r w:rsidR="00AF5123"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FF0000"/>
          <w:szCs w:val="20"/>
          <w:lang w:bidi="ar-SA"/>
        </w:rPr>
        <w:t>key</w:t>
      </w:r>
      <w:r w:rsidR="00AF5123" w:rsidRPr="00830A13">
        <w:rPr>
          <w:rFonts w:ascii="Courier New" w:eastAsiaTheme="minorHAnsi" w:hAnsi="Courier New" w:cs="Courier New"/>
          <w:b/>
          <w:noProof/>
          <w:color w:val="0000FF"/>
          <w:szCs w:val="20"/>
          <w:lang w:bidi="ar-SA"/>
        </w:rPr>
        <w:t>=</w:t>
      </w:r>
      <w:r w:rsidR="00AF5123" w:rsidRPr="00830A13">
        <w:rPr>
          <w:rFonts w:ascii="Courier New" w:eastAsiaTheme="minorHAnsi" w:hAnsi="Courier New" w:cs="Courier New"/>
          <w:b/>
          <w:noProof/>
          <w:szCs w:val="20"/>
          <w:lang w:bidi="ar-SA"/>
        </w:rPr>
        <w:t>"</w:t>
      </w:r>
      <w:r w:rsidR="00AF5123" w:rsidRPr="00830A13">
        <w:rPr>
          <w:rFonts w:ascii="Courier New" w:eastAsiaTheme="minorHAnsi" w:hAnsi="Courier New" w:cs="Courier New"/>
          <w:b/>
          <w:noProof/>
          <w:color w:val="0000FF"/>
          <w:szCs w:val="20"/>
          <w:lang w:bidi="ar-SA"/>
        </w:rPr>
        <w:t>EnvironmentName</w:t>
      </w:r>
      <w:r w:rsidR="00AF5123" w:rsidRPr="00830A13">
        <w:rPr>
          <w:rFonts w:ascii="Courier New" w:eastAsiaTheme="minorHAnsi" w:hAnsi="Courier New" w:cs="Courier New"/>
          <w:b/>
          <w:noProof/>
          <w:szCs w:val="20"/>
          <w:lang w:bidi="ar-SA"/>
        </w:rPr>
        <w:t>"</w:t>
      </w:r>
      <w:r w:rsidR="00AF5123"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FF0000"/>
          <w:szCs w:val="20"/>
          <w:lang w:bidi="ar-SA"/>
        </w:rPr>
        <w:t>value</w:t>
      </w:r>
      <w:r w:rsidR="00AF5123" w:rsidRPr="00830A13">
        <w:rPr>
          <w:rFonts w:ascii="Courier New" w:eastAsiaTheme="minorHAnsi" w:hAnsi="Courier New" w:cs="Courier New"/>
          <w:b/>
          <w:noProof/>
          <w:color w:val="0000FF"/>
          <w:szCs w:val="20"/>
          <w:lang w:bidi="ar-SA"/>
        </w:rPr>
        <w:t>=</w:t>
      </w:r>
      <w:r w:rsidR="00AF5123" w:rsidRPr="00830A13">
        <w:rPr>
          <w:rFonts w:ascii="Courier New" w:eastAsiaTheme="minorHAnsi" w:hAnsi="Courier New" w:cs="Courier New"/>
          <w:b/>
          <w:noProof/>
          <w:szCs w:val="20"/>
          <w:lang w:bidi="ar-SA"/>
        </w:rPr>
        <w:t>"</w:t>
      </w:r>
      <w:r w:rsidR="00AF5123" w:rsidRPr="00830A13">
        <w:rPr>
          <w:rFonts w:ascii="Courier New" w:eastAsiaTheme="minorHAnsi" w:hAnsi="Courier New" w:cs="Courier New"/>
          <w:b/>
          <w:noProof/>
          <w:color w:val="0000FF"/>
          <w:szCs w:val="20"/>
          <w:lang w:bidi="ar-SA"/>
        </w:rPr>
        <w:t>Development</w:t>
      </w:r>
      <w:r w:rsidR="00AF5123" w:rsidRPr="00830A13">
        <w:rPr>
          <w:rFonts w:ascii="Courier New" w:eastAsiaTheme="minorHAnsi" w:hAnsi="Courier New" w:cs="Courier New"/>
          <w:b/>
          <w:noProof/>
          <w:szCs w:val="20"/>
          <w:lang w:bidi="ar-SA"/>
        </w:rPr>
        <w:t>"</w:t>
      </w:r>
      <w:r w:rsidR="00AF5123" w:rsidRPr="00830A13">
        <w:rPr>
          <w:rFonts w:ascii="Courier New" w:eastAsiaTheme="minorHAnsi" w:hAnsi="Courier New" w:cs="Courier New"/>
          <w:b/>
          <w:noProof/>
          <w:color w:val="0000FF"/>
          <w:szCs w:val="20"/>
          <w:lang w:bidi="ar-SA"/>
        </w:rPr>
        <w:t xml:space="preserve"> /&gt;</w:t>
      </w:r>
    </w:p>
    <w:p w:rsidR="00AF5123" w:rsidRPr="00830A13" w:rsidRDefault="001D120B" w:rsidP="00AF5123">
      <w:pPr>
        <w:pStyle w:val="ppCodeIndent"/>
        <w:numPr>
          <w:ilvl w:val="0"/>
          <w:numId w:val="0"/>
        </w:numPr>
        <w:ind w:left="720"/>
        <w:rPr>
          <w:rFonts w:ascii="Courier New" w:eastAsiaTheme="minorHAnsi" w:hAnsi="Courier New" w:cs="Courier New"/>
          <w:b/>
          <w:noProof/>
          <w:color w:val="0000FF"/>
          <w:szCs w:val="20"/>
          <w:lang w:bidi="ar-SA"/>
        </w:rPr>
      </w:pPr>
      <w:r w:rsidRPr="00830A13">
        <w:rPr>
          <w:rFonts w:ascii="Courier New" w:eastAsiaTheme="minorHAnsi" w:hAnsi="Courier New" w:cs="Courier New"/>
          <w:b/>
          <w:noProof/>
          <w:color w:val="0000FF"/>
          <w:szCs w:val="20"/>
          <w:lang w:bidi="ar-SA"/>
        </w:rPr>
        <w:t xml:space="preserve"> </w:t>
      </w:r>
      <w:r w:rsidR="00830A13" w:rsidRPr="00830A13">
        <w:rPr>
          <w:rFonts w:ascii="Courier New" w:eastAsiaTheme="minorHAnsi" w:hAnsi="Courier New" w:cs="Courier New"/>
          <w:b/>
          <w:noProof/>
          <w:color w:val="0000FF"/>
          <w:szCs w:val="20"/>
          <w:lang w:bidi="ar-SA"/>
        </w:rPr>
        <w:t xml:space="preserve">  </w:t>
      </w:r>
      <w:r w:rsidRPr="00830A13">
        <w:rPr>
          <w:rFonts w:ascii="Courier New" w:eastAsiaTheme="minorHAnsi" w:hAnsi="Courier New" w:cs="Courier New"/>
          <w:b/>
          <w:noProof/>
          <w:color w:val="0000FF"/>
          <w:szCs w:val="20"/>
          <w:lang w:bidi="ar-SA"/>
        </w:rPr>
        <w:t xml:space="preserve"> </w:t>
      </w:r>
      <w:r w:rsidR="00AF5123" w:rsidRPr="00830A13">
        <w:rPr>
          <w:rFonts w:ascii="Courier New" w:eastAsiaTheme="minorHAnsi" w:hAnsi="Courier New" w:cs="Courier New"/>
          <w:b/>
          <w:noProof/>
          <w:color w:val="0000FF"/>
          <w:szCs w:val="20"/>
          <w:lang w:bidi="ar-SA"/>
        </w:rPr>
        <w:t>&lt;/</w:t>
      </w:r>
      <w:r w:rsidR="00AF5123" w:rsidRPr="00830A13">
        <w:rPr>
          <w:rFonts w:ascii="Courier New" w:eastAsiaTheme="minorHAnsi" w:hAnsi="Courier New" w:cs="Courier New"/>
          <w:b/>
          <w:noProof/>
          <w:color w:val="A31515"/>
          <w:szCs w:val="20"/>
          <w:lang w:bidi="ar-SA"/>
        </w:rPr>
        <w:t>appSettings</w:t>
      </w:r>
      <w:r w:rsidR="00AF5123" w:rsidRPr="00830A13">
        <w:rPr>
          <w:rFonts w:ascii="Courier New" w:eastAsiaTheme="minorHAnsi" w:hAnsi="Courier New" w:cs="Courier New"/>
          <w:b/>
          <w:noProof/>
          <w:color w:val="0000FF"/>
          <w:szCs w:val="20"/>
          <w:lang w:bidi="ar-SA"/>
        </w:rPr>
        <w:t>&gt;</w:t>
      </w:r>
    </w:p>
    <w:p w:rsidR="00830A13" w:rsidRPr="00830A13" w:rsidRDefault="00830A13" w:rsidP="00830A13">
      <w:pPr>
        <w:pStyle w:val="ppCodeIndent"/>
        <w:numPr>
          <w:ilvl w:val="0"/>
          <w:numId w:val="5"/>
        </w:numPr>
      </w:pPr>
    </w:p>
    <w:p w:rsidR="00830A13" w:rsidRPr="00830A13" w:rsidRDefault="00830A13" w:rsidP="00830A13">
      <w:pPr>
        <w:pStyle w:val="ppCodeIndent"/>
        <w:numPr>
          <w:ilvl w:val="0"/>
          <w:numId w:val="5"/>
        </w:numPr>
      </w:pPr>
      <w:r>
        <w:rPr>
          <w:rFonts w:ascii="Courier New" w:eastAsiaTheme="minorHAnsi" w:hAnsi="Courier New" w:cs="Courier New"/>
          <w:noProof/>
          <w:color w:val="0000FF"/>
          <w:szCs w:val="20"/>
          <w:lang w:bidi="ar-SA"/>
        </w:rPr>
        <w:t xml:space="preserve"> </w:t>
      </w:r>
      <w:r w:rsidRPr="00830A13">
        <w:rPr>
          <w:rFonts w:ascii="Courier New" w:eastAsiaTheme="minorHAnsi" w:hAnsi="Courier New" w:cs="Courier New"/>
          <w:noProof/>
          <w:color w:val="0000FF"/>
          <w:szCs w:val="20"/>
          <w:lang w:bidi="ar-SA"/>
        </w:rPr>
        <w:t xml:space="preserve">   ...</w:t>
      </w:r>
    </w:p>
    <w:p w:rsidR="001D120B" w:rsidRPr="00830A13" w:rsidRDefault="001D120B" w:rsidP="00AF5123">
      <w:pPr>
        <w:pStyle w:val="ppCodeIndent"/>
        <w:numPr>
          <w:ilvl w:val="0"/>
          <w:numId w:val="0"/>
        </w:numPr>
        <w:ind w:left="720"/>
      </w:pPr>
      <w:r w:rsidRPr="00830A13">
        <w:rPr>
          <w:rFonts w:ascii="Courier New" w:eastAsiaTheme="minorHAnsi" w:hAnsi="Courier New" w:cs="Courier New"/>
          <w:noProof/>
          <w:color w:val="0000FF"/>
          <w:szCs w:val="20"/>
          <w:lang w:bidi="ar-SA"/>
        </w:rPr>
        <w:t>&lt;/</w:t>
      </w:r>
      <w:r w:rsidRPr="00830A13">
        <w:rPr>
          <w:rFonts w:ascii="Courier New" w:eastAsiaTheme="minorHAnsi" w:hAnsi="Courier New" w:cs="Courier New"/>
          <w:noProof/>
          <w:color w:val="A31515"/>
          <w:szCs w:val="20"/>
          <w:lang w:bidi="ar-SA"/>
        </w:rPr>
        <w:t>configuration</w:t>
      </w:r>
      <w:r w:rsidRPr="00830A13">
        <w:rPr>
          <w:rFonts w:ascii="Courier New" w:eastAsiaTheme="minorHAnsi" w:hAnsi="Courier New" w:cs="Courier New"/>
          <w:noProof/>
          <w:color w:val="0000FF"/>
          <w:szCs w:val="20"/>
          <w:lang w:bidi="ar-SA"/>
        </w:rPr>
        <w:t>&gt;</w:t>
      </w:r>
    </w:p>
    <w:p w:rsidR="009319CC" w:rsidRDefault="009319CC" w:rsidP="008737E4">
      <w:pPr>
        <w:pStyle w:val="ppBodyTextIndent"/>
        <w:rPr>
          <w:rFonts w:eastAsia="Times New Roman"/>
          <w:lang w:bidi="ar-SA"/>
        </w:rPr>
      </w:pPr>
    </w:p>
    <w:p w:rsidR="00AF5123" w:rsidRDefault="00AF5123" w:rsidP="00AF5123">
      <w:pPr>
        <w:pStyle w:val="ppNumberList"/>
        <w:rPr>
          <w:rFonts w:eastAsia="Times New Roman"/>
          <w:lang w:bidi="ar-SA"/>
        </w:rPr>
      </w:pPr>
      <w:r>
        <w:rPr>
          <w:rFonts w:eastAsia="Times New Roman"/>
          <w:lang w:bidi="ar-SA"/>
        </w:rPr>
        <w:t xml:space="preserve">In the </w:t>
      </w:r>
      <w:r w:rsidRPr="00033137">
        <w:rPr>
          <w:rFonts w:eastAsia="Times New Roman"/>
          <w:b/>
          <w:lang w:bidi="ar-SA"/>
        </w:rPr>
        <w:t>Solution Explorer</w:t>
      </w:r>
      <w:r w:rsidR="00AC018A">
        <w:rPr>
          <w:rFonts w:eastAsia="Times New Roman"/>
          <w:lang w:bidi="ar-SA"/>
        </w:rPr>
        <w:t>, right-</w:t>
      </w:r>
      <w:r>
        <w:rPr>
          <w:rFonts w:eastAsia="Times New Roman"/>
          <w:lang w:bidi="ar-SA"/>
        </w:rPr>
        <w:t xml:space="preserve">click Default.aspx and select </w:t>
      </w:r>
      <w:r w:rsidRPr="00510DA0">
        <w:rPr>
          <w:rFonts w:eastAsia="Times New Roman"/>
          <w:b/>
          <w:lang w:bidi="ar-SA"/>
        </w:rPr>
        <w:t>View Code</w:t>
      </w:r>
      <w:r w:rsidR="009C6751">
        <w:rPr>
          <w:rFonts w:eastAsia="Times New Roman"/>
          <w:lang w:bidi="ar-SA"/>
        </w:rPr>
        <w:t xml:space="preserve"> from the menu.</w:t>
      </w:r>
    </w:p>
    <w:p w:rsidR="00AF5123" w:rsidRDefault="00AF5123" w:rsidP="00AF5123">
      <w:pPr>
        <w:pStyle w:val="ppNumberList"/>
        <w:rPr>
          <w:rFonts w:eastAsia="Times New Roman"/>
          <w:lang w:bidi="ar-SA"/>
        </w:rPr>
      </w:pPr>
      <w:r>
        <w:rPr>
          <w:rFonts w:eastAsia="Times New Roman"/>
          <w:lang w:bidi="ar-SA"/>
        </w:rPr>
        <w:t xml:space="preserve">Locate the </w:t>
      </w:r>
      <w:proofErr w:type="spellStart"/>
      <w:r w:rsidRPr="007113FA">
        <w:rPr>
          <w:rFonts w:eastAsia="Times New Roman"/>
          <w:b/>
          <w:lang w:bidi="ar-SA"/>
        </w:rPr>
        <w:t>Page_Load</w:t>
      </w:r>
      <w:proofErr w:type="spellEnd"/>
      <w:r>
        <w:rPr>
          <w:rFonts w:eastAsia="Times New Roman"/>
          <w:lang w:bidi="ar-SA"/>
        </w:rPr>
        <w:t xml:space="preserve"> method. Add the following code to get the value for key </w:t>
      </w:r>
      <w:proofErr w:type="spellStart"/>
      <w:r w:rsidRPr="007113FA">
        <w:rPr>
          <w:rFonts w:eastAsia="Times New Roman"/>
          <w:b/>
          <w:lang w:bidi="ar-SA"/>
        </w:rPr>
        <w:t>EnvironmentName</w:t>
      </w:r>
      <w:proofErr w:type="spellEnd"/>
      <w:r>
        <w:rPr>
          <w:rFonts w:eastAsia="Times New Roman"/>
          <w:lang w:bidi="ar-SA"/>
        </w:rPr>
        <w:t xml:space="preserve"> and assign it to the </w:t>
      </w:r>
      <w:r w:rsidRPr="00AC018A">
        <w:rPr>
          <w:rFonts w:eastAsia="Times New Roman"/>
          <w:b/>
          <w:lang w:bidi="ar-SA"/>
        </w:rPr>
        <w:t>Text</w:t>
      </w:r>
      <w:r>
        <w:rPr>
          <w:rFonts w:eastAsia="Times New Roman"/>
          <w:lang w:bidi="ar-SA"/>
        </w:rPr>
        <w:t xml:space="preserve"> </w:t>
      </w:r>
      <w:r w:rsidR="00AC018A">
        <w:rPr>
          <w:rFonts w:eastAsia="Times New Roman"/>
          <w:lang w:bidi="ar-SA"/>
        </w:rPr>
        <w:t>property</w:t>
      </w:r>
      <w:r>
        <w:rPr>
          <w:rFonts w:eastAsia="Times New Roman"/>
          <w:lang w:bidi="ar-SA"/>
        </w:rPr>
        <w:t xml:space="preserve"> of the </w:t>
      </w:r>
      <w:proofErr w:type="spellStart"/>
      <w:r w:rsidRPr="007113FA">
        <w:rPr>
          <w:rFonts w:eastAsia="Times New Roman"/>
          <w:b/>
          <w:lang w:bidi="ar-SA"/>
        </w:rPr>
        <w:t>EnvName</w:t>
      </w:r>
      <w:proofErr w:type="spellEnd"/>
      <w:r>
        <w:rPr>
          <w:rFonts w:eastAsia="Times New Roman"/>
          <w:lang w:bidi="ar-SA"/>
        </w:rPr>
        <w:t xml:space="preserve"> Label:</w:t>
      </w:r>
    </w:p>
    <w:p w:rsidR="00AF5123" w:rsidRPr="005653BF" w:rsidRDefault="00AF5123" w:rsidP="00AF5123">
      <w:pPr>
        <w:pStyle w:val="ppCodeLanguageIndent"/>
        <w:rPr>
          <w:rFonts w:eastAsia="Times New Roman"/>
          <w:lang w:bidi="ar-SA"/>
        </w:rPr>
      </w:pPr>
      <w:r>
        <w:rPr>
          <w:rFonts w:eastAsia="Times New Roman"/>
          <w:lang w:bidi="ar-SA"/>
        </w:rPr>
        <w:t>C#</w:t>
      </w:r>
    </w:p>
    <w:p w:rsidR="00830A13" w:rsidRPr="00830A13" w:rsidRDefault="00830A13" w:rsidP="00830A13">
      <w:pPr>
        <w:pStyle w:val="ppCodeIndent"/>
      </w:pPr>
      <w:r w:rsidRPr="00830A13">
        <w:t xml:space="preserve">protected void </w:t>
      </w:r>
      <w:proofErr w:type="spellStart"/>
      <w:r w:rsidRPr="00830A13">
        <w:t>Page_Load</w:t>
      </w:r>
      <w:proofErr w:type="spellEnd"/>
      <w:r w:rsidRPr="00830A13">
        <w:t xml:space="preserve">(object sender, </w:t>
      </w:r>
      <w:proofErr w:type="spellStart"/>
      <w:r w:rsidRPr="00830A13">
        <w:t>EventArgs</w:t>
      </w:r>
      <w:proofErr w:type="spellEnd"/>
      <w:r w:rsidRPr="00830A13">
        <w:t xml:space="preserve"> e)</w:t>
      </w:r>
    </w:p>
    <w:p w:rsidR="00830A13" w:rsidRPr="00830A13" w:rsidRDefault="00830A13" w:rsidP="00830A13">
      <w:pPr>
        <w:pStyle w:val="ppCodeIndent"/>
      </w:pPr>
      <w:r w:rsidRPr="00830A13">
        <w:t>{</w:t>
      </w:r>
    </w:p>
    <w:p w:rsidR="00830A13" w:rsidRPr="00830A13" w:rsidRDefault="00830A13" w:rsidP="00830A13">
      <w:pPr>
        <w:pStyle w:val="ppCodeIndent"/>
      </w:pPr>
      <w:r w:rsidRPr="00830A13">
        <w:t xml:space="preserve">    </w:t>
      </w:r>
      <w:proofErr w:type="spellStart"/>
      <w:r w:rsidRPr="00830A13">
        <w:t>Products.DataSource</w:t>
      </w:r>
      <w:proofErr w:type="spellEnd"/>
      <w:r w:rsidRPr="00830A13">
        <w:t xml:space="preserve"> = </w:t>
      </w:r>
      <w:proofErr w:type="spellStart"/>
      <w:r w:rsidRPr="00830A13">
        <w:t>Repository.GetProductsList</w:t>
      </w:r>
      <w:proofErr w:type="spellEnd"/>
      <w:r w:rsidRPr="00830A13">
        <w:t>();</w:t>
      </w:r>
    </w:p>
    <w:p w:rsidR="00830A13" w:rsidRPr="00830A13" w:rsidRDefault="00830A13" w:rsidP="00830A13">
      <w:pPr>
        <w:pStyle w:val="ppCodeIndent"/>
      </w:pPr>
      <w:r w:rsidRPr="00830A13">
        <w:t xml:space="preserve">    </w:t>
      </w:r>
      <w:proofErr w:type="spellStart"/>
      <w:r w:rsidRPr="00830A13">
        <w:t>Products.DataBind</w:t>
      </w:r>
      <w:proofErr w:type="spellEnd"/>
      <w:r w:rsidRPr="00830A13">
        <w:t>();</w:t>
      </w:r>
    </w:p>
    <w:p w:rsidR="00830A13" w:rsidRPr="00830A13" w:rsidRDefault="00830A13" w:rsidP="00830A13">
      <w:pPr>
        <w:pStyle w:val="ppCodeIndent"/>
        <w:rPr>
          <w:b/>
        </w:rPr>
      </w:pPr>
      <w:r w:rsidRPr="00830A13">
        <w:rPr>
          <w:b/>
        </w:rPr>
        <w:t xml:space="preserve">    </w:t>
      </w:r>
      <w:proofErr w:type="spellStart"/>
      <w:r w:rsidRPr="00830A13">
        <w:rPr>
          <w:b/>
        </w:rPr>
        <w:t>EnvName.Text</w:t>
      </w:r>
      <w:proofErr w:type="spellEnd"/>
      <w:r w:rsidRPr="00830A13">
        <w:rPr>
          <w:b/>
        </w:rPr>
        <w:t xml:space="preserve"> = </w:t>
      </w:r>
      <w:proofErr w:type="spellStart"/>
      <w:r w:rsidRPr="00830A13">
        <w:rPr>
          <w:b/>
        </w:rPr>
        <w:t>ConfigurationManager.AppSettings</w:t>
      </w:r>
      <w:proofErr w:type="spellEnd"/>
      <w:r w:rsidRPr="00830A13">
        <w:rPr>
          <w:b/>
        </w:rPr>
        <w:t>["</w:t>
      </w:r>
      <w:proofErr w:type="spellStart"/>
      <w:r w:rsidRPr="00830A13">
        <w:rPr>
          <w:b/>
        </w:rPr>
        <w:t>EnvironmentName</w:t>
      </w:r>
      <w:proofErr w:type="spellEnd"/>
      <w:r w:rsidRPr="00830A13">
        <w:rPr>
          <w:b/>
        </w:rPr>
        <w:t>"];</w:t>
      </w:r>
    </w:p>
    <w:p w:rsidR="00830A13" w:rsidRPr="00830A13" w:rsidRDefault="00830A13" w:rsidP="00830A13">
      <w:pPr>
        <w:pStyle w:val="ppCodeIndent"/>
      </w:pPr>
      <w:r w:rsidRPr="00830A13">
        <w:t>}</w:t>
      </w:r>
    </w:p>
    <w:p w:rsidR="009319CC" w:rsidRDefault="009319CC" w:rsidP="00630215">
      <w:pPr>
        <w:pStyle w:val="ppBodyTextIndent"/>
      </w:pPr>
    </w:p>
    <w:p w:rsidR="00AF5123" w:rsidRDefault="00AF5123" w:rsidP="00AF5123">
      <w:pPr>
        <w:pStyle w:val="ppNumberList"/>
        <w:rPr>
          <w:rFonts w:eastAsia="Times New Roman"/>
          <w:lang w:bidi="ar-SA"/>
        </w:rPr>
      </w:pPr>
      <w:r>
        <w:rPr>
          <w:rFonts w:eastAsia="Times New Roman"/>
          <w:lang w:bidi="ar-SA"/>
        </w:rPr>
        <w:t xml:space="preserve">Run the application and verify that the word </w:t>
      </w:r>
      <w:r w:rsidRPr="007113FA">
        <w:rPr>
          <w:rFonts w:eastAsia="Times New Roman"/>
          <w:b/>
          <w:lang w:bidi="ar-SA"/>
        </w:rPr>
        <w:t>Development</w:t>
      </w:r>
      <w:r>
        <w:rPr>
          <w:rFonts w:eastAsia="Times New Roman"/>
          <w:lang w:bidi="ar-SA"/>
        </w:rPr>
        <w:t xml:space="preserve"> appears as the text in the </w:t>
      </w:r>
      <w:proofErr w:type="spellStart"/>
      <w:r w:rsidRPr="007113FA">
        <w:rPr>
          <w:rFonts w:eastAsia="Times New Roman"/>
          <w:b/>
          <w:lang w:bidi="ar-SA"/>
        </w:rPr>
        <w:t>EnvName</w:t>
      </w:r>
      <w:proofErr w:type="spellEnd"/>
      <w:r>
        <w:rPr>
          <w:rFonts w:eastAsia="Times New Roman"/>
          <w:lang w:bidi="ar-SA"/>
        </w:rPr>
        <w:t xml:space="preserve"> Label.</w:t>
      </w:r>
    </w:p>
    <w:p w:rsidR="00725D1B" w:rsidRPr="00725D1B" w:rsidRDefault="00725D1B" w:rsidP="00725D1B">
      <w:pPr>
        <w:pStyle w:val="ppFigureIndent"/>
        <w:rPr>
          <w:lang w:bidi="ar-SA"/>
        </w:rPr>
      </w:pPr>
      <w:r w:rsidRPr="00725D1B">
        <w:rPr>
          <w:noProof/>
          <w:lang w:val="es-AR" w:eastAsia="es-AR" w:bidi="ar-SA"/>
        </w:rPr>
        <w:lastRenderedPageBreak/>
        <w:drawing>
          <wp:inline distT="0" distB="0" distL="0" distR="0">
            <wp:extent cx="5939790" cy="4985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98538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19</w:t>
      </w:r>
      <w:r w:rsidR="004E1220">
        <w:rPr>
          <w:noProof/>
        </w:rPr>
        <w:fldChar w:fldCharType="end"/>
      </w:r>
    </w:p>
    <w:p w:rsidR="00AF5123" w:rsidRDefault="00AF5123" w:rsidP="00AF5123">
      <w:pPr>
        <w:pStyle w:val="ppFigureCaptionIndent"/>
        <w:numPr>
          <w:ilvl w:val="0"/>
          <w:numId w:val="0"/>
        </w:numPr>
        <w:ind w:left="754"/>
      </w:pPr>
      <w:r>
        <w:t>Staging configuration added</w:t>
      </w:r>
    </w:p>
    <w:p w:rsidR="00630215" w:rsidRPr="00630215" w:rsidRDefault="00630215" w:rsidP="00630215">
      <w:pPr>
        <w:pStyle w:val="ppBodyTextIndent"/>
      </w:pPr>
    </w:p>
    <w:p w:rsidR="00AF5123" w:rsidRPr="00B91C7A" w:rsidRDefault="00AF5123" w:rsidP="00AF5123">
      <w:pPr>
        <w:pStyle w:val="ppNumberList"/>
        <w:rPr>
          <w:rFonts w:eastAsia="Times New Roman"/>
          <w:lang w:bidi="ar-SA"/>
        </w:rPr>
      </w:pPr>
      <w:r>
        <w:rPr>
          <w:rFonts w:eastAsia="Times New Roman"/>
          <w:lang w:bidi="ar-SA"/>
        </w:rPr>
        <w:t>Close the web browser.</w:t>
      </w:r>
    </w:p>
    <w:p w:rsidR="00AF5123" w:rsidRDefault="00AF5123" w:rsidP="00AF5123">
      <w:pPr>
        <w:pStyle w:val="ppListEnd"/>
        <w:rPr>
          <w:highlight w:val="yellow"/>
        </w:rPr>
      </w:pPr>
    </w:p>
    <w:p w:rsidR="00AF5123" w:rsidRPr="009319CC" w:rsidRDefault="00796AB2" w:rsidP="0091428C">
      <w:pPr>
        <w:pStyle w:val="ppProcedureStart"/>
      </w:pPr>
      <w:bookmarkStart w:id="18" w:name="_Toc282089423"/>
      <w:r w:rsidRPr="009319CC">
        <w:t>Task 3 – Add</w:t>
      </w:r>
      <w:r w:rsidR="00630215">
        <w:t>ing a</w:t>
      </w:r>
      <w:r w:rsidRPr="009319CC">
        <w:t xml:space="preserve"> Logging </w:t>
      </w:r>
      <w:r w:rsidR="001703D3">
        <w:t>D</w:t>
      </w:r>
      <w:r w:rsidRPr="009319CC">
        <w:t xml:space="preserve">atabase </w:t>
      </w:r>
      <w:r w:rsidR="001703D3">
        <w:t>C</w:t>
      </w:r>
      <w:r w:rsidRPr="009319CC">
        <w:t xml:space="preserve">onnection </w:t>
      </w:r>
      <w:r w:rsidR="001703D3">
        <w:t>S</w:t>
      </w:r>
      <w:r w:rsidR="008D158B">
        <w:t xml:space="preserve">tring to the </w:t>
      </w:r>
      <w:proofErr w:type="spellStart"/>
      <w:r w:rsidR="008D158B">
        <w:t>W</w:t>
      </w:r>
      <w:r w:rsidRPr="009319CC">
        <w:t>eb.config</w:t>
      </w:r>
      <w:proofErr w:type="spellEnd"/>
      <w:r w:rsidRPr="009319CC">
        <w:t xml:space="preserve"> </w:t>
      </w:r>
      <w:r w:rsidR="001703D3">
        <w:t>F</w:t>
      </w:r>
      <w:r w:rsidRPr="009319CC">
        <w:t>ile</w:t>
      </w:r>
      <w:bookmarkEnd w:id="18"/>
    </w:p>
    <w:p w:rsidR="00AF5123" w:rsidRDefault="00AF5123" w:rsidP="0026586C">
      <w:pPr>
        <w:pStyle w:val="ppBodyText"/>
      </w:pPr>
      <w:r>
        <w:t>In this task, you will add a connection string to logging application messages to the database.</w:t>
      </w:r>
    </w:p>
    <w:p w:rsidR="00AF5123" w:rsidRPr="001C5CE7" w:rsidRDefault="00AF5123" w:rsidP="00AF5123">
      <w:pPr>
        <w:pStyle w:val="ppNumberList"/>
      </w:pPr>
      <w:r>
        <w:rPr>
          <w:rFonts w:eastAsia="Times New Roman"/>
          <w:lang w:bidi="ar-SA"/>
        </w:rPr>
        <w:t xml:space="preserve">In the </w:t>
      </w:r>
      <w:proofErr w:type="spellStart"/>
      <w:r w:rsidRPr="00F935E9">
        <w:rPr>
          <w:rFonts w:eastAsia="Times New Roman"/>
          <w:b/>
          <w:lang w:bidi="ar-SA"/>
        </w:rPr>
        <w:t>HTMLLab</w:t>
      </w:r>
      <w:proofErr w:type="spellEnd"/>
      <w:r>
        <w:rPr>
          <w:rFonts w:eastAsia="Times New Roman"/>
          <w:lang w:bidi="ar-SA"/>
        </w:rPr>
        <w:t xml:space="preserve"> Web Application, open the </w:t>
      </w:r>
      <w:proofErr w:type="spellStart"/>
      <w:r w:rsidR="00687181">
        <w:rPr>
          <w:rFonts w:eastAsia="Times New Roman"/>
          <w:lang w:bidi="ar-SA"/>
        </w:rPr>
        <w:t>Web.config</w:t>
      </w:r>
      <w:proofErr w:type="spellEnd"/>
      <w:r>
        <w:rPr>
          <w:rFonts w:eastAsia="Times New Roman"/>
          <w:lang w:bidi="ar-SA"/>
        </w:rPr>
        <w:t xml:space="preserve"> file.</w:t>
      </w:r>
    </w:p>
    <w:p w:rsidR="00AF5123" w:rsidRDefault="00BE7F83" w:rsidP="00AF5123">
      <w:pPr>
        <w:pStyle w:val="ppNumberList"/>
        <w:rPr>
          <w:rFonts w:eastAsia="Times New Roman"/>
          <w:lang w:bidi="ar-SA"/>
        </w:rPr>
      </w:pPr>
      <w:r>
        <w:rPr>
          <w:rFonts w:eastAsia="Times New Roman"/>
          <w:lang w:bidi="ar-SA"/>
        </w:rPr>
        <w:t xml:space="preserve">Add </w:t>
      </w:r>
      <w:r w:rsidR="00AF5123">
        <w:rPr>
          <w:rFonts w:eastAsia="Times New Roman"/>
          <w:lang w:bidi="ar-SA"/>
        </w:rPr>
        <w:t xml:space="preserve">the </w:t>
      </w:r>
      <w:proofErr w:type="spellStart"/>
      <w:r w:rsidR="00AF5123">
        <w:rPr>
          <w:rFonts w:eastAsia="Times New Roman"/>
          <w:b/>
          <w:lang w:bidi="ar-SA"/>
        </w:rPr>
        <w:t>connectionStrings</w:t>
      </w:r>
      <w:proofErr w:type="spellEnd"/>
      <w:r w:rsidR="00AF5123">
        <w:rPr>
          <w:rFonts w:eastAsia="Times New Roman"/>
          <w:lang w:bidi="ar-SA"/>
        </w:rPr>
        <w:t xml:space="preserve"> XML element with the following</w:t>
      </w:r>
      <w:r>
        <w:rPr>
          <w:rFonts w:eastAsia="Times New Roman"/>
          <w:lang w:bidi="ar-SA"/>
        </w:rPr>
        <w:t xml:space="preserve"> value added</w:t>
      </w:r>
      <w:r w:rsidR="00AF5123">
        <w:rPr>
          <w:rFonts w:eastAsia="Times New Roman"/>
          <w:lang w:bidi="ar-SA"/>
        </w:rPr>
        <w:t>:</w:t>
      </w:r>
    </w:p>
    <w:p w:rsidR="00AF5123" w:rsidRPr="005653BF" w:rsidRDefault="00AF5123" w:rsidP="00AF5123">
      <w:pPr>
        <w:pStyle w:val="ppCodeLanguageIndent"/>
        <w:rPr>
          <w:rFonts w:eastAsia="Times New Roman"/>
          <w:lang w:bidi="ar-SA"/>
        </w:rPr>
      </w:pPr>
      <w:r>
        <w:rPr>
          <w:rFonts w:eastAsia="Times New Roman"/>
          <w:lang w:bidi="ar-SA"/>
        </w:rPr>
        <w:t>XML</w:t>
      </w:r>
    </w:p>
    <w:p w:rsidR="00746DCD" w:rsidRPr="00746DCD" w:rsidRDefault="00746DCD" w:rsidP="00746DCD">
      <w:pPr>
        <w:pStyle w:val="ppCodeIndent"/>
        <w:numPr>
          <w:ilvl w:val="0"/>
          <w:numId w:val="5"/>
        </w:numPr>
      </w:pPr>
      <w:r w:rsidRPr="00746DCD">
        <w:rPr>
          <w:rFonts w:ascii="Courier New" w:eastAsiaTheme="minorHAnsi" w:hAnsi="Courier New" w:cs="Courier New"/>
          <w:noProof/>
          <w:color w:val="0000FF"/>
          <w:szCs w:val="20"/>
          <w:lang w:bidi="ar-SA"/>
        </w:rPr>
        <w:t>&lt;</w:t>
      </w:r>
      <w:r w:rsidRPr="00746DCD">
        <w:rPr>
          <w:rFonts w:ascii="Courier New" w:eastAsiaTheme="minorHAnsi" w:hAnsi="Courier New" w:cs="Courier New"/>
          <w:noProof/>
          <w:color w:val="A31515"/>
          <w:szCs w:val="20"/>
          <w:lang w:bidi="ar-SA"/>
        </w:rPr>
        <w:t>configuration</w:t>
      </w:r>
      <w:r w:rsidRPr="00746DCD">
        <w:rPr>
          <w:rFonts w:ascii="Courier New" w:eastAsiaTheme="minorHAnsi" w:hAnsi="Courier New" w:cs="Courier New"/>
          <w:noProof/>
          <w:color w:val="0000FF"/>
          <w:szCs w:val="20"/>
          <w:lang w:bidi="ar-SA"/>
        </w:rPr>
        <w:t>&gt;</w:t>
      </w:r>
    </w:p>
    <w:p w:rsidR="00746DCD" w:rsidRPr="00746DCD" w:rsidRDefault="00746DCD" w:rsidP="00746DCD">
      <w:pPr>
        <w:pStyle w:val="ppCodeIndent"/>
        <w:numPr>
          <w:ilvl w:val="0"/>
          <w:numId w:val="5"/>
        </w:numPr>
      </w:pPr>
      <w:r w:rsidRPr="00746DCD">
        <w:rPr>
          <w:rFonts w:ascii="Courier New" w:eastAsiaTheme="minorHAnsi" w:hAnsi="Courier New" w:cs="Courier New"/>
          <w:noProof/>
          <w:color w:val="0000FF"/>
          <w:szCs w:val="20"/>
          <w:lang w:bidi="ar-SA"/>
        </w:rPr>
        <w:t xml:space="preserve">    ...</w:t>
      </w:r>
    </w:p>
    <w:p w:rsidR="00746DCD" w:rsidRPr="00746DCD" w:rsidRDefault="00746DCD" w:rsidP="00746DCD">
      <w:pPr>
        <w:pStyle w:val="ppCodeIndent"/>
        <w:numPr>
          <w:ilvl w:val="0"/>
          <w:numId w:val="5"/>
        </w:numPr>
      </w:pPr>
    </w:p>
    <w:p w:rsidR="00746DCD" w:rsidRPr="00746DCD" w:rsidRDefault="00746DCD" w:rsidP="00AF5123">
      <w:pPr>
        <w:pStyle w:val="ppCodeIndent"/>
      </w:pPr>
    </w:p>
    <w:p w:rsidR="00AF5123" w:rsidRPr="00746DCD" w:rsidRDefault="00746DCD" w:rsidP="00AF5123">
      <w:pPr>
        <w:pStyle w:val="ppCodeIndent"/>
        <w:rPr>
          <w:b/>
        </w:rPr>
      </w:pPr>
      <w:r w:rsidRPr="00746DCD">
        <w:rPr>
          <w:rFonts w:eastAsiaTheme="minorHAnsi"/>
          <w:b/>
          <w:noProof/>
          <w:color w:val="0000FF"/>
          <w:lang w:bidi="ar-SA"/>
        </w:rPr>
        <w:t xml:space="preserve">    </w:t>
      </w:r>
      <w:r w:rsidR="00AF5123" w:rsidRPr="00746DCD">
        <w:rPr>
          <w:rFonts w:eastAsiaTheme="minorHAnsi"/>
          <w:b/>
          <w:noProof/>
          <w:color w:val="0000FF"/>
          <w:lang w:bidi="ar-SA"/>
        </w:rPr>
        <w:t>&lt;</w:t>
      </w:r>
      <w:r w:rsidR="00AF5123" w:rsidRPr="00746DCD">
        <w:rPr>
          <w:rFonts w:ascii="Courier New" w:eastAsiaTheme="minorHAnsi" w:hAnsi="Courier New" w:cs="Courier New"/>
          <w:b/>
          <w:noProof/>
          <w:color w:val="A31515"/>
          <w:szCs w:val="20"/>
          <w:lang w:bidi="ar-SA"/>
        </w:rPr>
        <w:t>connectionStrings</w:t>
      </w:r>
      <w:r w:rsidR="00AF5123" w:rsidRPr="00746DCD">
        <w:rPr>
          <w:rFonts w:eastAsiaTheme="minorHAnsi"/>
          <w:b/>
          <w:noProof/>
          <w:color w:val="0000FF"/>
          <w:lang w:bidi="ar-SA"/>
        </w:rPr>
        <w:t>&gt;</w:t>
      </w:r>
    </w:p>
    <w:p w:rsidR="00AF5123" w:rsidRPr="00746DCD" w:rsidRDefault="00746DCD" w:rsidP="00AF5123">
      <w:pPr>
        <w:pStyle w:val="ppCodeIndent"/>
        <w:rPr>
          <w:rFonts w:eastAsiaTheme="minorHAnsi"/>
          <w:b/>
          <w:noProof/>
          <w:color w:val="0000FF"/>
          <w:lang w:bidi="ar-SA"/>
        </w:rPr>
      </w:pPr>
      <w:r w:rsidRPr="00746DCD">
        <w:rPr>
          <w:rFonts w:eastAsiaTheme="minorHAnsi"/>
          <w:b/>
          <w:noProof/>
          <w:color w:val="0000FF"/>
          <w:lang w:bidi="ar-SA"/>
        </w:rPr>
        <w:t xml:space="preserve">     </w:t>
      </w:r>
      <w:r w:rsidR="00725D1B" w:rsidRPr="00746DCD">
        <w:rPr>
          <w:rFonts w:eastAsiaTheme="minorHAnsi"/>
          <w:b/>
          <w:noProof/>
          <w:color w:val="0000FF"/>
          <w:lang w:bidi="ar-SA"/>
        </w:rPr>
        <w:t xml:space="preserve">   </w:t>
      </w:r>
      <w:r w:rsidR="00AF5123" w:rsidRPr="00746DCD">
        <w:rPr>
          <w:rFonts w:eastAsiaTheme="minorHAnsi"/>
          <w:b/>
          <w:noProof/>
          <w:color w:val="0000FF"/>
          <w:lang w:bidi="ar-SA"/>
        </w:rPr>
        <w:t>&lt;</w:t>
      </w:r>
      <w:r w:rsidR="00AF5123" w:rsidRPr="00746DCD">
        <w:rPr>
          <w:rFonts w:ascii="Courier New" w:eastAsiaTheme="minorHAnsi" w:hAnsi="Courier New" w:cs="Courier New"/>
          <w:b/>
          <w:noProof/>
          <w:color w:val="A31515"/>
          <w:szCs w:val="20"/>
          <w:lang w:bidi="ar-SA"/>
        </w:rPr>
        <w:t>add</w:t>
      </w:r>
      <w:r w:rsidR="00AF5123" w:rsidRPr="00746DCD">
        <w:rPr>
          <w:rFonts w:ascii="Courier New" w:eastAsiaTheme="minorHAnsi" w:hAnsi="Courier New" w:cs="Courier New"/>
          <w:b/>
          <w:noProof/>
          <w:color w:val="0000FF"/>
          <w:szCs w:val="20"/>
          <w:lang w:bidi="ar-SA"/>
        </w:rPr>
        <w:t xml:space="preserve"> </w:t>
      </w:r>
      <w:r w:rsidR="00AF5123" w:rsidRPr="00746DCD">
        <w:rPr>
          <w:rFonts w:eastAsiaTheme="minorHAnsi"/>
          <w:b/>
          <w:noProof/>
          <w:color w:val="FF0000"/>
          <w:lang w:bidi="ar-SA"/>
        </w:rPr>
        <w:t>name</w:t>
      </w:r>
      <w:r w:rsidR="00AF5123" w:rsidRPr="00746DCD">
        <w:rPr>
          <w:rFonts w:eastAsiaTheme="minorHAnsi"/>
          <w:b/>
          <w:noProof/>
          <w:color w:val="0000FF"/>
          <w:lang w:bidi="ar-SA"/>
        </w:rPr>
        <w:t>=</w:t>
      </w:r>
      <w:r w:rsidR="00AF5123" w:rsidRPr="00746DCD">
        <w:rPr>
          <w:rFonts w:eastAsiaTheme="minorHAnsi"/>
          <w:b/>
          <w:noProof/>
          <w:lang w:bidi="ar-SA"/>
        </w:rPr>
        <w:t>"</w:t>
      </w:r>
      <w:r w:rsidR="00AF5123" w:rsidRPr="00746DCD">
        <w:rPr>
          <w:rFonts w:eastAsiaTheme="minorHAnsi"/>
          <w:b/>
          <w:noProof/>
          <w:color w:val="0000FF"/>
          <w:lang w:bidi="ar-SA"/>
        </w:rPr>
        <w:t>LoggingConnectionString</w:t>
      </w:r>
      <w:r w:rsidR="00AF5123" w:rsidRPr="00746DCD">
        <w:rPr>
          <w:rFonts w:eastAsiaTheme="minorHAnsi"/>
          <w:b/>
          <w:noProof/>
          <w:lang w:bidi="ar-SA"/>
        </w:rPr>
        <w:t>"</w:t>
      </w:r>
      <w:r w:rsidR="00AF5123" w:rsidRPr="00746DCD">
        <w:rPr>
          <w:rFonts w:eastAsiaTheme="minorHAnsi"/>
          <w:b/>
          <w:noProof/>
          <w:color w:val="0000FF"/>
          <w:lang w:bidi="ar-SA"/>
        </w:rPr>
        <w:t xml:space="preserve"> </w:t>
      </w:r>
      <w:r w:rsidR="00AF5123" w:rsidRPr="00746DCD">
        <w:rPr>
          <w:rFonts w:eastAsiaTheme="minorHAnsi"/>
          <w:b/>
          <w:noProof/>
          <w:color w:val="FF0000"/>
          <w:lang w:bidi="ar-SA"/>
        </w:rPr>
        <w:t>connectionString</w:t>
      </w:r>
      <w:r w:rsidR="00AF5123" w:rsidRPr="00746DCD">
        <w:rPr>
          <w:rFonts w:eastAsiaTheme="minorHAnsi"/>
          <w:b/>
          <w:noProof/>
          <w:color w:val="0000FF"/>
          <w:lang w:bidi="ar-SA"/>
        </w:rPr>
        <w:t>=</w:t>
      </w:r>
      <w:r w:rsidR="00AF5123" w:rsidRPr="00746DCD">
        <w:rPr>
          <w:rFonts w:eastAsiaTheme="minorHAnsi"/>
          <w:b/>
          <w:noProof/>
          <w:lang w:bidi="ar-SA"/>
        </w:rPr>
        <w:t>"</w:t>
      </w:r>
      <w:r w:rsidR="00AF5123" w:rsidRPr="00746DCD">
        <w:rPr>
          <w:rFonts w:eastAsiaTheme="minorHAnsi"/>
          <w:b/>
          <w:noProof/>
          <w:color w:val="0000FF"/>
          <w:lang w:bidi="ar-SA"/>
        </w:rPr>
        <w:t>server=(local);database=Logger;Integrated Security=SSPI;</w:t>
      </w:r>
      <w:r w:rsidR="00AF5123" w:rsidRPr="00746DCD">
        <w:rPr>
          <w:rFonts w:eastAsiaTheme="minorHAnsi"/>
          <w:b/>
          <w:noProof/>
          <w:lang w:bidi="ar-SA"/>
        </w:rPr>
        <w:t xml:space="preserve">" </w:t>
      </w:r>
      <w:r w:rsidR="00AF5123" w:rsidRPr="00746DCD">
        <w:rPr>
          <w:rFonts w:eastAsiaTheme="minorHAnsi"/>
          <w:b/>
          <w:noProof/>
          <w:color w:val="FF0000"/>
          <w:lang w:bidi="ar-SA"/>
        </w:rPr>
        <w:t>providerName</w:t>
      </w:r>
      <w:r w:rsidR="00AF5123" w:rsidRPr="00746DCD">
        <w:rPr>
          <w:rFonts w:eastAsiaTheme="minorHAnsi"/>
          <w:b/>
          <w:noProof/>
          <w:color w:val="0000FF"/>
          <w:lang w:bidi="ar-SA"/>
        </w:rPr>
        <w:t>=</w:t>
      </w:r>
      <w:r w:rsidR="00AF5123" w:rsidRPr="00746DCD">
        <w:rPr>
          <w:rFonts w:eastAsiaTheme="minorHAnsi"/>
          <w:b/>
          <w:noProof/>
          <w:lang w:bidi="ar-SA"/>
        </w:rPr>
        <w:t>"</w:t>
      </w:r>
      <w:r w:rsidR="00AF5123" w:rsidRPr="00746DCD">
        <w:rPr>
          <w:rFonts w:eastAsiaTheme="minorHAnsi"/>
          <w:b/>
          <w:noProof/>
          <w:color w:val="0000FF"/>
          <w:lang w:bidi="ar-SA"/>
        </w:rPr>
        <w:t>System.Data.SqlClient</w:t>
      </w:r>
      <w:r w:rsidR="00AF5123" w:rsidRPr="00746DCD">
        <w:rPr>
          <w:rFonts w:eastAsiaTheme="minorHAnsi"/>
          <w:b/>
          <w:noProof/>
          <w:lang w:bidi="ar-SA"/>
        </w:rPr>
        <w:t>"</w:t>
      </w:r>
      <w:r w:rsidR="00AF5123" w:rsidRPr="00746DCD">
        <w:rPr>
          <w:rFonts w:eastAsiaTheme="minorHAnsi"/>
          <w:b/>
          <w:noProof/>
          <w:color w:val="0000FF"/>
          <w:lang w:bidi="ar-SA"/>
        </w:rPr>
        <w:t>/&gt;</w:t>
      </w:r>
    </w:p>
    <w:p w:rsidR="00AF5123" w:rsidRPr="00746DCD" w:rsidRDefault="00746DCD" w:rsidP="00AF5123">
      <w:pPr>
        <w:pStyle w:val="ppCodeIndent"/>
        <w:rPr>
          <w:rFonts w:eastAsiaTheme="minorHAnsi"/>
          <w:b/>
          <w:noProof/>
          <w:color w:val="0000FF"/>
          <w:lang w:bidi="ar-SA"/>
        </w:rPr>
      </w:pPr>
      <w:r w:rsidRPr="00746DCD">
        <w:rPr>
          <w:rFonts w:eastAsiaTheme="minorHAnsi"/>
          <w:b/>
          <w:noProof/>
          <w:color w:val="0000FF"/>
          <w:lang w:bidi="ar-SA"/>
        </w:rPr>
        <w:t xml:space="preserve">    </w:t>
      </w:r>
      <w:r w:rsidR="00AF5123" w:rsidRPr="00746DCD">
        <w:rPr>
          <w:rFonts w:eastAsiaTheme="minorHAnsi"/>
          <w:b/>
          <w:noProof/>
          <w:color w:val="0000FF"/>
          <w:lang w:bidi="ar-SA"/>
        </w:rPr>
        <w:t>&lt;/</w:t>
      </w:r>
      <w:r w:rsidR="00AF5123" w:rsidRPr="00746DCD">
        <w:rPr>
          <w:rFonts w:ascii="Courier New" w:eastAsiaTheme="minorHAnsi" w:hAnsi="Courier New" w:cs="Courier New"/>
          <w:b/>
          <w:noProof/>
          <w:color w:val="A31515"/>
          <w:szCs w:val="20"/>
          <w:lang w:bidi="ar-SA"/>
        </w:rPr>
        <w:t>connectionStrings</w:t>
      </w:r>
      <w:r w:rsidR="00AF5123" w:rsidRPr="00746DCD">
        <w:rPr>
          <w:rFonts w:eastAsiaTheme="minorHAnsi"/>
          <w:b/>
          <w:noProof/>
          <w:color w:val="0000FF"/>
          <w:lang w:bidi="ar-SA"/>
        </w:rPr>
        <w:t>&gt;</w:t>
      </w:r>
    </w:p>
    <w:p w:rsidR="00746DCD" w:rsidRPr="00746DCD" w:rsidRDefault="00746DCD" w:rsidP="00746DCD">
      <w:pPr>
        <w:pStyle w:val="ppCodeIndent"/>
        <w:numPr>
          <w:ilvl w:val="0"/>
          <w:numId w:val="4"/>
        </w:numPr>
      </w:pPr>
    </w:p>
    <w:p w:rsidR="00746DCD" w:rsidRPr="00746DCD" w:rsidRDefault="00746DCD" w:rsidP="00746DCD">
      <w:pPr>
        <w:pStyle w:val="ppCodeIndent"/>
        <w:numPr>
          <w:ilvl w:val="0"/>
          <w:numId w:val="4"/>
        </w:numPr>
      </w:pPr>
      <w:r w:rsidRPr="00746DCD">
        <w:rPr>
          <w:rFonts w:ascii="Courier New" w:eastAsiaTheme="minorHAnsi" w:hAnsi="Courier New" w:cs="Courier New"/>
          <w:noProof/>
          <w:color w:val="0000FF"/>
          <w:szCs w:val="20"/>
          <w:lang w:bidi="ar-SA"/>
        </w:rPr>
        <w:t xml:space="preserve">    ...</w:t>
      </w:r>
    </w:p>
    <w:p w:rsidR="00746DCD" w:rsidRPr="00746DCD" w:rsidRDefault="00746DCD" w:rsidP="00746DCD">
      <w:pPr>
        <w:pStyle w:val="ppCodeIndent"/>
        <w:numPr>
          <w:ilvl w:val="0"/>
          <w:numId w:val="0"/>
        </w:numPr>
        <w:ind w:left="720"/>
        <w:rPr>
          <w:rFonts w:eastAsiaTheme="minorHAnsi"/>
          <w:noProof/>
          <w:color w:val="0000FF"/>
          <w:lang w:bidi="ar-SA"/>
        </w:rPr>
      </w:pPr>
      <w:r w:rsidRPr="00746DCD">
        <w:rPr>
          <w:rFonts w:ascii="Courier New" w:eastAsiaTheme="minorHAnsi" w:hAnsi="Courier New" w:cs="Courier New"/>
          <w:noProof/>
          <w:color w:val="0000FF"/>
          <w:szCs w:val="20"/>
          <w:lang w:bidi="ar-SA"/>
        </w:rPr>
        <w:t>&lt;/</w:t>
      </w:r>
      <w:r w:rsidRPr="00746DCD">
        <w:rPr>
          <w:rFonts w:ascii="Courier New" w:eastAsiaTheme="minorHAnsi" w:hAnsi="Courier New" w:cs="Courier New"/>
          <w:noProof/>
          <w:color w:val="A31515"/>
          <w:szCs w:val="20"/>
          <w:lang w:bidi="ar-SA"/>
        </w:rPr>
        <w:t>configuration</w:t>
      </w:r>
      <w:r w:rsidRPr="00746DCD">
        <w:rPr>
          <w:rFonts w:ascii="Courier New" w:eastAsiaTheme="minorHAnsi" w:hAnsi="Courier New" w:cs="Courier New"/>
          <w:noProof/>
          <w:color w:val="0000FF"/>
          <w:szCs w:val="20"/>
          <w:lang w:bidi="ar-SA"/>
        </w:rPr>
        <w:t>&gt;</w:t>
      </w:r>
    </w:p>
    <w:p w:rsidR="009319CC" w:rsidRDefault="009319CC" w:rsidP="00630215">
      <w:pPr>
        <w:pStyle w:val="ppBodyTextIndent"/>
        <w:rPr>
          <w:rFonts w:eastAsia="Times New Roman"/>
          <w:lang w:bidi="ar-SA"/>
        </w:rPr>
      </w:pPr>
    </w:p>
    <w:p w:rsidR="00AF5123" w:rsidRDefault="00AF5123" w:rsidP="00AF5123">
      <w:pPr>
        <w:pStyle w:val="ppNumberList"/>
        <w:rPr>
          <w:rFonts w:eastAsia="Times New Roman"/>
          <w:lang w:bidi="ar-SA"/>
        </w:rPr>
      </w:pPr>
      <w:r>
        <w:rPr>
          <w:rFonts w:eastAsia="Times New Roman"/>
          <w:lang w:bidi="ar-SA"/>
        </w:rPr>
        <w:t xml:space="preserve">Save </w:t>
      </w:r>
      <w:proofErr w:type="spellStart"/>
      <w:r w:rsidR="00687181">
        <w:rPr>
          <w:rFonts w:eastAsia="Times New Roman"/>
          <w:lang w:bidi="ar-SA"/>
        </w:rPr>
        <w:t>Web.config</w:t>
      </w:r>
      <w:proofErr w:type="spellEnd"/>
      <w:r>
        <w:rPr>
          <w:rFonts w:eastAsia="Times New Roman"/>
          <w:lang w:bidi="ar-SA"/>
        </w:rPr>
        <w:t xml:space="preserve"> file changes.</w:t>
      </w:r>
    </w:p>
    <w:p w:rsidR="00AF5123" w:rsidRDefault="00AF5123" w:rsidP="00AF5123">
      <w:pPr>
        <w:pStyle w:val="ppListEnd"/>
        <w:rPr>
          <w:rFonts w:eastAsia="Times New Roman"/>
          <w:lang w:bidi="ar-SA"/>
        </w:rPr>
      </w:pPr>
    </w:p>
    <w:p w:rsidR="00AF5123" w:rsidRDefault="00630215" w:rsidP="0091428C">
      <w:pPr>
        <w:pStyle w:val="ppProcedureStart"/>
      </w:pPr>
      <w:bookmarkStart w:id="19" w:name="_Toc282089424"/>
      <w:r>
        <w:t>Task 4 – Writing</w:t>
      </w:r>
      <w:r w:rsidR="00796AB2">
        <w:t xml:space="preserve"> a </w:t>
      </w:r>
      <w:r w:rsidR="001703D3">
        <w:t>T</w:t>
      </w:r>
      <w:r w:rsidR="00796AB2">
        <w:t xml:space="preserve">ransform to </w:t>
      </w:r>
      <w:r w:rsidR="001703D3">
        <w:t>C</w:t>
      </w:r>
      <w:r w:rsidR="00796AB2">
        <w:t xml:space="preserve">hange the Environment and Logging </w:t>
      </w:r>
      <w:r w:rsidR="001703D3">
        <w:t>C</w:t>
      </w:r>
      <w:r w:rsidR="00796AB2">
        <w:t xml:space="preserve">onnection </w:t>
      </w:r>
      <w:r w:rsidR="001703D3">
        <w:t>S</w:t>
      </w:r>
      <w:r w:rsidR="00796AB2">
        <w:t>trings in</w:t>
      </w:r>
      <w:r w:rsidR="008D158B">
        <w:t xml:space="preserve"> the Staging </w:t>
      </w:r>
      <w:proofErr w:type="spellStart"/>
      <w:r w:rsidR="008D158B">
        <w:t>W</w:t>
      </w:r>
      <w:r w:rsidR="00796AB2">
        <w:t>eb.config</w:t>
      </w:r>
      <w:bookmarkEnd w:id="19"/>
      <w:proofErr w:type="spellEnd"/>
    </w:p>
    <w:p w:rsidR="00AF5123" w:rsidRPr="00E320F3" w:rsidRDefault="006D5AC9" w:rsidP="00AF5123">
      <w:pPr>
        <w:pStyle w:val="ppBodyText"/>
        <w:numPr>
          <w:ilvl w:val="0"/>
          <w:numId w:val="0"/>
        </w:numPr>
      </w:pPr>
      <w:r>
        <w:t>In this task,</w:t>
      </w:r>
      <w:r w:rsidR="00AF5123">
        <w:t xml:space="preserve"> you will create a transformation to update </w:t>
      </w:r>
      <w:proofErr w:type="spellStart"/>
      <w:r w:rsidR="00687181">
        <w:t>Web.config</w:t>
      </w:r>
      <w:proofErr w:type="spellEnd"/>
      <w:r>
        <w:t xml:space="preserve"> sections when the applicat</w:t>
      </w:r>
      <w:r w:rsidR="00BE7F83">
        <w:t xml:space="preserve">ion is deployed with </w:t>
      </w:r>
      <w:proofErr w:type="spellStart"/>
      <w:r w:rsidR="00BE7F83">
        <w:t>MSDeploy</w:t>
      </w:r>
      <w:proofErr w:type="spellEnd"/>
      <w:r w:rsidR="00BE7F83">
        <w:t xml:space="preserve">. </w:t>
      </w:r>
      <w:r>
        <w:t xml:space="preserve">In the </w:t>
      </w:r>
      <w:proofErr w:type="spellStart"/>
      <w:r w:rsidR="00687181">
        <w:t>Web.config</w:t>
      </w:r>
      <w:proofErr w:type="spellEnd"/>
      <w:r>
        <w:t xml:space="preserve"> file you will update </w:t>
      </w:r>
      <w:r w:rsidR="00AF5123">
        <w:t xml:space="preserve">the value of the Environment to “Staging” </w:t>
      </w:r>
      <w:r>
        <w:t>and change the server name value in the connection string to reflect QA server</w:t>
      </w:r>
      <w:r w:rsidR="009C6751">
        <w:t>.</w:t>
      </w:r>
    </w:p>
    <w:p w:rsidR="00AF5123" w:rsidRPr="00A45E87" w:rsidRDefault="00AF5123" w:rsidP="00AF5123">
      <w:pPr>
        <w:pStyle w:val="ppNumberList"/>
      </w:pPr>
      <w:r>
        <w:t xml:space="preserve">To display the configuration specific transformation files, </w:t>
      </w:r>
      <w:r w:rsidR="00A45E87">
        <w:t>expand</w:t>
      </w:r>
      <w:r>
        <w:t xml:space="preserve"> the </w:t>
      </w:r>
      <w:proofErr w:type="spellStart"/>
      <w:r w:rsidR="00687181">
        <w:t>Web.config</w:t>
      </w:r>
      <w:proofErr w:type="spellEnd"/>
      <w:r>
        <w:t xml:space="preserve"> </w:t>
      </w:r>
      <w:r w:rsidR="00A45E87">
        <w:t>node and o</w:t>
      </w:r>
      <w:r w:rsidR="00D10DD4">
        <w:t xml:space="preserve">pen </w:t>
      </w:r>
      <w:r w:rsidR="00A45E87">
        <w:t xml:space="preserve">the </w:t>
      </w:r>
      <w:proofErr w:type="spellStart"/>
      <w:r w:rsidR="00D10DD4" w:rsidRPr="00D10DD4">
        <w:rPr>
          <w:b/>
        </w:rPr>
        <w:t>Web.Staging.config</w:t>
      </w:r>
      <w:proofErr w:type="spellEnd"/>
      <w:r w:rsidR="00A45E87" w:rsidRPr="00A45E87">
        <w:t xml:space="preserve"> file</w:t>
      </w:r>
      <w:r w:rsidR="00D10DD4" w:rsidRPr="00A45E87">
        <w:t>.</w:t>
      </w:r>
    </w:p>
    <w:p w:rsidR="00AF5123" w:rsidRDefault="00AF5123" w:rsidP="00AF5123">
      <w:pPr>
        <w:pStyle w:val="ppNumberList"/>
      </w:pPr>
      <w:r>
        <w:t xml:space="preserve">The transform file is an XML file that you use to specify the actions (add, delete, update) which Visual Studio should perform on nodes, sections, and attributes. The file contains a reference to the XML Document Transform namespace (http://schemas.microsoft.com/XML-Document-Transform). There are two attributes in this schema: </w:t>
      </w:r>
      <w:r w:rsidRPr="007113FA">
        <w:rPr>
          <w:b/>
        </w:rPr>
        <w:t>Transform</w:t>
      </w:r>
      <w:r>
        <w:t xml:space="preserve"> and </w:t>
      </w:r>
      <w:r w:rsidRPr="007113FA">
        <w:rPr>
          <w:b/>
        </w:rPr>
        <w:t>Locator</w:t>
      </w:r>
      <w:r>
        <w:t xml:space="preserve">. </w:t>
      </w:r>
      <w:r w:rsidRPr="008A0A13">
        <w:rPr>
          <w:b/>
        </w:rPr>
        <w:t>Transform</w:t>
      </w:r>
      <w:r>
        <w:t xml:space="preserve"> will make changes to nodes and attributes, while the </w:t>
      </w:r>
      <w:r w:rsidRPr="007113FA">
        <w:rPr>
          <w:b/>
        </w:rPr>
        <w:t>Locator</w:t>
      </w:r>
      <w:r>
        <w:t xml:space="preserve"> provides methods to find the specific transformation node and attributes in the </w:t>
      </w:r>
      <w:proofErr w:type="spellStart"/>
      <w:r w:rsidR="00687181">
        <w:t>Web.config</w:t>
      </w:r>
      <w:proofErr w:type="spellEnd"/>
      <w:r>
        <w:t>.</w:t>
      </w:r>
    </w:p>
    <w:p w:rsidR="00AF5123" w:rsidRDefault="00AF5123" w:rsidP="00AF5123">
      <w:pPr>
        <w:pStyle w:val="ppNoteIndent"/>
        <w:numPr>
          <w:ilvl w:val="0"/>
          <w:numId w:val="0"/>
        </w:numPr>
        <w:ind w:left="754"/>
      </w:pPr>
      <w:r w:rsidRPr="00E26154">
        <w:rPr>
          <w:b/>
        </w:rPr>
        <w:t>Note:</w:t>
      </w:r>
      <w:r w:rsidRPr="002122DB">
        <w:t xml:space="preserve"> </w:t>
      </w:r>
      <w:r>
        <w:t xml:space="preserve">Check MSDN for the complete reference for the </w:t>
      </w:r>
      <w:r w:rsidRPr="007113FA">
        <w:rPr>
          <w:b/>
        </w:rPr>
        <w:t>Transform</w:t>
      </w:r>
      <w:r>
        <w:t xml:space="preserve"> and </w:t>
      </w:r>
      <w:r w:rsidRPr="007113FA">
        <w:rPr>
          <w:b/>
        </w:rPr>
        <w:t>Locator</w:t>
      </w:r>
      <w:r w:rsidRPr="008A0A13">
        <w:t xml:space="preserve"> attributes</w:t>
      </w:r>
      <w:r>
        <w:t>.</w:t>
      </w:r>
    </w:p>
    <w:p w:rsidR="00630215" w:rsidRDefault="00630215" w:rsidP="009C6751">
      <w:pPr>
        <w:pStyle w:val="ppBodyTextIndent"/>
      </w:pPr>
    </w:p>
    <w:p w:rsidR="00AF5123" w:rsidRPr="002122DB" w:rsidRDefault="00AF5123" w:rsidP="002122DB">
      <w:pPr>
        <w:pStyle w:val="ppNumberList"/>
      </w:pPr>
      <w:r w:rsidRPr="002122DB">
        <w:t xml:space="preserve">The Staging configuration transform file will already have a node indicating changes to the system.web section of the </w:t>
      </w:r>
      <w:proofErr w:type="spellStart"/>
      <w:r w:rsidR="00687181" w:rsidRPr="002122DB">
        <w:t>Web.config</w:t>
      </w:r>
      <w:proofErr w:type="spellEnd"/>
      <w:r w:rsidRPr="002122DB">
        <w:t xml:space="preserve"> file, specifically removing the debug attribute.</w:t>
      </w:r>
    </w:p>
    <w:p w:rsidR="00AF5123" w:rsidRDefault="00AF5123" w:rsidP="00AF5123">
      <w:pPr>
        <w:pStyle w:val="ppCodeLanguageIndent"/>
        <w:rPr>
          <w:rFonts w:eastAsiaTheme="minorHAnsi"/>
          <w:noProof/>
          <w:lang w:bidi="ar-SA"/>
        </w:rPr>
      </w:pPr>
      <w:r>
        <w:rPr>
          <w:rFonts w:eastAsiaTheme="minorHAnsi"/>
          <w:noProof/>
          <w:lang w:bidi="ar-SA"/>
        </w:rPr>
        <w:t>XML</w:t>
      </w:r>
    </w:p>
    <w:p w:rsidR="00AF5123" w:rsidRPr="00BE7F83" w:rsidRDefault="00AF5123" w:rsidP="00AF5123">
      <w:pPr>
        <w:pStyle w:val="ppCodeIndent"/>
        <w:rPr>
          <w:rFonts w:eastAsiaTheme="minorHAnsi"/>
          <w:noProof/>
          <w:lang w:bidi="ar-SA"/>
        </w:rPr>
      </w:pPr>
      <w:r w:rsidRPr="00BE7F83">
        <w:rPr>
          <w:rFonts w:eastAsiaTheme="minorHAnsi"/>
          <w:noProof/>
          <w:color w:val="0070C0"/>
          <w:lang w:bidi="ar-SA"/>
        </w:rPr>
        <w:t>&lt;?</w:t>
      </w:r>
      <w:r w:rsidRPr="00BE7F83">
        <w:rPr>
          <w:rFonts w:eastAsiaTheme="minorHAnsi"/>
          <w:noProof/>
          <w:color w:val="A31515"/>
          <w:lang w:bidi="ar-SA"/>
        </w:rPr>
        <w:t>xml</w:t>
      </w:r>
      <w:r w:rsidRPr="00BE7F83">
        <w:rPr>
          <w:rFonts w:eastAsiaTheme="minorHAnsi"/>
          <w:noProof/>
          <w:lang w:bidi="ar-SA"/>
        </w:rPr>
        <w:t xml:space="preserve"> </w:t>
      </w:r>
      <w:r w:rsidRPr="00BE7F83">
        <w:rPr>
          <w:rFonts w:eastAsiaTheme="minorHAnsi"/>
          <w:noProof/>
          <w:color w:val="FF0000"/>
          <w:lang w:bidi="ar-SA"/>
        </w:rPr>
        <w:t>version</w:t>
      </w:r>
      <w:r w:rsidRPr="00BE7F83">
        <w:rPr>
          <w:rFonts w:eastAsiaTheme="minorHAnsi"/>
          <w:noProof/>
          <w:color w:val="0070C0"/>
          <w:lang w:bidi="ar-SA"/>
        </w:rPr>
        <w:t>="1.0"?&gt;</w:t>
      </w:r>
    </w:p>
    <w:p w:rsidR="00AF5123" w:rsidRPr="00BE7F83" w:rsidRDefault="00AF5123" w:rsidP="00AF5123">
      <w:pPr>
        <w:pStyle w:val="ppCodeIndent"/>
        <w:rPr>
          <w:rFonts w:eastAsiaTheme="minorHAnsi"/>
          <w:noProof/>
          <w:lang w:bidi="ar-SA"/>
        </w:rPr>
      </w:pPr>
    </w:p>
    <w:p w:rsidR="00AF5123" w:rsidRPr="00BE7F83" w:rsidRDefault="00AF5123" w:rsidP="00AF5123">
      <w:pPr>
        <w:pStyle w:val="ppCodeIndent"/>
        <w:rPr>
          <w:rFonts w:eastAsiaTheme="minorHAnsi"/>
          <w:noProof/>
          <w:lang w:bidi="ar-SA"/>
        </w:rPr>
      </w:pPr>
      <w:r w:rsidRPr="00BE7F83">
        <w:rPr>
          <w:rFonts w:eastAsiaTheme="minorHAnsi"/>
          <w:noProof/>
          <w:color w:val="0070C0"/>
          <w:lang w:bidi="ar-SA"/>
        </w:rPr>
        <w:t>&lt;</w:t>
      </w:r>
      <w:r w:rsidRPr="00BE7F83">
        <w:rPr>
          <w:rFonts w:eastAsiaTheme="minorHAnsi"/>
          <w:noProof/>
          <w:color w:val="A31515"/>
          <w:lang w:bidi="ar-SA"/>
        </w:rPr>
        <w:t>configuration</w:t>
      </w:r>
      <w:r w:rsidRPr="00BE7F83">
        <w:rPr>
          <w:rFonts w:eastAsiaTheme="minorHAnsi"/>
          <w:noProof/>
          <w:lang w:bidi="ar-SA"/>
        </w:rPr>
        <w:t xml:space="preserve"> </w:t>
      </w:r>
      <w:r w:rsidRPr="00BE7F83">
        <w:rPr>
          <w:rFonts w:eastAsiaTheme="minorHAnsi"/>
          <w:noProof/>
          <w:color w:val="FF0000"/>
          <w:lang w:bidi="ar-SA"/>
        </w:rPr>
        <w:t>xmlns:xdt</w:t>
      </w:r>
      <w:r w:rsidRPr="00BE7F83">
        <w:rPr>
          <w:rFonts w:eastAsiaTheme="minorHAnsi"/>
          <w:noProof/>
          <w:color w:val="0070C0"/>
          <w:lang w:bidi="ar-SA"/>
        </w:rPr>
        <w:t>="http://schemas.microsoft.com/XML-Document-Transfrom"&gt;</w:t>
      </w:r>
    </w:p>
    <w:p w:rsidR="00BE7F83" w:rsidRPr="00BE7F83" w:rsidRDefault="00BE7F83" w:rsidP="00AF5123">
      <w:pPr>
        <w:pStyle w:val="ppCodeIndent"/>
        <w:rPr>
          <w:rFonts w:eastAsiaTheme="minorHAnsi"/>
          <w:noProof/>
          <w:lang w:bidi="ar-SA"/>
        </w:rPr>
      </w:pPr>
    </w:p>
    <w:p w:rsidR="00BE7F83" w:rsidRDefault="00BE7F83" w:rsidP="00AF5123">
      <w:pPr>
        <w:pStyle w:val="ppCodeIndent"/>
        <w:rPr>
          <w:rFonts w:eastAsiaTheme="minorHAnsi"/>
          <w:noProof/>
          <w:lang w:bidi="ar-SA"/>
        </w:rPr>
      </w:pPr>
      <w:r>
        <w:rPr>
          <w:rFonts w:eastAsiaTheme="minorHAnsi"/>
          <w:noProof/>
          <w:lang w:bidi="ar-SA"/>
        </w:rPr>
        <w:t>...</w:t>
      </w:r>
    </w:p>
    <w:p w:rsidR="00BE7F83" w:rsidRDefault="00BE7F83" w:rsidP="00AF5123">
      <w:pPr>
        <w:pStyle w:val="ppCodeIndent"/>
        <w:rPr>
          <w:rFonts w:eastAsiaTheme="minorHAnsi"/>
          <w:noProof/>
          <w:lang w:bidi="ar-SA"/>
        </w:rPr>
      </w:pPr>
    </w:p>
    <w:p w:rsidR="00AF5123" w:rsidRPr="00BE7F83" w:rsidRDefault="00AF5123" w:rsidP="00AF5123">
      <w:pPr>
        <w:pStyle w:val="ppCodeIndent"/>
        <w:rPr>
          <w:rFonts w:eastAsiaTheme="minorHAnsi"/>
          <w:noProof/>
          <w:lang w:bidi="ar-SA"/>
        </w:rPr>
      </w:pPr>
      <w:r w:rsidRPr="00BE7F83">
        <w:rPr>
          <w:rFonts w:eastAsiaTheme="minorHAnsi"/>
          <w:noProof/>
          <w:lang w:bidi="ar-SA"/>
        </w:rPr>
        <w:t xml:space="preserve"> </w:t>
      </w:r>
      <w:r w:rsidR="00C27F98">
        <w:rPr>
          <w:rFonts w:eastAsiaTheme="minorHAnsi"/>
          <w:noProof/>
          <w:lang w:bidi="ar-SA"/>
        </w:rPr>
        <w:t xml:space="preserve"> </w:t>
      </w:r>
      <w:r w:rsidRPr="00BE7F83">
        <w:rPr>
          <w:rFonts w:eastAsiaTheme="minorHAnsi"/>
          <w:noProof/>
          <w:lang w:bidi="ar-SA"/>
        </w:rPr>
        <w:t xml:space="preserve"> </w:t>
      </w:r>
      <w:r w:rsidRPr="00BE7F83">
        <w:rPr>
          <w:rFonts w:eastAsiaTheme="minorHAnsi"/>
          <w:noProof/>
          <w:color w:val="0070C0"/>
          <w:lang w:bidi="ar-SA"/>
        </w:rPr>
        <w:t>&lt;</w:t>
      </w:r>
      <w:r w:rsidRPr="00BE7F83">
        <w:rPr>
          <w:rFonts w:eastAsiaTheme="minorHAnsi"/>
          <w:noProof/>
          <w:color w:val="A31515"/>
          <w:lang w:bidi="ar-SA"/>
        </w:rPr>
        <w:t>system.web</w:t>
      </w:r>
      <w:r w:rsidRPr="00BE7F83">
        <w:rPr>
          <w:rFonts w:eastAsiaTheme="minorHAnsi"/>
          <w:noProof/>
          <w:color w:val="0070C0"/>
          <w:lang w:bidi="ar-SA"/>
        </w:rPr>
        <w:t>&gt;</w:t>
      </w:r>
    </w:p>
    <w:p w:rsidR="00AF5123" w:rsidRPr="00BE7F83" w:rsidRDefault="00AF5123" w:rsidP="00AF5123">
      <w:pPr>
        <w:pStyle w:val="ppCodeIndent"/>
        <w:rPr>
          <w:rFonts w:eastAsiaTheme="minorHAnsi"/>
          <w:noProof/>
          <w:lang w:bidi="ar-SA"/>
        </w:rPr>
      </w:pPr>
      <w:r w:rsidRPr="00BE7F83">
        <w:rPr>
          <w:rFonts w:eastAsiaTheme="minorHAnsi"/>
          <w:noProof/>
          <w:lang w:bidi="ar-SA"/>
        </w:rPr>
        <w:t xml:space="preserve"> </w:t>
      </w:r>
      <w:r w:rsidR="00C27F98">
        <w:rPr>
          <w:rFonts w:eastAsiaTheme="minorHAnsi"/>
          <w:noProof/>
          <w:lang w:bidi="ar-SA"/>
        </w:rPr>
        <w:t xml:space="preserve"> </w:t>
      </w:r>
      <w:r w:rsidRPr="00BE7F83">
        <w:rPr>
          <w:rFonts w:eastAsiaTheme="minorHAnsi"/>
          <w:noProof/>
          <w:lang w:bidi="ar-SA"/>
        </w:rPr>
        <w:t xml:space="preserve"> </w:t>
      </w:r>
      <w:r w:rsidR="00C27F98">
        <w:rPr>
          <w:rFonts w:eastAsiaTheme="minorHAnsi"/>
          <w:noProof/>
          <w:lang w:bidi="ar-SA"/>
        </w:rPr>
        <w:t xml:space="preserve"> </w:t>
      </w:r>
      <w:r w:rsidRPr="00BE7F83">
        <w:rPr>
          <w:rFonts w:eastAsiaTheme="minorHAnsi"/>
          <w:noProof/>
          <w:lang w:bidi="ar-SA"/>
        </w:rPr>
        <w:t xml:space="preserve">  </w:t>
      </w:r>
      <w:r w:rsidRPr="00BE7F83">
        <w:rPr>
          <w:rFonts w:eastAsiaTheme="minorHAnsi"/>
          <w:noProof/>
          <w:color w:val="0070C0"/>
          <w:lang w:bidi="ar-SA"/>
        </w:rPr>
        <w:t>&lt;</w:t>
      </w:r>
      <w:r w:rsidRPr="00BE7F83">
        <w:rPr>
          <w:rFonts w:eastAsiaTheme="minorHAnsi"/>
          <w:noProof/>
          <w:color w:val="A31515"/>
          <w:lang w:bidi="ar-SA"/>
        </w:rPr>
        <w:t>compilation</w:t>
      </w:r>
      <w:r w:rsidRPr="00BE7F83">
        <w:rPr>
          <w:rFonts w:eastAsiaTheme="minorHAnsi"/>
          <w:noProof/>
          <w:lang w:bidi="ar-SA"/>
        </w:rPr>
        <w:t xml:space="preserve"> </w:t>
      </w:r>
      <w:r w:rsidRPr="00BE7F83">
        <w:rPr>
          <w:rFonts w:eastAsiaTheme="minorHAnsi"/>
          <w:noProof/>
          <w:color w:val="FF0000"/>
          <w:lang w:bidi="ar-SA"/>
        </w:rPr>
        <w:t>xdt:Transform</w:t>
      </w:r>
      <w:r w:rsidRPr="00BE7F83">
        <w:rPr>
          <w:rFonts w:eastAsiaTheme="minorHAnsi"/>
          <w:noProof/>
          <w:color w:val="0070C0"/>
          <w:lang w:bidi="ar-SA"/>
        </w:rPr>
        <w:t>="RemoveAttributes(debug)" /&gt;</w:t>
      </w:r>
    </w:p>
    <w:p w:rsidR="00AF5123" w:rsidRPr="00BE7F83" w:rsidRDefault="00AF5123" w:rsidP="00AF5123">
      <w:pPr>
        <w:pStyle w:val="ppCodeIndent"/>
        <w:rPr>
          <w:rFonts w:eastAsiaTheme="minorHAnsi"/>
          <w:noProof/>
          <w:lang w:bidi="ar-SA"/>
        </w:rPr>
      </w:pPr>
      <w:r w:rsidRPr="00BE7F83">
        <w:rPr>
          <w:rFonts w:eastAsiaTheme="minorHAnsi"/>
          <w:noProof/>
          <w:lang w:bidi="ar-SA"/>
        </w:rPr>
        <w:lastRenderedPageBreak/>
        <w:t xml:space="preserve"> </w:t>
      </w:r>
      <w:r w:rsidR="00C27F98">
        <w:rPr>
          <w:rFonts w:eastAsiaTheme="minorHAnsi"/>
          <w:noProof/>
          <w:lang w:bidi="ar-SA"/>
        </w:rPr>
        <w:t xml:space="preserve"> </w:t>
      </w:r>
      <w:r w:rsidRPr="00BE7F83">
        <w:rPr>
          <w:rFonts w:eastAsiaTheme="minorHAnsi"/>
          <w:noProof/>
          <w:lang w:bidi="ar-SA"/>
        </w:rPr>
        <w:t xml:space="preserve"> </w:t>
      </w:r>
      <w:r w:rsidRPr="00BE7F83">
        <w:rPr>
          <w:rFonts w:eastAsiaTheme="minorHAnsi"/>
          <w:noProof/>
          <w:color w:val="0070C0"/>
          <w:lang w:bidi="ar-SA"/>
        </w:rPr>
        <w:t>&lt;/</w:t>
      </w:r>
      <w:r w:rsidRPr="00BE7F83">
        <w:rPr>
          <w:rFonts w:eastAsiaTheme="minorHAnsi"/>
          <w:noProof/>
          <w:color w:val="A31515"/>
          <w:lang w:bidi="ar-SA"/>
        </w:rPr>
        <w:t>system.web</w:t>
      </w:r>
      <w:r w:rsidRPr="00BE7F83">
        <w:rPr>
          <w:rFonts w:eastAsiaTheme="minorHAnsi"/>
          <w:noProof/>
          <w:color w:val="0070C0"/>
          <w:lang w:bidi="ar-SA"/>
        </w:rPr>
        <w:t>&gt;</w:t>
      </w:r>
    </w:p>
    <w:p w:rsidR="00AF5123" w:rsidRPr="001E2408" w:rsidRDefault="00AF5123" w:rsidP="00AF5123">
      <w:pPr>
        <w:pStyle w:val="ppCodeIndent"/>
      </w:pPr>
      <w:r w:rsidRPr="00BE7F83">
        <w:rPr>
          <w:rFonts w:eastAsiaTheme="minorHAnsi"/>
          <w:noProof/>
          <w:color w:val="0070C0"/>
          <w:lang w:bidi="ar-SA"/>
        </w:rPr>
        <w:t>&lt;/</w:t>
      </w:r>
      <w:r w:rsidRPr="00BE7F83">
        <w:rPr>
          <w:rFonts w:eastAsiaTheme="minorHAnsi"/>
          <w:noProof/>
          <w:color w:val="A31515"/>
          <w:lang w:bidi="ar-SA"/>
        </w:rPr>
        <w:t>configuration</w:t>
      </w:r>
      <w:r w:rsidRPr="00BE7F83">
        <w:rPr>
          <w:rFonts w:eastAsiaTheme="minorHAnsi"/>
          <w:noProof/>
          <w:color w:val="0070C0"/>
          <w:lang w:bidi="ar-SA"/>
        </w:rPr>
        <w:t>&gt;</w:t>
      </w:r>
    </w:p>
    <w:p w:rsidR="001E2408" w:rsidRPr="00BE7F83" w:rsidRDefault="001E2408" w:rsidP="001E2408">
      <w:pPr>
        <w:pStyle w:val="ppBodyTextIndent"/>
      </w:pPr>
    </w:p>
    <w:p w:rsidR="00AF5123" w:rsidRDefault="00AF5123" w:rsidP="002122DB">
      <w:pPr>
        <w:pStyle w:val="ppNumberList"/>
      </w:pPr>
      <w:r>
        <w:t xml:space="preserve">Below the </w:t>
      </w:r>
      <w:r w:rsidRPr="002122DB">
        <w:rPr>
          <w:b/>
        </w:rPr>
        <w:t>system.web</w:t>
      </w:r>
      <w:r>
        <w:t xml:space="preserve"> node, add the following code.</w:t>
      </w:r>
    </w:p>
    <w:p w:rsidR="00AF5123" w:rsidRDefault="00AF5123" w:rsidP="00AF5123">
      <w:pPr>
        <w:pStyle w:val="ppCodeLanguageIndent"/>
        <w:rPr>
          <w:rFonts w:eastAsiaTheme="minorHAnsi"/>
          <w:noProof/>
          <w:lang w:bidi="ar-SA"/>
        </w:rPr>
      </w:pPr>
      <w:r>
        <w:rPr>
          <w:rFonts w:eastAsiaTheme="minorHAnsi"/>
          <w:noProof/>
          <w:lang w:bidi="ar-SA"/>
        </w:rPr>
        <w:t>XML</w:t>
      </w:r>
    </w:p>
    <w:p w:rsidR="00AF5123" w:rsidRPr="0022133C" w:rsidRDefault="00AF5123" w:rsidP="00AF5123">
      <w:pPr>
        <w:pStyle w:val="ppCodeIndent"/>
        <w:rPr>
          <w:rFonts w:eastAsiaTheme="minorHAnsi"/>
          <w:b/>
          <w:noProof/>
          <w:color w:val="0000FF"/>
          <w:lang w:bidi="ar-SA"/>
        </w:rPr>
      </w:pPr>
      <w:r w:rsidRPr="0022133C">
        <w:rPr>
          <w:rFonts w:eastAsiaTheme="minorHAnsi"/>
          <w:b/>
          <w:noProof/>
          <w:color w:val="0000FF"/>
          <w:lang w:bidi="ar-SA"/>
        </w:rPr>
        <w:t>&lt;</w:t>
      </w:r>
      <w:r w:rsidRPr="0022133C">
        <w:rPr>
          <w:rFonts w:ascii="Courier New" w:eastAsiaTheme="minorHAnsi" w:hAnsi="Courier New" w:cs="Courier New"/>
          <w:b/>
          <w:noProof/>
          <w:color w:val="A31515"/>
          <w:szCs w:val="20"/>
          <w:lang w:bidi="ar-SA"/>
        </w:rPr>
        <w:t>appSettings</w:t>
      </w:r>
      <w:r w:rsidRPr="0022133C">
        <w:rPr>
          <w:rFonts w:eastAsiaTheme="minorHAnsi"/>
          <w:b/>
          <w:noProof/>
          <w:color w:val="0000FF"/>
          <w:lang w:bidi="ar-SA"/>
        </w:rPr>
        <w:t>&gt;</w:t>
      </w:r>
    </w:p>
    <w:p w:rsidR="00AF5123" w:rsidRPr="0022133C" w:rsidRDefault="008D158B" w:rsidP="00AF5123">
      <w:pPr>
        <w:pStyle w:val="ppCodeIndent"/>
        <w:rPr>
          <w:rFonts w:eastAsiaTheme="minorHAnsi"/>
          <w:b/>
          <w:noProof/>
          <w:color w:val="0000FF"/>
          <w:lang w:bidi="ar-SA"/>
        </w:rPr>
      </w:pPr>
      <w:r w:rsidRPr="0022133C">
        <w:rPr>
          <w:rFonts w:eastAsiaTheme="minorHAnsi"/>
          <w:b/>
          <w:noProof/>
          <w:color w:val="0000FF"/>
          <w:lang w:bidi="ar-SA"/>
        </w:rPr>
        <w:t xml:space="preserve">   </w:t>
      </w:r>
      <w:r w:rsidR="00AF5123" w:rsidRPr="0022133C">
        <w:rPr>
          <w:rFonts w:eastAsiaTheme="minorHAnsi"/>
          <w:b/>
          <w:noProof/>
          <w:color w:val="0000FF"/>
          <w:lang w:bidi="ar-SA"/>
        </w:rPr>
        <w:t>&lt;</w:t>
      </w:r>
      <w:r w:rsidR="00AF5123" w:rsidRPr="0022133C">
        <w:rPr>
          <w:rFonts w:ascii="Courier New" w:eastAsiaTheme="minorHAnsi" w:hAnsi="Courier New" w:cs="Courier New"/>
          <w:b/>
          <w:noProof/>
          <w:color w:val="A31515"/>
          <w:szCs w:val="20"/>
          <w:lang w:bidi="ar-SA"/>
        </w:rPr>
        <w:t>add</w:t>
      </w:r>
      <w:r w:rsidR="00AF5123" w:rsidRPr="0022133C">
        <w:rPr>
          <w:rFonts w:ascii="Courier New" w:eastAsiaTheme="minorHAnsi" w:hAnsi="Courier New" w:cs="Courier New"/>
          <w:b/>
          <w:noProof/>
          <w:color w:val="0000FF"/>
          <w:szCs w:val="20"/>
          <w:lang w:bidi="ar-SA"/>
        </w:rPr>
        <w:t xml:space="preserve"> </w:t>
      </w:r>
      <w:r w:rsidR="00AF5123" w:rsidRPr="0022133C">
        <w:rPr>
          <w:rFonts w:eastAsiaTheme="minorHAnsi"/>
          <w:b/>
          <w:noProof/>
          <w:color w:val="FF0000"/>
          <w:lang w:bidi="ar-SA"/>
        </w:rPr>
        <w:t>key</w:t>
      </w:r>
      <w:r w:rsidR="00AF5123" w:rsidRPr="0022133C">
        <w:rPr>
          <w:rFonts w:eastAsiaTheme="minorHAnsi"/>
          <w:b/>
          <w:noProof/>
          <w:color w:val="0000FF"/>
          <w:lang w:bidi="ar-SA"/>
        </w:rPr>
        <w:t>=</w:t>
      </w:r>
      <w:r w:rsidR="00AF5123" w:rsidRPr="0022133C">
        <w:rPr>
          <w:rFonts w:eastAsiaTheme="minorHAnsi"/>
          <w:b/>
          <w:noProof/>
          <w:lang w:bidi="ar-SA"/>
        </w:rPr>
        <w:t>"</w:t>
      </w:r>
      <w:r w:rsidR="00AF5123" w:rsidRPr="0022133C">
        <w:rPr>
          <w:rFonts w:eastAsiaTheme="minorHAnsi"/>
          <w:b/>
          <w:noProof/>
          <w:color w:val="0000FF"/>
          <w:lang w:bidi="ar-SA"/>
        </w:rPr>
        <w:t>EnvironmentName</w:t>
      </w:r>
      <w:r w:rsidR="00AF5123" w:rsidRPr="0022133C">
        <w:rPr>
          <w:rFonts w:eastAsiaTheme="minorHAnsi"/>
          <w:b/>
          <w:noProof/>
          <w:lang w:bidi="ar-SA"/>
        </w:rPr>
        <w:t>"</w:t>
      </w:r>
      <w:r w:rsidR="00AF5123" w:rsidRPr="0022133C">
        <w:rPr>
          <w:rFonts w:eastAsiaTheme="minorHAnsi"/>
          <w:b/>
          <w:noProof/>
          <w:color w:val="0000FF"/>
          <w:lang w:bidi="ar-SA"/>
        </w:rPr>
        <w:t xml:space="preserve"> </w:t>
      </w:r>
      <w:r w:rsidR="00AF5123" w:rsidRPr="0022133C">
        <w:rPr>
          <w:rFonts w:eastAsiaTheme="minorHAnsi"/>
          <w:b/>
          <w:noProof/>
          <w:color w:val="FF0000"/>
          <w:lang w:bidi="ar-SA"/>
        </w:rPr>
        <w:t>value</w:t>
      </w:r>
      <w:r w:rsidR="00AF5123" w:rsidRPr="0022133C">
        <w:rPr>
          <w:rFonts w:eastAsiaTheme="minorHAnsi"/>
          <w:b/>
          <w:noProof/>
          <w:color w:val="0000FF"/>
          <w:lang w:bidi="ar-SA"/>
        </w:rPr>
        <w:t>=</w:t>
      </w:r>
      <w:r w:rsidR="00AF5123" w:rsidRPr="0022133C">
        <w:rPr>
          <w:rFonts w:eastAsiaTheme="minorHAnsi"/>
          <w:b/>
          <w:noProof/>
          <w:lang w:bidi="ar-SA"/>
        </w:rPr>
        <w:t>"</w:t>
      </w:r>
      <w:r w:rsidR="00AF5123" w:rsidRPr="0022133C">
        <w:rPr>
          <w:rFonts w:eastAsiaTheme="minorHAnsi"/>
          <w:b/>
          <w:noProof/>
          <w:color w:val="0000FF"/>
          <w:lang w:bidi="ar-SA"/>
        </w:rPr>
        <w:t>Staging</w:t>
      </w:r>
      <w:r w:rsidR="00AF5123" w:rsidRPr="0022133C">
        <w:rPr>
          <w:rFonts w:eastAsiaTheme="minorHAnsi"/>
          <w:b/>
          <w:noProof/>
          <w:lang w:bidi="ar-SA"/>
        </w:rPr>
        <w:t>"</w:t>
      </w:r>
      <w:r w:rsidR="00AF5123" w:rsidRPr="0022133C">
        <w:rPr>
          <w:rFonts w:eastAsiaTheme="minorHAnsi"/>
          <w:b/>
          <w:noProof/>
          <w:color w:val="0000FF"/>
          <w:lang w:bidi="ar-SA"/>
        </w:rPr>
        <w:t xml:space="preserve"> </w:t>
      </w:r>
      <w:r w:rsidR="00AF5123" w:rsidRPr="0022133C">
        <w:rPr>
          <w:rFonts w:eastAsiaTheme="minorHAnsi"/>
          <w:b/>
          <w:noProof/>
          <w:color w:val="FF0000"/>
          <w:lang w:bidi="ar-SA"/>
        </w:rPr>
        <w:t>xdt:Transform</w:t>
      </w:r>
      <w:r w:rsidR="00AF5123" w:rsidRPr="0022133C">
        <w:rPr>
          <w:rFonts w:eastAsiaTheme="minorHAnsi"/>
          <w:b/>
          <w:noProof/>
          <w:color w:val="0000FF"/>
          <w:lang w:bidi="ar-SA"/>
        </w:rPr>
        <w:t>=</w:t>
      </w:r>
      <w:r w:rsidR="00AF5123" w:rsidRPr="0022133C">
        <w:rPr>
          <w:rFonts w:eastAsiaTheme="minorHAnsi"/>
          <w:b/>
          <w:noProof/>
          <w:lang w:bidi="ar-SA"/>
        </w:rPr>
        <w:t>"</w:t>
      </w:r>
      <w:r w:rsidR="00AF5123" w:rsidRPr="0022133C">
        <w:rPr>
          <w:rFonts w:eastAsiaTheme="minorHAnsi"/>
          <w:b/>
          <w:noProof/>
          <w:color w:val="0000FF"/>
          <w:lang w:bidi="ar-SA"/>
        </w:rPr>
        <w:t>SetAttributes(value)</w:t>
      </w:r>
      <w:r w:rsidR="00AF5123" w:rsidRPr="0022133C">
        <w:rPr>
          <w:rFonts w:eastAsiaTheme="minorHAnsi"/>
          <w:b/>
          <w:noProof/>
          <w:lang w:bidi="ar-SA"/>
        </w:rPr>
        <w:t>"</w:t>
      </w:r>
      <w:r w:rsidR="00AF5123" w:rsidRPr="0022133C">
        <w:rPr>
          <w:rFonts w:eastAsiaTheme="minorHAnsi"/>
          <w:b/>
          <w:noProof/>
          <w:color w:val="0000FF"/>
          <w:lang w:bidi="ar-SA"/>
        </w:rPr>
        <w:t xml:space="preserve"> </w:t>
      </w:r>
      <w:r w:rsidR="00AF5123" w:rsidRPr="0022133C">
        <w:rPr>
          <w:rFonts w:eastAsiaTheme="minorHAnsi"/>
          <w:b/>
          <w:noProof/>
          <w:color w:val="FF0000"/>
          <w:lang w:bidi="ar-SA"/>
        </w:rPr>
        <w:t>xdt:Locator</w:t>
      </w:r>
      <w:r w:rsidR="00AF5123" w:rsidRPr="0022133C">
        <w:rPr>
          <w:rFonts w:eastAsiaTheme="minorHAnsi"/>
          <w:b/>
          <w:noProof/>
          <w:color w:val="0000FF"/>
          <w:lang w:bidi="ar-SA"/>
        </w:rPr>
        <w:t>=</w:t>
      </w:r>
      <w:r w:rsidR="00AF5123" w:rsidRPr="0022133C">
        <w:rPr>
          <w:rFonts w:eastAsiaTheme="minorHAnsi"/>
          <w:b/>
          <w:noProof/>
          <w:lang w:bidi="ar-SA"/>
        </w:rPr>
        <w:t>"</w:t>
      </w:r>
      <w:r w:rsidR="00AF5123" w:rsidRPr="0022133C">
        <w:rPr>
          <w:rFonts w:eastAsiaTheme="minorHAnsi"/>
          <w:b/>
          <w:noProof/>
          <w:color w:val="0000FF"/>
          <w:lang w:bidi="ar-SA"/>
        </w:rPr>
        <w:t>Match(key)</w:t>
      </w:r>
      <w:r w:rsidR="00AF5123" w:rsidRPr="0022133C">
        <w:rPr>
          <w:rFonts w:eastAsiaTheme="minorHAnsi"/>
          <w:b/>
          <w:noProof/>
          <w:lang w:bidi="ar-SA"/>
        </w:rPr>
        <w:t>"</w:t>
      </w:r>
      <w:r w:rsidR="00AF5123" w:rsidRPr="0022133C">
        <w:rPr>
          <w:rFonts w:eastAsiaTheme="minorHAnsi"/>
          <w:b/>
          <w:noProof/>
          <w:color w:val="0000FF"/>
          <w:lang w:bidi="ar-SA"/>
        </w:rPr>
        <w:t xml:space="preserve"> /&gt;</w:t>
      </w:r>
    </w:p>
    <w:p w:rsidR="00AF5123" w:rsidRPr="0022133C" w:rsidRDefault="00AF5123" w:rsidP="00AF5123">
      <w:pPr>
        <w:pStyle w:val="ppCodeIndent"/>
        <w:rPr>
          <w:rFonts w:asciiTheme="minorHAnsi" w:eastAsiaTheme="minorEastAsia" w:hAnsiTheme="minorHAnsi"/>
          <w:b/>
          <w:sz w:val="22"/>
        </w:rPr>
      </w:pPr>
      <w:r w:rsidRPr="0022133C">
        <w:rPr>
          <w:rFonts w:eastAsiaTheme="minorHAnsi"/>
          <w:b/>
          <w:noProof/>
          <w:color w:val="0000FF"/>
          <w:lang w:bidi="ar-SA"/>
        </w:rPr>
        <w:t>&lt;</w:t>
      </w:r>
      <w:r w:rsidRPr="0022133C">
        <w:rPr>
          <w:rFonts w:ascii="Courier New" w:eastAsiaTheme="minorHAnsi" w:hAnsi="Courier New" w:cs="Courier New"/>
          <w:b/>
          <w:noProof/>
          <w:color w:val="0000FF"/>
          <w:szCs w:val="20"/>
          <w:lang w:bidi="ar-SA"/>
        </w:rPr>
        <w:t>/</w:t>
      </w:r>
      <w:r w:rsidRPr="0022133C">
        <w:rPr>
          <w:rFonts w:ascii="Courier New" w:eastAsiaTheme="minorHAnsi" w:hAnsi="Courier New" w:cs="Courier New"/>
          <w:b/>
          <w:noProof/>
          <w:color w:val="A31515"/>
          <w:szCs w:val="20"/>
          <w:lang w:bidi="ar-SA"/>
        </w:rPr>
        <w:t>appSettings</w:t>
      </w:r>
      <w:r w:rsidRPr="0022133C">
        <w:rPr>
          <w:rFonts w:eastAsiaTheme="minorHAnsi"/>
          <w:b/>
          <w:noProof/>
          <w:color w:val="0000FF"/>
          <w:lang w:bidi="ar-SA"/>
        </w:rPr>
        <w:t>&gt;</w:t>
      </w:r>
    </w:p>
    <w:p w:rsidR="00630215" w:rsidRDefault="00630215" w:rsidP="00630215">
      <w:pPr>
        <w:pStyle w:val="ppBodyTextIndent"/>
      </w:pPr>
    </w:p>
    <w:p w:rsidR="00AF5123" w:rsidRPr="002122DB" w:rsidRDefault="00AF5123" w:rsidP="002122DB">
      <w:pPr>
        <w:pStyle w:val="ppBodyTextIndent"/>
      </w:pPr>
      <w:r w:rsidRPr="002122DB">
        <w:t xml:space="preserve">When deployed, the transform above will instruct </w:t>
      </w:r>
      <w:proofErr w:type="spellStart"/>
      <w:r w:rsidRPr="002122DB">
        <w:t>MSBuild</w:t>
      </w:r>
      <w:proofErr w:type="spellEnd"/>
      <w:r w:rsidRPr="002122DB">
        <w:t xml:space="preserve"> process to locate the </w:t>
      </w:r>
      <w:proofErr w:type="spellStart"/>
      <w:r w:rsidRPr="002122DB">
        <w:rPr>
          <w:b/>
        </w:rPr>
        <w:t>EnvironmentName</w:t>
      </w:r>
      <w:proofErr w:type="spellEnd"/>
      <w:r w:rsidRPr="002122DB">
        <w:t xml:space="preserve"> node in the </w:t>
      </w:r>
      <w:proofErr w:type="spellStart"/>
      <w:r w:rsidRPr="002122DB">
        <w:rPr>
          <w:b/>
        </w:rPr>
        <w:t>appSettings</w:t>
      </w:r>
      <w:proofErr w:type="spellEnd"/>
      <w:r w:rsidRPr="002122DB">
        <w:t xml:space="preserve"> XML node and replace the value attribute with the one defined here: “Staging.”</w:t>
      </w:r>
    </w:p>
    <w:p w:rsidR="00AF5123" w:rsidRDefault="00AF5123" w:rsidP="00AF5123">
      <w:pPr>
        <w:pStyle w:val="ppNumberList"/>
      </w:pPr>
      <w:r>
        <w:t xml:space="preserve">Transform </w:t>
      </w:r>
      <w:proofErr w:type="spellStart"/>
      <w:r w:rsidRPr="002122DB">
        <w:rPr>
          <w:b/>
        </w:rPr>
        <w:t>connection</w:t>
      </w:r>
      <w:r w:rsidR="002122DB" w:rsidRPr="002122DB">
        <w:rPr>
          <w:b/>
        </w:rPr>
        <w:t>S</w:t>
      </w:r>
      <w:r w:rsidRPr="002122DB">
        <w:rPr>
          <w:b/>
        </w:rPr>
        <w:t>tring</w:t>
      </w:r>
      <w:proofErr w:type="spellEnd"/>
      <w:r>
        <w:t xml:space="preserve"> XML in a similar matter by adding the following code:</w:t>
      </w:r>
    </w:p>
    <w:p w:rsidR="00AF5123" w:rsidRDefault="00AF5123" w:rsidP="00AF5123">
      <w:pPr>
        <w:pStyle w:val="ppCodeLanguageIndent"/>
        <w:rPr>
          <w:rFonts w:eastAsiaTheme="minorHAnsi"/>
          <w:noProof/>
          <w:lang w:bidi="ar-SA"/>
        </w:rPr>
      </w:pPr>
      <w:r>
        <w:rPr>
          <w:rFonts w:eastAsiaTheme="minorHAnsi"/>
          <w:noProof/>
          <w:lang w:bidi="ar-SA"/>
        </w:rPr>
        <w:t>XML</w:t>
      </w:r>
    </w:p>
    <w:p w:rsidR="00AF5123" w:rsidRPr="0022133C" w:rsidRDefault="00AF5123" w:rsidP="00AF5123">
      <w:pPr>
        <w:pStyle w:val="ppCodeIndent"/>
        <w:rPr>
          <w:rFonts w:eastAsiaTheme="minorHAnsi"/>
          <w:b/>
          <w:noProof/>
          <w:color w:val="0000FF"/>
          <w:lang w:bidi="ar-SA"/>
        </w:rPr>
      </w:pPr>
      <w:r w:rsidRPr="0022133C">
        <w:rPr>
          <w:rFonts w:eastAsiaTheme="minorHAnsi"/>
          <w:b/>
          <w:noProof/>
          <w:color w:val="0000FF"/>
          <w:lang w:bidi="ar-SA"/>
        </w:rPr>
        <w:t>&lt;</w:t>
      </w:r>
      <w:r w:rsidRPr="0022133C">
        <w:rPr>
          <w:rFonts w:ascii="Courier New" w:eastAsiaTheme="minorHAnsi" w:hAnsi="Courier New" w:cs="Courier New"/>
          <w:b/>
          <w:noProof/>
          <w:color w:val="A31515"/>
          <w:szCs w:val="20"/>
          <w:lang w:bidi="ar-SA"/>
        </w:rPr>
        <w:t>connectionStrings</w:t>
      </w:r>
      <w:r w:rsidRPr="0022133C">
        <w:rPr>
          <w:rFonts w:eastAsiaTheme="minorHAnsi"/>
          <w:b/>
          <w:noProof/>
          <w:color w:val="0000FF"/>
          <w:lang w:bidi="ar-SA"/>
        </w:rPr>
        <w:t>&gt;</w:t>
      </w:r>
    </w:p>
    <w:p w:rsidR="008D158B" w:rsidRPr="0022133C" w:rsidRDefault="0022133C" w:rsidP="00AF5123">
      <w:pPr>
        <w:pStyle w:val="ppCodeIndent"/>
        <w:rPr>
          <w:rFonts w:eastAsiaTheme="minorHAnsi"/>
          <w:b/>
          <w:noProof/>
          <w:color w:val="0000FF"/>
          <w:lang w:bidi="ar-SA"/>
        </w:rPr>
      </w:pPr>
      <w:r>
        <w:rPr>
          <w:rFonts w:eastAsiaTheme="minorHAnsi"/>
          <w:b/>
          <w:noProof/>
          <w:color w:val="0000FF"/>
          <w:lang w:bidi="ar-SA"/>
        </w:rPr>
        <w:t xml:space="preserve">  </w:t>
      </w:r>
      <w:r w:rsidR="008D158B" w:rsidRPr="0022133C">
        <w:rPr>
          <w:rFonts w:eastAsiaTheme="minorHAnsi"/>
          <w:b/>
          <w:noProof/>
          <w:color w:val="0000FF"/>
          <w:lang w:bidi="ar-SA"/>
        </w:rPr>
        <w:t xml:space="preserve"> &lt;add name="LoggingConnectionString" connectionString="Server=QADatabaseServer;Database=Logging;Integrated Security=SSPI" providerName="System.Data.SqlClient” xdt:Transform="Replace" xdt:Locator="Match(name)" /&gt;</w:t>
      </w:r>
    </w:p>
    <w:p w:rsidR="00AF5123" w:rsidRPr="0022133C" w:rsidRDefault="00AF5123" w:rsidP="00AF5123">
      <w:pPr>
        <w:pStyle w:val="ppCodeIndent"/>
        <w:rPr>
          <w:rFonts w:asciiTheme="minorHAnsi" w:eastAsiaTheme="minorEastAsia" w:hAnsiTheme="minorHAnsi"/>
          <w:b/>
          <w:sz w:val="22"/>
        </w:rPr>
      </w:pPr>
      <w:r w:rsidRPr="0022133C">
        <w:rPr>
          <w:rFonts w:eastAsiaTheme="minorHAnsi"/>
          <w:b/>
          <w:noProof/>
          <w:color w:val="0000FF"/>
          <w:lang w:bidi="ar-SA"/>
        </w:rPr>
        <w:t>&lt;</w:t>
      </w:r>
      <w:r w:rsidRPr="0022133C">
        <w:rPr>
          <w:rFonts w:ascii="Courier New" w:eastAsiaTheme="minorHAnsi" w:hAnsi="Courier New" w:cs="Courier New"/>
          <w:b/>
          <w:noProof/>
          <w:color w:val="0000FF"/>
          <w:szCs w:val="20"/>
          <w:lang w:bidi="ar-SA"/>
        </w:rPr>
        <w:t>/</w:t>
      </w:r>
      <w:r w:rsidRPr="0022133C">
        <w:rPr>
          <w:rFonts w:ascii="Courier New" w:eastAsiaTheme="minorHAnsi" w:hAnsi="Courier New" w:cs="Courier New"/>
          <w:b/>
          <w:noProof/>
          <w:color w:val="A31515"/>
          <w:szCs w:val="20"/>
          <w:lang w:bidi="ar-SA"/>
        </w:rPr>
        <w:t>connectionStrings</w:t>
      </w:r>
      <w:r w:rsidRPr="0022133C">
        <w:rPr>
          <w:rFonts w:eastAsiaTheme="minorHAnsi"/>
          <w:b/>
          <w:noProof/>
          <w:color w:val="0000FF"/>
          <w:lang w:bidi="ar-SA"/>
        </w:rPr>
        <w:t>&gt;</w:t>
      </w:r>
    </w:p>
    <w:p w:rsidR="00630215" w:rsidRDefault="00630215" w:rsidP="00630215">
      <w:pPr>
        <w:pStyle w:val="ppBodyTextIndent"/>
      </w:pPr>
    </w:p>
    <w:p w:rsidR="00AF5123" w:rsidRPr="00DA7105" w:rsidRDefault="00AF5123" w:rsidP="00DA7105">
      <w:pPr>
        <w:pStyle w:val="ppBodyTextIndent"/>
      </w:pPr>
      <w:r w:rsidRPr="00DA7105">
        <w:t>In this code</w:t>
      </w:r>
      <w:r w:rsidR="0026586C">
        <w:t>,</w:t>
      </w:r>
      <w:r w:rsidRPr="00DA7105">
        <w:t xml:space="preserve"> </w:t>
      </w:r>
      <w:proofErr w:type="spellStart"/>
      <w:r w:rsidRPr="00DA7105">
        <w:rPr>
          <w:b/>
        </w:rPr>
        <w:t>connectionString</w:t>
      </w:r>
      <w:proofErr w:type="spellEnd"/>
      <w:r w:rsidRPr="00DA7105">
        <w:t xml:space="preserve"> is transformed from using (local) server to th</w:t>
      </w:r>
      <w:r w:rsidR="00DA7105">
        <w:t xml:space="preserve">e </w:t>
      </w:r>
      <w:proofErr w:type="spellStart"/>
      <w:r w:rsidR="00DA7105">
        <w:t>QADatabaseServer</w:t>
      </w:r>
      <w:proofErr w:type="spellEnd"/>
      <w:r w:rsidR="00DA7105">
        <w:t xml:space="preserve"> for logging.</w:t>
      </w:r>
    </w:p>
    <w:p w:rsidR="00AF5123" w:rsidRPr="00BF4C20" w:rsidRDefault="00AF5123" w:rsidP="00AF5123">
      <w:pPr>
        <w:pStyle w:val="ppNoteIndent"/>
        <w:rPr>
          <w:b/>
        </w:rPr>
      </w:pPr>
      <w:r w:rsidRPr="00BF4C20">
        <w:rPr>
          <w:b/>
        </w:rPr>
        <w:t>Note:</w:t>
      </w:r>
    </w:p>
    <w:p w:rsidR="00AF5123" w:rsidRPr="00BF4C20" w:rsidRDefault="00AF5123" w:rsidP="00AF5123">
      <w:pPr>
        <w:pStyle w:val="ppNoteIndent"/>
        <w:rPr>
          <w:b/>
        </w:rPr>
      </w:pPr>
      <w:proofErr w:type="spellStart"/>
      <w:r>
        <w:t>xdt</w:t>
      </w:r>
      <w:proofErr w:type="gramStart"/>
      <w:r>
        <w:t>:Transform</w:t>
      </w:r>
      <w:proofErr w:type="spellEnd"/>
      <w:proofErr w:type="gramEnd"/>
      <w:r>
        <w:t>=”Replace” replaces the first matched node.</w:t>
      </w:r>
    </w:p>
    <w:p w:rsidR="00AF5123" w:rsidRDefault="00AF5123" w:rsidP="00AF5123">
      <w:pPr>
        <w:pStyle w:val="ppNoteIndent"/>
        <w:numPr>
          <w:ilvl w:val="0"/>
          <w:numId w:val="0"/>
        </w:numPr>
        <w:ind w:left="862"/>
      </w:pPr>
      <w:proofErr w:type="spellStart"/>
      <w:r w:rsidRPr="00BF4C20">
        <w:t>xdt</w:t>
      </w:r>
      <w:proofErr w:type="gramStart"/>
      <w:r w:rsidRPr="00BF4C20">
        <w:t>:Transform</w:t>
      </w:r>
      <w:proofErr w:type="spellEnd"/>
      <w:proofErr w:type="gramEnd"/>
      <w:r w:rsidRPr="00BF4C20">
        <w:t>=</w:t>
      </w:r>
      <w:r>
        <w:t>”</w:t>
      </w:r>
      <w:proofErr w:type="spellStart"/>
      <w:r>
        <w:t>SetAttribute</w:t>
      </w:r>
      <w:proofErr w:type="spellEnd"/>
      <w:r>
        <w:t>(</w:t>
      </w:r>
      <w:proofErr w:type="spellStart"/>
      <w:r>
        <w:t>attributeName</w:t>
      </w:r>
      <w:proofErr w:type="spellEnd"/>
      <w:r>
        <w:t>)” creates or changes values of the existing attributes.</w:t>
      </w:r>
    </w:p>
    <w:p w:rsidR="00DA7105" w:rsidRPr="00BF4C20" w:rsidRDefault="00DA7105" w:rsidP="00DA7105">
      <w:pPr>
        <w:pStyle w:val="ppBodyTextIndent"/>
      </w:pPr>
    </w:p>
    <w:p w:rsidR="00AF5123" w:rsidRDefault="00AF5123" w:rsidP="00AF5123">
      <w:pPr>
        <w:pStyle w:val="ppListEnd"/>
      </w:pPr>
    </w:p>
    <w:p w:rsidR="00AF5123" w:rsidRDefault="00796AB2" w:rsidP="0091428C">
      <w:pPr>
        <w:pStyle w:val="ppProcedureStart"/>
      </w:pPr>
      <w:bookmarkStart w:id="20" w:name="_Toc282089425"/>
      <w:r>
        <w:t>Task 5 – Generat</w:t>
      </w:r>
      <w:r w:rsidR="001703D3">
        <w:t>ing</w:t>
      </w:r>
      <w:r>
        <w:t xml:space="preserve"> a </w:t>
      </w:r>
      <w:r w:rsidR="001703D3">
        <w:t>T</w:t>
      </w:r>
      <w:r w:rsidR="008D158B">
        <w:t xml:space="preserve">ransformed </w:t>
      </w:r>
      <w:proofErr w:type="spellStart"/>
      <w:r w:rsidR="008D158B">
        <w:t>W</w:t>
      </w:r>
      <w:r>
        <w:t>eb.config</w:t>
      </w:r>
      <w:proofErr w:type="spellEnd"/>
      <w:r>
        <w:t xml:space="preserve"> </w:t>
      </w:r>
      <w:r w:rsidR="001703D3">
        <w:t>F</w:t>
      </w:r>
      <w:r w:rsidR="008D158B">
        <w:t>ile f</w:t>
      </w:r>
      <w:r>
        <w:t xml:space="preserve">rom the </w:t>
      </w:r>
      <w:r w:rsidR="001703D3">
        <w:t>C</w:t>
      </w:r>
      <w:r>
        <w:t xml:space="preserve">ommand </w:t>
      </w:r>
      <w:r w:rsidR="001703D3">
        <w:t>L</w:t>
      </w:r>
      <w:r>
        <w:t>ine</w:t>
      </w:r>
      <w:bookmarkEnd w:id="20"/>
    </w:p>
    <w:p w:rsidR="00AF5123" w:rsidRPr="00195AF4" w:rsidRDefault="00AF5123" w:rsidP="00AF5123">
      <w:pPr>
        <w:pStyle w:val="ppBodyText"/>
      </w:pPr>
      <w:r w:rsidRPr="00195AF4">
        <w:t>In this task, you will</w:t>
      </w:r>
      <w:r>
        <w:t xml:space="preserve"> use the </w:t>
      </w:r>
      <w:proofErr w:type="spellStart"/>
      <w:r>
        <w:t>MSBuild</w:t>
      </w:r>
      <w:proofErr w:type="spellEnd"/>
      <w:r>
        <w:t xml:space="preserve"> command line tool to create a build and transform the </w:t>
      </w:r>
      <w:proofErr w:type="spellStart"/>
      <w:r w:rsidR="00687181">
        <w:t>Web.config</w:t>
      </w:r>
      <w:proofErr w:type="spellEnd"/>
      <w:r>
        <w:t xml:space="preserve"> file based on the Staging configuration as part of the build process.</w:t>
      </w:r>
    </w:p>
    <w:p w:rsidR="00AF5123" w:rsidRDefault="00AF5123" w:rsidP="00AF5123">
      <w:pPr>
        <w:pStyle w:val="ppNumberList"/>
      </w:pPr>
      <w:r>
        <w:t xml:space="preserve">Navigate to </w:t>
      </w:r>
      <w:r w:rsidRPr="007113FA">
        <w:rPr>
          <w:b/>
        </w:rPr>
        <w:t>Start</w:t>
      </w:r>
      <w:r>
        <w:t xml:space="preserve"> | </w:t>
      </w:r>
      <w:r w:rsidRPr="007113FA">
        <w:rPr>
          <w:b/>
        </w:rPr>
        <w:t>All Programs</w:t>
      </w:r>
      <w:r w:rsidRPr="0022133C">
        <w:t xml:space="preserve"> </w:t>
      </w:r>
      <w:r>
        <w:t xml:space="preserve">| </w:t>
      </w:r>
      <w:r w:rsidR="00E52B5F" w:rsidRPr="00E52B5F">
        <w:rPr>
          <w:b/>
        </w:rPr>
        <w:t xml:space="preserve">Microsoft </w:t>
      </w:r>
      <w:r w:rsidRPr="007113FA">
        <w:rPr>
          <w:b/>
        </w:rPr>
        <w:t>Visual Studio 2010</w:t>
      </w:r>
      <w:r>
        <w:t xml:space="preserve"> | </w:t>
      </w:r>
      <w:r w:rsidRPr="007113FA">
        <w:rPr>
          <w:b/>
        </w:rPr>
        <w:t>Visual Studio Tools</w:t>
      </w:r>
      <w:r w:rsidRPr="0022133C">
        <w:t xml:space="preserve">. </w:t>
      </w:r>
      <w:r>
        <w:t xml:space="preserve">To open the </w:t>
      </w:r>
      <w:r w:rsidRPr="007113FA">
        <w:rPr>
          <w:b/>
        </w:rPr>
        <w:t>Visual Studio Command Prompt</w:t>
      </w:r>
      <w:r w:rsidRPr="008A0A13">
        <w:t>,</w:t>
      </w:r>
      <w:r>
        <w:t xml:space="preserve"> click on </w:t>
      </w:r>
      <w:r w:rsidRPr="007113FA">
        <w:rPr>
          <w:b/>
        </w:rPr>
        <w:t>Visual Studio Command Prompt</w:t>
      </w:r>
      <w:r w:rsidR="00E0227A">
        <w:rPr>
          <w:b/>
        </w:rPr>
        <w:t xml:space="preserve"> (2010)</w:t>
      </w:r>
      <w:r>
        <w:t>.</w:t>
      </w:r>
    </w:p>
    <w:p w:rsidR="00DD1771" w:rsidRDefault="00DD1771" w:rsidP="00AF5123">
      <w:pPr>
        <w:pStyle w:val="ppNumberList"/>
      </w:pPr>
      <w:r>
        <w:lastRenderedPageBreak/>
        <w:t xml:space="preserve">Change directory to the </w:t>
      </w:r>
      <w:proofErr w:type="spellStart"/>
      <w:r>
        <w:t>HTMLLab</w:t>
      </w:r>
      <w:proofErr w:type="spellEnd"/>
      <w:r>
        <w:t xml:space="preserve"> project directory. For example, if you </w:t>
      </w:r>
      <w:r w:rsidR="002A6ED8">
        <w:t xml:space="preserve">are </w:t>
      </w:r>
      <w:r>
        <w:t>still using the begin solution for Exercise 1, type:</w:t>
      </w:r>
    </w:p>
    <w:p w:rsidR="0026586C" w:rsidRPr="0026586C" w:rsidRDefault="0026586C" w:rsidP="0026586C">
      <w:pPr>
        <w:pStyle w:val="ppCodeLanguageIndent"/>
      </w:pPr>
      <w:r>
        <w:t>CMD</w:t>
      </w:r>
    </w:p>
    <w:p w:rsidR="00DD1771" w:rsidRDefault="00DD1771" w:rsidP="0026586C">
      <w:pPr>
        <w:pStyle w:val="ppCodeIndent"/>
        <w:rPr>
          <w:b/>
        </w:rPr>
      </w:pPr>
      <w:proofErr w:type="spellStart"/>
      <w:r w:rsidRPr="0026586C">
        <w:rPr>
          <w:b/>
        </w:rPr>
        <w:t>cd</w:t>
      </w:r>
      <w:proofErr w:type="spellEnd"/>
      <w:r w:rsidRPr="0026586C">
        <w:rPr>
          <w:b/>
        </w:rPr>
        <w:t xml:space="preserve"> </w:t>
      </w:r>
      <w:r w:rsidR="005544C2" w:rsidRPr="0026586C">
        <w:rPr>
          <w:b/>
        </w:rPr>
        <w:t>%TrainingKitInstallFolder%</w:t>
      </w:r>
      <w:r w:rsidRPr="0026586C">
        <w:rPr>
          <w:b/>
        </w:rPr>
        <w:t>\Labs\WebDevelopment\</w:t>
      </w:r>
      <w:r w:rsidR="00325FFB" w:rsidRPr="0026586C">
        <w:rPr>
          <w:b/>
        </w:rPr>
        <w:t>Source\</w:t>
      </w:r>
      <w:r w:rsidRPr="0026586C">
        <w:rPr>
          <w:b/>
        </w:rPr>
        <w:t>Ex01</w:t>
      </w:r>
      <w:r w:rsidR="0095125D" w:rsidRPr="0026586C">
        <w:rPr>
          <w:b/>
        </w:rPr>
        <w:t>-</w:t>
      </w:r>
      <w:r w:rsidRPr="0026586C">
        <w:rPr>
          <w:b/>
        </w:rPr>
        <w:t>HTMLCodeSnippets\begin</w:t>
      </w:r>
      <w:r w:rsidR="00145379" w:rsidRPr="0026586C">
        <w:rPr>
          <w:b/>
        </w:rPr>
        <w:t>\C#</w:t>
      </w:r>
      <w:r w:rsidRPr="0026586C">
        <w:rPr>
          <w:b/>
        </w:rPr>
        <w:t>\HTMLLab</w:t>
      </w:r>
    </w:p>
    <w:p w:rsidR="0026586C" w:rsidRPr="0026586C" w:rsidRDefault="0026586C" w:rsidP="0026586C">
      <w:pPr>
        <w:pStyle w:val="ppBodyTextIndent"/>
      </w:pPr>
    </w:p>
    <w:p w:rsidR="00AF5123" w:rsidRDefault="00AF5123" w:rsidP="00AF5123">
      <w:pPr>
        <w:pStyle w:val="ppNumberList"/>
      </w:pPr>
      <w:r>
        <w:t xml:space="preserve">At the command prompt, invoke </w:t>
      </w:r>
      <w:proofErr w:type="spellStart"/>
      <w:r>
        <w:t>MSBuild</w:t>
      </w:r>
      <w:proofErr w:type="spellEnd"/>
      <w:r>
        <w:t xml:space="preserve"> by typing</w:t>
      </w:r>
      <w:r w:rsidR="0026586C">
        <w:t xml:space="preserve"> the following command and hitting </w:t>
      </w:r>
      <w:r w:rsidR="0026586C" w:rsidRPr="00E33107">
        <w:rPr>
          <w:b/>
        </w:rPr>
        <w:t>ENTER</w:t>
      </w:r>
      <w:r>
        <w:t>:</w:t>
      </w:r>
    </w:p>
    <w:p w:rsidR="0026586C" w:rsidRPr="0026586C" w:rsidRDefault="0026586C" w:rsidP="0026586C">
      <w:pPr>
        <w:pStyle w:val="ppCodeLanguageIndent"/>
      </w:pPr>
      <w:r w:rsidRPr="0026586C">
        <w:t>CMD</w:t>
      </w:r>
    </w:p>
    <w:p w:rsidR="00AF5123" w:rsidRPr="00703594" w:rsidRDefault="00DD1771" w:rsidP="0026586C">
      <w:pPr>
        <w:pStyle w:val="ppCodeIndent"/>
        <w:rPr>
          <w:b/>
        </w:rPr>
      </w:pPr>
      <w:proofErr w:type="spellStart"/>
      <w:r w:rsidRPr="00703594">
        <w:rPr>
          <w:b/>
        </w:rPr>
        <w:t>MSBuild</w:t>
      </w:r>
      <w:proofErr w:type="spellEnd"/>
      <w:r w:rsidRPr="00703594">
        <w:rPr>
          <w:b/>
        </w:rPr>
        <w:t xml:space="preserve"> </w:t>
      </w:r>
      <w:proofErr w:type="spellStart"/>
      <w:r w:rsidR="00AF5123" w:rsidRPr="00703594">
        <w:rPr>
          <w:b/>
          <w:i/>
        </w:rPr>
        <w:t>HTMLLab.csproj</w:t>
      </w:r>
      <w:proofErr w:type="spellEnd"/>
      <w:r w:rsidR="00AF5123" w:rsidRPr="00703594">
        <w:rPr>
          <w:b/>
        </w:rPr>
        <w:t xml:space="preserve"> /t:TransformWeb</w:t>
      </w:r>
      <w:r w:rsidR="0026586C" w:rsidRPr="00703594">
        <w:rPr>
          <w:b/>
        </w:rPr>
        <w:t>Config /p:Configuration=Staging</w:t>
      </w:r>
    </w:p>
    <w:p w:rsidR="0026586C" w:rsidRPr="0026586C" w:rsidRDefault="0026586C" w:rsidP="0026586C">
      <w:pPr>
        <w:pStyle w:val="ppBodyTextIndent"/>
      </w:pPr>
    </w:p>
    <w:p w:rsidR="00AF5123" w:rsidRDefault="00AF5123" w:rsidP="0026586C">
      <w:pPr>
        <w:pStyle w:val="ppBodyTextIndent"/>
      </w:pPr>
      <w:proofErr w:type="spellStart"/>
      <w:r>
        <w:t>MSBuild</w:t>
      </w:r>
      <w:proofErr w:type="spellEnd"/>
      <w:r>
        <w:t xml:space="preserve"> builds the application and transforms the </w:t>
      </w:r>
      <w:proofErr w:type="spellStart"/>
      <w:r w:rsidR="00687181">
        <w:t>Web.config</w:t>
      </w:r>
      <w:proofErr w:type="spellEnd"/>
      <w:r>
        <w:t xml:space="preserve"> file according to the Staging transform rules. The output files placed in the </w:t>
      </w:r>
      <w:proofErr w:type="spellStart"/>
      <w:r>
        <w:t>HTMLLab</w:t>
      </w:r>
      <w:proofErr w:type="spellEnd"/>
      <w:r>
        <w:t>\</w:t>
      </w:r>
      <w:proofErr w:type="spellStart"/>
      <w:r>
        <w:t>obj</w:t>
      </w:r>
      <w:proofErr w:type="spellEnd"/>
      <w:r>
        <w:t>\Staging</w:t>
      </w:r>
      <w:r w:rsidR="00A63FDE">
        <w:t>\</w:t>
      </w:r>
      <w:proofErr w:type="spellStart"/>
      <w:r w:rsidR="00A63FDE">
        <w:t>TransformWebConfig</w:t>
      </w:r>
      <w:proofErr w:type="spellEnd"/>
      <w:r>
        <w:t>\</w:t>
      </w:r>
      <w:r w:rsidR="00CC249F">
        <w:t>transformed</w:t>
      </w:r>
      <w:r>
        <w:t xml:space="preserve"> folder.</w:t>
      </w:r>
    </w:p>
    <w:p w:rsidR="00CC249F" w:rsidRPr="00CC249F" w:rsidRDefault="002A5672" w:rsidP="00CC249F">
      <w:pPr>
        <w:pStyle w:val="ppFigureIndent"/>
      </w:pPr>
      <w:r>
        <w:rPr>
          <w:noProof/>
          <w:lang w:val="es-AR" w:eastAsia="es-AR" w:bidi="ar-SA"/>
        </w:rPr>
        <w:lastRenderedPageBreak/>
        <w:drawing>
          <wp:inline distT="0" distB="0" distL="0" distR="0">
            <wp:extent cx="5073363" cy="55302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0243" cy="552689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20</w:t>
      </w:r>
      <w:r w:rsidR="004E1220">
        <w:rPr>
          <w:noProof/>
        </w:rPr>
        <w:fldChar w:fldCharType="end"/>
      </w:r>
    </w:p>
    <w:p w:rsidR="00AF5123" w:rsidRDefault="00AF5123" w:rsidP="00AF5123">
      <w:pPr>
        <w:pStyle w:val="ppFigureCaptionIndent"/>
        <w:numPr>
          <w:ilvl w:val="0"/>
          <w:numId w:val="0"/>
        </w:numPr>
        <w:ind w:left="754"/>
      </w:pPr>
      <w:proofErr w:type="spellStart"/>
      <w:r>
        <w:t>MSBuild</w:t>
      </w:r>
      <w:proofErr w:type="spellEnd"/>
      <w:r>
        <w:t xml:space="preserve"> output</w:t>
      </w:r>
    </w:p>
    <w:p w:rsidR="0091428C" w:rsidRPr="0091428C" w:rsidRDefault="0091428C" w:rsidP="0091428C">
      <w:pPr>
        <w:pStyle w:val="ppBodyTextIndent"/>
      </w:pPr>
    </w:p>
    <w:p w:rsidR="00AF5123" w:rsidRDefault="00AF5123" w:rsidP="00AF5123">
      <w:pPr>
        <w:pStyle w:val="ppNumberList"/>
      </w:pPr>
      <w:r>
        <w:t xml:space="preserve">In Visual Studio, select the </w:t>
      </w:r>
      <w:r w:rsidRPr="006B471D">
        <w:rPr>
          <w:b/>
        </w:rPr>
        <w:t>File</w:t>
      </w:r>
      <w:r>
        <w:t xml:space="preserve"> | </w:t>
      </w:r>
      <w:r w:rsidRPr="006B471D">
        <w:rPr>
          <w:b/>
        </w:rPr>
        <w:t>Open</w:t>
      </w:r>
      <w:r>
        <w:t xml:space="preserve"> | </w:t>
      </w:r>
      <w:r w:rsidRPr="006B471D">
        <w:rPr>
          <w:b/>
        </w:rPr>
        <w:t>File</w:t>
      </w:r>
      <w:r>
        <w:t xml:space="preserve"> menu command and navigate to the </w:t>
      </w:r>
      <w:r w:rsidR="00DD1771">
        <w:t xml:space="preserve">project directory and then to </w:t>
      </w:r>
      <w:proofErr w:type="spellStart"/>
      <w:r>
        <w:t>obj</w:t>
      </w:r>
      <w:proofErr w:type="spellEnd"/>
      <w:r>
        <w:t>\Staging\</w:t>
      </w:r>
      <w:proofErr w:type="spellStart"/>
      <w:r w:rsidR="00BE6419">
        <w:t>TransformWebConfig</w:t>
      </w:r>
      <w:proofErr w:type="spellEnd"/>
      <w:r w:rsidR="00CC249F">
        <w:t>\transformed</w:t>
      </w:r>
      <w:r>
        <w:t xml:space="preserve"> folder. Select the </w:t>
      </w:r>
      <w:proofErr w:type="spellStart"/>
      <w:r w:rsidR="00687181">
        <w:rPr>
          <w:b/>
        </w:rPr>
        <w:t>W</w:t>
      </w:r>
      <w:r w:rsidRPr="00DD1771">
        <w:rPr>
          <w:b/>
        </w:rPr>
        <w:t>eb.config</w:t>
      </w:r>
      <w:proofErr w:type="spellEnd"/>
      <w:r>
        <w:t xml:space="preserve"> file and click </w:t>
      </w:r>
      <w:r w:rsidRPr="007113FA">
        <w:rPr>
          <w:b/>
        </w:rPr>
        <w:t>Open</w:t>
      </w:r>
      <w:r>
        <w:t>.</w:t>
      </w:r>
    </w:p>
    <w:p w:rsidR="00AF5123" w:rsidRDefault="00AF5123" w:rsidP="00AF5123">
      <w:pPr>
        <w:pStyle w:val="ppBodyTextIndent"/>
        <w:numPr>
          <w:ilvl w:val="0"/>
          <w:numId w:val="0"/>
        </w:numPr>
        <w:ind w:left="720"/>
      </w:pPr>
      <w:r>
        <w:t xml:space="preserve">Notice that in the </w:t>
      </w:r>
      <w:proofErr w:type="spellStart"/>
      <w:r w:rsidR="00687181">
        <w:t>Web.config</w:t>
      </w:r>
      <w:proofErr w:type="spellEnd"/>
      <w:r>
        <w:t xml:space="preserve"> file the value for key </w:t>
      </w:r>
      <w:proofErr w:type="spellStart"/>
      <w:r w:rsidRPr="007113FA">
        <w:rPr>
          <w:b/>
        </w:rPr>
        <w:t>EnvironmentName</w:t>
      </w:r>
      <w:proofErr w:type="spellEnd"/>
      <w:r>
        <w:t xml:space="preserve"> has changed to </w:t>
      </w:r>
      <w:r w:rsidRPr="007113FA">
        <w:rPr>
          <w:b/>
        </w:rPr>
        <w:t>Staging</w:t>
      </w:r>
      <w:r>
        <w:t xml:space="preserve"> and the connection string has been updated from </w:t>
      </w:r>
      <w:r w:rsidRPr="00342782">
        <w:rPr>
          <w:b/>
        </w:rPr>
        <w:t>(local)</w:t>
      </w:r>
      <w:r>
        <w:t xml:space="preserve"> to </w:t>
      </w:r>
      <w:proofErr w:type="spellStart"/>
      <w:r w:rsidRPr="00342782">
        <w:rPr>
          <w:b/>
        </w:rPr>
        <w:t>QADatabaseServer</w:t>
      </w:r>
      <w:proofErr w:type="spellEnd"/>
      <w:r>
        <w:t>.</w:t>
      </w:r>
    </w:p>
    <w:p w:rsidR="00AF5123" w:rsidRPr="005653BF" w:rsidRDefault="00AF5123" w:rsidP="00AF5123">
      <w:pPr>
        <w:pStyle w:val="ppCodeLanguageIndent"/>
        <w:rPr>
          <w:rFonts w:eastAsia="Times New Roman"/>
          <w:lang w:bidi="ar-SA"/>
        </w:rPr>
      </w:pPr>
      <w:r>
        <w:rPr>
          <w:rFonts w:eastAsia="Times New Roman"/>
          <w:lang w:bidi="ar-SA"/>
        </w:rPr>
        <w:t>XML</w:t>
      </w:r>
    </w:p>
    <w:p w:rsidR="00AF5123" w:rsidRPr="00D90005" w:rsidRDefault="00AF5123" w:rsidP="00AF5123">
      <w:pPr>
        <w:pStyle w:val="ppCodeIndent"/>
      </w:pPr>
      <w:r>
        <w:rPr>
          <w:rFonts w:ascii="Courier New" w:eastAsiaTheme="minorHAnsi" w:hAnsi="Courier New" w:cs="Courier New"/>
          <w:noProof/>
          <w:color w:val="0000FF"/>
          <w:szCs w:val="20"/>
          <w:lang w:bidi="ar-SA"/>
        </w:rPr>
        <w:t>&lt;</w:t>
      </w:r>
      <w:r>
        <w:rPr>
          <w:rFonts w:ascii="Courier New" w:eastAsiaTheme="minorHAnsi" w:hAnsi="Courier New" w:cs="Courier New"/>
          <w:noProof/>
          <w:color w:val="A31515"/>
          <w:szCs w:val="20"/>
          <w:lang w:bidi="ar-SA"/>
        </w:rPr>
        <w:t>appSettings</w:t>
      </w:r>
      <w:r>
        <w:rPr>
          <w:rFonts w:ascii="Courier New" w:eastAsiaTheme="minorHAnsi" w:hAnsi="Courier New" w:cs="Courier New"/>
          <w:noProof/>
          <w:color w:val="0000FF"/>
          <w:szCs w:val="20"/>
          <w:lang w:bidi="ar-SA"/>
        </w:rPr>
        <w:t>&gt;</w:t>
      </w:r>
    </w:p>
    <w:p w:rsidR="00AF5123" w:rsidRPr="00D90005" w:rsidRDefault="00AF5123" w:rsidP="00AF5123">
      <w:pPr>
        <w:pStyle w:val="ppCodeIndent"/>
      </w:pPr>
      <w:r>
        <w:rPr>
          <w:rFonts w:ascii="Courier New" w:eastAsiaTheme="minorHAnsi" w:hAnsi="Courier New" w:cs="Courier New"/>
          <w:noProof/>
          <w:color w:val="0000FF"/>
          <w:szCs w:val="20"/>
          <w:lang w:bidi="ar-SA"/>
        </w:rPr>
        <w:lastRenderedPageBreak/>
        <w:t xml:space="preserve">   &lt;</w:t>
      </w:r>
      <w:r>
        <w:rPr>
          <w:rFonts w:ascii="Courier New" w:eastAsiaTheme="minorHAnsi" w:hAnsi="Courier New" w:cs="Courier New"/>
          <w:noProof/>
          <w:color w:val="A31515"/>
          <w:szCs w:val="20"/>
          <w:lang w:bidi="ar-SA"/>
        </w:rPr>
        <w:t>add</w:t>
      </w:r>
      <w:r>
        <w:rPr>
          <w:rFonts w:ascii="Courier New" w:eastAsiaTheme="minorHAnsi" w:hAnsi="Courier New" w:cs="Courier New"/>
          <w:noProof/>
          <w:color w:val="0000FF"/>
          <w:szCs w:val="20"/>
          <w:lang w:bidi="ar-SA"/>
        </w:rPr>
        <w:t xml:space="preserve"> </w:t>
      </w:r>
      <w:r>
        <w:rPr>
          <w:rFonts w:ascii="Courier New" w:eastAsiaTheme="minorHAnsi" w:hAnsi="Courier New" w:cs="Courier New"/>
          <w:noProof/>
          <w:color w:val="FF0000"/>
          <w:szCs w:val="20"/>
          <w:lang w:bidi="ar-SA"/>
        </w:rPr>
        <w:t>key</w:t>
      </w:r>
      <w:r>
        <w:rPr>
          <w:rFonts w:ascii="Courier New" w:eastAsiaTheme="minorHAnsi" w:hAnsi="Courier New" w:cs="Courier New"/>
          <w:noProof/>
          <w:color w:val="0000FF"/>
          <w:szCs w:val="20"/>
          <w:lang w:bidi="ar-SA"/>
        </w:rPr>
        <w:t>=</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EnvironmentName</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 xml:space="preserve"> </w:t>
      </w:r>
      <w:r>
        <w:rPr>
          <w:rFonts w:ascii="Courier New" w:eastAsiaTheme="minorHAnsi" w:hAnsi="Courier New" w:cs="Courier New"/>
          <w:noProof/>
          <w:color w:val="FF0000"/>
          <w:szCs w:val="20"/>
          <w:lang w:bidi="ar-SA"/>
        </w:rPr>
        <w:t>value</w:t>
      </w:r>
      <w:r>
        <w:rPr>
          <w:rFonts w:ascii="Courier New" w:eastAsiaTheme="minorHAnsi" w:hAnsi="Courier New" w:cs="Courier New"/>
          <w:noProof/>
          <w:color w:val="0000FF"/>
          <w:szCs w:val="20"/>
          <w:lang w:bidi="ar-SA"/>
        </w:rPr>
        <w:t>=</w:t>
      </w:r>
      <w:r>
        <w:rPr>
          <w:rFonts w:ascii="Courier New" w:eastAsiaTheme="minorHAnsi" w:hAnsi="Courier New" w:cs="Courier New"/>
          <w:noProof/>
          <w:szCs w:val="20"/>
          <w:lang w:bidi="ar-SA"/>
        </w:rPr>
        <w:t>"</w:t>
      </w:r>
      <w:r w:rsidRPr="00703594">
        <w:rPr>
          <w:rFonts w:ascii="Courier New" w:eastAsiaTheme="minorHAnsi" w:hAnsi="Courier New" w:cs="Courier New"/>
          <w:noProof/>
          <w:color w:val="0000FF"/>
          <w:szCs w:val="20"/>
          <w:highlight w:val="yellow"/>
          <w:lang w:bidi="ar-SA"/>
        </w:rPr>
        <w:t>Staging</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 xml:space="preserve"> /&gt;</w:t>
      </w:r>
    </w:p>
    <w:p w:rsidR="00AF5123" w:rsidRDefault="00AF5123" w:rsidP="00AF5123">
      <w:pPr>
        <w:pStyle w:val="ppCodeIndent"/>
        <w:numPr>
          <w:ilvl w:val="0"/>
          <w:numId w:val="0"/>
        </w:numPr>
        <w:ind w:left="720"/>
        <w:rPr>
          <w:rFonts w:ascii="Courier New" w:eastAsiaTheme="minorHAnsi" w:hAnsi="Courier New" w:cs="Courier New"/>
          <w:noProof/>
          <w:color w:val="0000FF"/>
          <w:szCs w:val="20"/>
          <w:lang w:bidi="ar-SA"/>
        </w:rPr>
      </w:pPr>
      <w:r w:rsidRPr="00D90005">
        <w:rPr>
          <w:rFonts w:ascii="Courier New" w:eastAsiaTheme="minorHAnsi" w:hAnsi="Courier New" w:cs="Courier New"/>
          <w:noProof/>
          <w:color w:val="0000FF"/>
          <w:szCs w:val="20"/>
          <w:lang w:bidi="ar-SA"/>
        </w:rPr>
        <w:t>&lt;/</w:t>
      </w:r>
      <w:r w:rsidRPr="00D90005">
        <w:rPr>
          <w:rFonts w:ascii="Courier New" w:eastAsiaTheme="minorHAnsi" w:hAnsi="Courier New" w:cs="Courier New"/>
          <w:noProof/>
          <w:color w:val="A31515"/>
          <w:szCs w:val="20"/>
          <w:lang w:bidi="ar-SA"/>
        </w:rPr>
        <w:t>appSettings</w:t>
      </w:r>
      <w:r w:rsidRPr="00D90005">
        <w:rPr>
          <w:rFonts w:ascii="Courier New" w:eastAsiaTheme="minorHAnsi" w:hAnsi="Courier New" w:cs="Courier New"/>
          <w:noProof/>
          <w:color w:val="0000FF"/>
          <w:szCs w:val="20"/>
          <w:lang w:bidi="ar-SA"/>
        </w:rPr>
        <w:t>&gt;</w:t>
      </w:r>
    </w:p>
    <w:p w:rsidR="00AF5123" w:rsidRDefault="00AF5123" w:rsidP="00AF5123">
      <w:pPr>
        <w:pStyle w:val="ppCodeIndent"/>
        <w:numPr>
          <w:ilvl w:val="0"/>
          <w:numId w:val="0"/>
        </w:numPr>
        <w:ind w:left="720"/>
        <w:rPr>
          <w:rFonts w:ascii="Courier New" w:eastAsiaTheme="minorHAnsi" w:hAnsi="Courier New" w:cs="Courier New"/>
          <w:noProof/>
          <w:color w:val="0000FF"/>
          <w:szCs w:val="20"/>
          <w:lang w:bidi="ar-SA"/>
        </w:rPr>
      </w:pPr>
    </w:p>
    <w:p w:rsidR="00AF5123" w:rsidRPr="001C5CE7" w:rsidRDefault="00AF5123" w:rsidP="00AF5123">
      <w:pPr>
        <w:pStyle w:val="ppCodeIndent"/>
      </w:pPr>
      <w:r w:rsidRPr="001C5CE7">
        <w:rPr>
          <w:rFonts w:eastAsiaTheme="minorHAnsi"/>
          <w:noProof/>
          <w:color w:val="0000FF"/>
          <w:lang w:bidi="ar-SA"/>
        </w:rPr>
        <w:t>&lt;</w:t>
      </w:r>
      <w:r>
        <w:rPr>
          <w:rFonts w:ascii="Courier New" w:eastAsiaTheme="minorHAnsi" w:hAnsi="Courier New" w:cs="Courier New"/>
          <w:noProof/>
          <w:color w:val="A31515"/>
          <w:szCs w:val="20"/>
          <w:lang w:bidi="ar-SA"/>
        </w:rPr>
        <w:t>connectionStrings</w:t>
      </w:r>
      <w:r w:rsidRPr="001C5CE7">
        <w:rPr>
          <w:rFonts w:eastAsiaTheme="minorHAnsi"/>
          <w:noProof/>
          <w:color w:val="0000FF"/>
          <w:lang w:bidi="ar-SA"/>
        </w:rPr>
        <w:t>&gt;</w:t>
      </w:r>
    </w:p>
    <w:p w:rsidR="00AF5123" w:rsidRPr="001C5CE7" w:rsidRDefault="00703594" w:rsidP="00AF5123">
      <w:pPr>
        <w:pStyle w:val="ppCodeIndent"/>
        <w:rPr>
          <w:rFonts w:eastAsiaTheme="minorHAnsi"/>
          <w:noProof/>
          <w:color w:val="0000FF"/>
          <w:lang w:bidi="ar-SA"/>
        </w:rPr>
      </w:pPr>
      <w:r>
        <w:rPr>
          <w:rFonts w:eastAsiaTheme="minorHAnsi"/>
          <w:noProof/>
          <w:color w:val="0000FF"/>
          <w:lang w:bidi="ar-SA"/>
        </w:rPr>
        <w:t xml:space="preserve">  </w:t>
      </w:r>
      <w:r w:rsidR="00AF5123">
        <w:rPr>
          <w:rFonts w:eastAsiaTheme="minorHAnsi"/>
          <w:noProof/>
          <w:color w:val="0000FF"/>
          <w:lang w:bidi="ar-SA"/>
        </w:rPr>
        <w:t xml:space="preserve"> </w:t>
      </w:r>
      <w:r w:rsidR="00AF5123" w:rsidRPr="001C5CE7">
        <w:rPr>
          <w:rFonts w:eastAsiaTheme="minorHAnsi"/>
          <w:noProof/>
          <w:color w:val="0000FF"/>
          <w:lang w:bidi="ar-SA"/>
        </w:rPr>
        <w:t>&lt;</w:t>
      </w:r>
      <w:r w:rsidR="00AF5123">
        <w:rPr>
          <w:rFonts w:ascii="Courier New" w:eastAsiaTheme="minorHAnsi" w:hAnsi="Courier New" w:cs="Courier New"/>
          <w:noProof/>
          <w:color w:val="A31515"/>
          <w:szCs w:val="20"/>
          <w:lang w:bidi="ar-SA"/>
        </w:rPr>
        <w:t>add</w:t>
      </w:r>
      <w:r w:rsidR="00AF5123">
        <w:rPr>
          <w:rFonts w:ascii="Courier New" w:eastAsiaTheme="minorHAnsi" w:hAnsi="Courier New" w:cs="Courier New"/>
          <w:noProof/>
          <w:color w:val="0000FF"/>
          <w:szCs w:val="20"/>
          <w:lang w:bidi="ar-SA"/>
        </w:rPr>
        <w:t xml:space="preserve"> </w:t>
      </w:r>
      <w:r w:rsidR="00AF5123" w:rsidRPr="001C5CE7">
        <w:rPr>
          <w:rFonts w:eastAsiaTheme="minorHAnsi"/>
          <w:noProof/>
          <w:color w:val="FF0000"/>
          <w:lang w:bidi="ar-SA"/>
        </w:rPr>
        <w:t>name</w:t>
      </w:r>
      <w:r w:rsidR="00AF5123" w:rsidRPr="001C5CE7">
        <w:rPr>
          <w:rFonts w:eastAsiaTheme="minorHAnsi"/>
          <w:noProof/>
          <w:color w:val="0000FF"/>
          <w:lang w:bidi="ar-SA"/>
        </w:rPr>
        <w:t>=</w:t>
      </w:r>
      <w:r w:rsidR="00AF5123" w:rsidRPr="001C5CE7">
        <w:rPr>
          <w:rFonts w:eastAsiaTheme="minorHAnsi"/>
          <w:noProof/>
          <w:lang w:bidi="ar-SA"/>
        </w:rPr>
        <w:t>"</w:t>
      </w:r>
      <w:r w:rsidR="00AF5123" w:rsidRPr="001C5CE7">
        <w:rPr>
          <w:rFonts w:eastAsiaTheme="minorHAnsi"/>
          <w:noProof/>
          <w:color w:val="0000FF"/>
          <w:lang w:bidi="ar-SA"/>
        </w:rPr>
        <w:t>LoggingConnectionString</w:t>
      </w:r>
      <w:r w:rsidR="00AF5123" w:rsidRPr="001C5CE7">
        <w:rPr>
          <w:rFonts w:eastAsiaTheme="minorHAnsi"/>
          <w:noProof/>
          <w:lang w:bidi="ar-SA"/>
        </w:rPr>
        <w:t>"</w:t>
      </w:r>
      <w:r w:rsidR="00AF5123" w:rsidRPr="001C5CE7">
        <w:rPr>
          <w:rFonts w:eastAsiaTheme="minorHAnsi"/>
          <w:noProof/>
          <w:color w:val="0000FF"/>
          <w:lang w:bidi="ar-SA"/>
        </w:rPr>
        <w:t xml:space="preserve"> </w:t>
      </w:r>
      <w:r w:rsidR="00AF5123">
        <w:rPr>
          <w:rFonts w:eastAsiaTheme="minorHAnsi"/>
          <w:noProof/>
          <w:color w:val="0000FF"/>
          <w:lang w:bidi="ar-SA"/>
        </w:rPr>
        <w:t xml:space="preserve">      </w:t>
      </w:r>
      <w:r w:rsidR="00AF5123" w:rsidRPr="001C5CE7">
        <w:rPr>
          <w:rFonts w:eastAsiaTheme="minorHAnsi"/>
          <w:noProof/>
          <w:color w:val="FF0000"/>
          <w:lang w:bidi="ar-SA"/>
        </w:rPr>
        <w:t>connectionString</w:t>
      </w:r>
      <w:r w:rsidR="00AF5123" w:rsidRPr="001C5CE7">
        <w:rPr>
          <w:rFonts w:eastAsiaTheme="minorHAnsi"/>
          <w:noProof/>
          <w:color w:val="0000FF"/>
          <w:lang w:bidi="ar-SA"/>
        </w:rPr>
        <w:t>=</w:t>
      </w:r>
      <w:r w:rsidR="00AF5123" w:rsidRPr="001C5CE7">
        <w:rPr>
          <w:rFonts w:eastAsiaTheme="minorHAnsi"/>
          <w:noProof/>
          <w:lang w:bidi="ar-SA"/>
        </w:rPr>
        <w:t>"</w:t>
      </w:r>
      <w:r w:rsidR="00AF5123">
        <w:rPr>
          <w:rFonts w:eastAsiaTheme="minorHAnsi"/>
          <w:noProof/>
          <w:color w:val="0000FF"/>
          <w:lang w:bidi="ar-SA"/>
        </w:rPr>
        <w:t>Se</w:t>
      </w:r>
      <w:r w:rsidR="00AF5123" w:rsidRPr="001C5CE7">
        <w:rPr>
          <w:rFonts w:eastAsiaTheme="minorHAnsi"/>
          <w:noProof/>
          <w:color w:val="0000FF"/>
          <w:lang w:bidi="ar-SA"/>
        </w:rPr>
        <w:t>rver=</w:t>
      </w:r>
      <w:r w:rsidR="00AF5123" w:rsidRPr="00703594">
        <w:rPr>
          <w:rFonts w:eastAsiaTheme="minorHAnsi"/>
          <w:noProof/>
          <w:color w:val="0000FF"/>
          <w:highlight w:val="yellow"/>
          <w:lang w:bidi="ar-SA"/>
        </w:rPr>
        <w:t>QADatabaseServer</w:t>
      </w:r>
      <w:r w:rsidR="00AF5123" w:rsidRPr="001C5CE7">
        <w:rPr>
          <w:rFonts w:eastAsiaTheme="minorHAnsi"/>
          <w:noProof/>
          <w:color w:val="0000FF"/>
          <w:lang w:bidi="ar-SA"/>
        </w:rPr>
        <w:t>;</w:t>
      </w:r>
      <w:r w:rsidR="00AF5123">
        <w:rPr>
          <w:rFonts w:eastAsiaTheme="minorHAnsi"/>
          <w:noProof/>
          <w:color w:val="0000FF"/>
          <w:lang w:bidi="ar-SA"/>
        </w:rPr>
        <w:t>D</w:t>
      </w:r>
      <w:r w:rsidR="00AF5123" w:rsidRPr="001C5CE7">
        <w:rPr>
          <w:rFonts w:eastAsiaTheme="minorHAnsi"/>
          <w:noProof/>
          <w:color w:val="0000FF"/>
          <w:lang w:bidi="ar-SA"/>
        </w:rPr>
        <w:t>atabase=Logger;Integrated Security=SSPI;</w:t>
      </w:r>
      <w:r w:rsidR="00AF5123" w:rsidRPr="001C5CE7">
        <w:rPr>
          <w:rFonts w:eastAsiaTheme="minorHAnsi"/>
          <w:noProof/>
          <w:lang w:bidi="ar-SA"/>
        </w:rPr>
        <w:t>"</w:t>
      </w:r>
      <w:r w:rsidR="00AF5123">
        <w:rPr>
          <w:rFonts w:eastAsiaTheme="minorHAnsi"/>
          <w:noProof/>
          <w:lang w:bidi="ar-SA"/>
        </w:rPr>
        <w:t xml:space="preserve"> </w:t>
      </w:r>
      <w:r w:rsidR="00AF5123" w:rsidRPr="001C5CE7">
        <w:rPr>
          <w:rFonts w:eastAsiaTheme="minorHAnsi"/>
          <w:noProof/>
          <w:color w:val="FF0000"/>
          <w:lang w:bidi="ar-SA"/>
        </w:rPr>
        <w:t>providerName</w:t>
      </w:r>
      <w:r w:rsidR="00AF5123" w:rsidRPr="001C5CE7">
        <w:rPr>
          <w:rFonts w:eastAsiaTheme="minorHAnsi"/>
          <w:noProof/>
          <w:color w:val="0000FF"/>
          <w:lang w:bidi="ar-SA"/>
        </w:rPr>
        <w:t>=</w:t>
      </w:r>
      <w:r w:rsidR="00AF5123" w:rsidRPr="001C5CE7">
        <w:rPr>
          <w:rFonts w:eastAsiaTheme="minorHAnsi"/>
          <w:noProof/>
          <w:lang w:bidi="ar-SA"/>
        </w:rPr>
        <w:t>"</w:t>
      </w:r>
      <w:r w:rsidR="00AF5123" w:rsidRPr="001C5CE7">
        <w:rPr>
          <w:rFonts w:eastAsiaTheme="minorHAnsi"/>
          <w:noProof/>
          <w:color w:val="0000FF"/>
          <w:lang w:bidi="ar-SA"/>
        </w:rPr>
        <w:t>System.Data.SqlClient</w:t>
      </w:r>
      <w:r w:rsidR="00AF5123" w:rsidRPr="001C5CE7">
        <w:rPr>
          <w:rFonts w:eastAsiaTheme="minorHAnsi"/>
          <w:noProof/>
          <w:lang w:bidi="ar-SA"/>
        </w:rPr>
        <w:t>"</w:t>
      </w:r>
      <w:r w:rsidR="00AF5123" w:rsidRPr="001C5CE7">
        <w:rPr>
          <w:rFonts w:eastAsiaTheme="minorHAnsi"/>
          <w:noProof/>
          <w:color w:val="0000FF"/>
          <w:lang w:bidi="ar-SA"/>
        </w:rPr>
        <w:t>/&gt;</w:t>
      </w:r>
    </w:p>
    <w:p w:rsidR="00AF5123" w:rsidRPr="001C5CE7" w:rsidRDefault="00AF5123" w:rsidP="00AF5123">
      <w:pPr>
        <w:pStyle w:val="ppCodeIndent"/>
        <w:rPr>
          <w:rFonts w:eastAsiaTheme="minorHAnsi"/>
          <w:noProof/>
          <w:color w:val="0000FF"/>
          <w:lang w:bidi="ar-SA"/>
        </w:rPr>
      </w:pPr>
      <w:r w:rsidRPr="001C5CE7">
        <w:rPr>
          <w:rFonts w:eastAsiaTheme="minorHAnsi"/>
          <w:noProof/>
          <w:color w:val="0000FF"/>
          <w:lang w:bidi="ar-SA"/>
        </w:rPr>
        <w:t>&lt;/</w:t>
      </w:r>
      <w:r>
        <w:rPr>
          <w:rFonts w:ascii="Courier New" w:eastAsiaTheme="minorHAnsi" w:hAnsi="Courier New" w:cs="Courier New"/>
          <w:noProof/>
          <w:color w:val="A31515"/>
          <w:szCs w:val="20"/>
          <w:lang w:bidi="ar-SA"/>
        </w:rPr>
        <w:t>connectionStrings</w:t>
      </w:r>
      <w:r w:rsidRPr="001C5CE7">
        <w:rPr>
          <w:rFonts w:eastAsiaTheme="minorHAnsi"/>
          <w:noProof/>
          <w:color w:val="0000FF"/>
          <w:lang w:bidi="ar-SA"/>
        </w:rPr>
        <w:t>&gt;</w:t>
      </w:r>
    </w:p>
    <w:p w:rsidR="00AF5123" w:rsidRPr="00B02D48" w:rsidRDefault="00AF5123" w:rsidP="0091428C">
      <w:pPr>
        <w:pStyle w:val="ppBodyTextIndent"/>
      </w:pPr>
    </w:p>
    <w:p w:rsidR="00AF5123" w:rsidRDefault="00AF5123" w:rsidP="00AF5123">
      <w:pPr>
        <w:pStyle w:val="ppNumberList"/>
      </w:pPr>
      <w:r w:rsidRPr="00194040">
        <w:t>Close</w:t>
      </w:r>
      <w:r>
        <w:t xml:space="preserve"> the </w:t>
      </w:r>
      <w:proofErr w:type="spellStart"/>
      <w:r w:rsidR="00687181">
        <w:t>Web.config</w:t>
      </w:r>
      <w:proofErr w:type="spellEnd"/>
      <w:r>
        <w:t xml:space="preserve"> file.</w:t>
      </w:r>
    </w:p>
    <w:p w:rsidR="00AF5123" w:rsidRDefault="00AF5123" w:rsidP="00AF5123">
      <w:pPr>
        <w:pStyle w:val="ppListEnd"/>
      </w:pPr>
    </w:p>
    <w:p w:rsidR="00AF5123" w:rsidRDefault="00796AB2" w:rsidP="0091428C">
      <w:pPr>
        <w:pStyle w:val="ppProcedureStart"/>
      </w:pPr>
      <w:bookmarkStart w:id="21" w:name="_Toc282089426"/>
      <w:r>
        <w:t>Task 6 – Generat</w:t>
      </w:r>
      <w:r w:rsidR="001703D3">
        <w:t>ing</w:t>
      </w:r>
      <w:r>
        <w:t xml:space="preserve"> a </w:t>
      </w:r>
      <w:r w:rsidR="008D158B">
        <w:t xml:space="preserve">Transformed </w:t>
      </w:r>
      <w:proofErr w:type="spellStart"/>
      <w:r w:rsidR="008D158B">
        <w:t>W</w:t>
      </w:r>
      <w:r w:rsidR="001703D3">
        <w:t>eb.config</w:t>
      </w:r>
      <w:proofErr w:type="spellEnd"/>
      <w:r w:rsidR="001703D3">
        <w:t xml:space="preserve"> F</w:t>
      </w:r>
      <w:r>
        <w:t>ile from Visual Studio</w:t>
      </w:r>
      <w:bookmarkEnd w:id="21"/>
    </w:p>
    <w:p w:rsidR="00AF5123" w:rsidRPr="008B0D50" w:rsidRDefault="00AF5123" w:rsidP="00AF5123">
      <w:pPr>
        <w:pStyle w:val="ppBodyText"/>
      </w:pPr>
      <w:r>
        <w:t xml:space="preserve">In this task, you will use Visual Studio to create a build to transform the </w:t>
      </w:r>
      <w:proofErr w:type="spellStart"/>
      <w:r w:rsidR="00687181">
        <w:t>Web.config</w:t>
      </w:r>
      <w:proofErr w:type="spellEnd"/>
      <w:r>
        <w:t xml:space="preserve"> file as part of that build.</w:t>
      </w:r>
    </w:p>
    <w:p w:rsidR="00AF5123" w:rsidRDefault="00AF5123" w:rsidP="00AF5123">
      <w:pPr>
        <w:pStyle w:val="ppNumberList"/>
      </w:pPr>
      <w:r>
        <w:t>In the Solution Explorer, right</w:t>
      </w:r>
      <w:r w:rsidR="002D29A7">
        <w:t>-</w:t>
      </w:r>
      <w:r>
        <w:t xml:space="preserve">click the </w:t>
      </w:r>
      <w:proofErr w:type="spellStart"/>
      <w:r w:rsidRPr="000D52AF">
        <w:rPr>
          <w:b/>
        </w:rPr>
        <w:t>HTMLLab</w:t>
      </w:r>
      <w:proofErr w:type="spellEnd"/>
      <w:r>
        <w:t xml:space="preserve"> project and select </w:t>
      </w:r>
      <w:r w:rsidRPr="007113FA">
        <w:rPr>
          <w:b/>
        </w:rPr>
        <w:t>Properties</w:t>
      </w:r>
      <w:r>
        <w:t>.</w:t>
      </w:r>
    </w:p>
    <w:p w:rsidR="00AF5123" w:rsidRDefault="00AF5123" w:rsidP="00AF5123">
      <w:pPr>
        <w:pStyle w:val="ppNumberList"/>
      </w:pPr>
      <w:r>
        <w:t xml:space="preserve">On the project properties page, click the </w:t>
      </w:r>
      <w:r w:rsidR="000D52AF" w:rsidRPr="000D52AF">
        <w:rPr>
          <w:b/>
        </w:rPr>
        <w:t>Package/</w:t>
      </w:r>
      <w:r w:rsidRPr="007113FA">
        <w:rPr>
          <w:b/>
        </w:rPr>
        <w:t>Publish</w:t>
      </w:r>
      <w:r w:rsidR="0075562A">
        <w:rPr>
          <w:b/>
        </w:rPr>
        <w:t xml:space="preserve"> Web</w:t>
      </w:r>
      <w:r>
        <w:t xml:space="preserve"> tab.</w:t>
      </w:r>
    </w:p>
    <w:p w:rsidR="00AF5123" w:rsidRDefault="00AF5123" w:rsidP="00AF5123">
      <w:pPr>
        <w:pStyle w:val="ppNumberList"/>
      </w:pPr>
      <w:r>
        <w:t xml:space="preserve">At the top of the properties page, make sure that the active configuration is set to </w:t>
      </w:r>
      <w:r w:rsidRPr="007113FA">
        <w:rPr>
          <w:b/>
        </w:rPr>
        <w:t>Staging</w:t>
      </w:r>
      <w:r>
        <w:t>:</w:t>
      </w:r>
    </w:p>
    <w:p w:rsidR="00267BA2" w:rsidRPr="00267BA2" w:rsidRDefault="00267BA2" w:rsidP="00267BA2">
      <w:pPr>
        <w:pStyle w:val="ppFigureIndent"/>
      </w:pPr>
      <w:r w:rsidRPr="00267BA2">
        <w:rPr>
          <w:noProof/>
          <w:lang w:val="es-AR" w:eastAsia="es-AR" w:bidi="ar-SA"/>
        </w:rPr>
        <w:drawing>
          <wp:inline distT="0" distB="0" distL="0" distR="0">
            <wp:extent cx="593979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164840"/>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21</w:t>
      </w:r>
      <w:r w:rsidR="004E1220">
        <w:rPr>
          <w:noProof/>
        </w:rPr>
        <w:fldChar w:fldCharType="end"/>
      </w:r>
    </w:p>
    <w:p w:rsidR="00AF5123" w:rsidRDefault="00AF5123" w:rsidP="00AF5123">
      <w:pPr>
        <w:pStyle w:val="ppFigureCaptionIndent"/>
        <w:numPr>
          <w:ilvl w:val="0"/>
          <w:numId w:val="0"/>
        </w:numPr>
        <w:ind w:left="754"/>
      </w:pPr>
      <w:r>
        <w:t>Verify that the Staging configuration selected.</w:t>
      </w:r>
    </w:p>
    <w:p w:rsidR="0091428C" w:rsidRPr="0091428C" w:rsidRDefault="0091428C" w:rsidP="0091428C">
      <w:pPr>
        <w:pStyle w:val="ppBodyTextIndent"/>
      </w:pPr>
    </w:p>
    <w:p w:rsidR="00AF5123" w:rsidRDefault="00AF5123" w:rsidP="00AF5123">
      <w:pPr>
        <w:pStyle w:val="ppNumberList"/>
      </w:pPr>
      <w:r>
        <w:t xml:space="preserve">At the bottom of the properties page, uncheck the </w:t>
      </w:r>
      <w:r w:rsidRPr="007113FA">
        <w:rPr>
          <w:b/>
        </w:rPr>
        <w:t xml:space="preserve">Create </w:t>
      </w:r>
      <w:r w:rsidR="00267BA2">
        <w:rPr>
          <w:b/>
        </w:rPr>
        <w:t>deployment</w:t>
      </w:r>
      <w:r w:rsidRPr="007113FA">
        <w:rPr>
          <w:b/>
        </w:rPr>
        <w:t xml:space="preserve"> package as a </w:t>
      </w:r>
      <w:r w:rsidR="00267BA2">
        <w:rPr>
          <w:b/>
        </w:rPr>
        <w:t>zip</w:t>
      </w:r>
      <w:r w:rsidRPr="007113FA">
        <w:rPr>
          <w:b/>
        </w:rPr>
        <w:t xml:space="preserve"> file</w:t>
      </w:r>
      <w:r>
        <w:t xml:space="preserve"> checkbox.</w:t>
      </w:r>
    </w:p>
    <w:p w:rsidR="006B2E11" w:rsidRPr="006B2E11" w:rsidRDefault="006B2E11" w:rsidP="006B2E11">
      <w:pPr>
        <w:pStyle w:val="ppFigureIndent"/>
      </w:pPr>
      <w:r w:rsidRPr="006B2E11">
        <w:rPr>
          <w:noProof/>
          <w:lang w:val="es-AR" w:eastAsia="es-AR" w:bidi="ar-SA"/>
        </w:rPr>
        <w:lastRenderedPageBreak/>
        <w:drawing>
          <wp:inline distT="0" distB="0" distL="0" distR="0">
            <wp:extent cx="5939790" cy="3188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18833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22</w:t>
      </w:r>
      <w:r w:rsidR="004E1220">
        <w:rPr>
          <w:noProof/>
        </w:rPr>
        <w:fldChar w:fldCharType="end"/>
      </w:r>
    </w:p>
    <w:p w:rsidR="00AF5123" w:rsidRDefault="00AF5123" w:rsidP="00AF5123">
      <w:pPr>
        <w:pStyle w:val="ppFigureCaptionIndent"/>
        <w:numPr>
          <w:ilvl w:val="0"/>
          <w:numId w:val="0"/>
        </w:numPr>
        <w:ind w:left="754"/>
      </w:pPr>
      <w:r>
        <w:t>Uncheck the deploy as a ZIP file box</w:t>
      </w:r>
    </w:p>
    <w:p w:rsidR="00BE6419" w:rsidRPr="00BE6419" w:rsidRDefault="00BE6419" w:rsidP="006B2E11">
      <w:pPr>
        <w:pStyle w:val="ppBodyTextIndent"/>
      </w:pPr>
    </w:p>
    <w:p w:rsidR="00AF5123" w:rsidRPr="000C6662" w:rsidRDefault="00AF5123" w:rsidP="00267BA2">
      <w:pPr>
        <w:pStyle w:val="ppNoteIndent"/>
        <w:rPr>
          <w:b/>
        </w:rPr>
      </w:pPr>
      <w:r w:rsidRPr="008E49C3">
        <w:rPr>
          <w:b/>
        </w:rPr>
        <w:t>Note:</w:t>
      </w:r>
      <w:r w:rsidRPr="0026586C">
        <w:t xml:space="preserve"> </w:t>
      </w:r>
      <w:r w:rsidRPr="008E49C3">
        <w:t>I</w:t>
      </w:r>
      <w:r>
        <w:t xml:space="preserve">f </w:t>
      </w:r>
      <w:r w:rsidRPr="00DA1996">
        <w:rPr>
          <w:b/>
        </w:rPr>
        <w:t xml:space="preserve">Create </w:t>
      </w:r>
      <w:r w:rsidR="00267BA2" w:rsidRPr="00267BA2">
        <w:rPr>
          <w:b/>
        </w:rPr>
        <w:t>deployment package as a zip file</w:t>
      </w:r>
      <w:r>
        <w:t xml:space="preserve"> checkbox is left checked, the same build will occur but in addition, Visual Studio will create a ZIP file.</w:t>
      </w:r>
    </w:p>
    <w:p w:rsidR="0091428C" w:rsidRDefault="0091428C" w:rsidP="006B2E11">
      <w:pPr>
        <w:pStyle w:val="ppBodyTextIndent"/>
      </w:pPr>
    </w:p>
    <w:p w:rsidR="002A5672" w:rsidRDefault="00AF5123">
      <w:pPr>
        <w:pStyle w:val="ppNumberList"/>
      </w:pPr>
      <w:r>
        <w:t>Note the package location.</w:t>
      </w:r>
    </w:p>
    <w:p w:rsidR="006B2E11" w:rsidRPr="006B2E11" w:rsidRDefault="006B2E11" w:rsidP="006B2E11">
      <w:pPr>
        <w:pStyle w:val="ppFigureIndent"/>
      </w:pPr>
      <w:r w:rsidRPr="006B2E11">
        <w:rPr>
          <w:noProof/>
          <w:lang w:val="es-AR" w:eastAsia="es-AR" w:bidi="ar-SA"/>
        </w:rPr>
        <w:lastRenderedPageBreak/>
        <w:drawing>
          <wp:inline distT="0" distB="0" distL="0" distR="0">
            <wp:extent cx="5934075" cy="3190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19087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23</w:t>
      </w:r>
      <w:r w:rsidR="004E1220">
        <w:rPr>
          <w:noProof/>
        </w:rPr>
        <w:fldChar w:fldCharType="end"/>
      </w:r>
    </w:p>
    <w:p w:rsidR="00AF5123" w:rsidRDefault="00AF5123" w:rsidP="00AF5123">
      <w:pPr>
        <w:pStyle w:val="ppFigureCaptionIndent"/>
        <w:numPr>
          <w:ilvl w:val="0"/>
          <w:numId w:val="0"/>
        </w:numPr>
        <w:ind w:left="754"/>
      </w:pPr>
      <w:r>
        <w:t>Package location</w:t>
      </w:r>
    </w:p>
    <w:p w:rsidR="00630215" w:rsidRPr="0026586C" w:rsidRDefault="00630215" w:rsidP="0026586C">
      <w:pPr>
        <w:pStyle w:val="ppBodyTextIndent"/>
      </w:pPr>
    </w:p>
    <w:p w:rsidR="00AF5123" w:rsidRPr="0026586C" w:rsidRDefault="00AF5123" w:rsidP="0026586C">
      <w:pPr>
        <w:pStyle w:val="ppBodyTextIndent"/>
      </w:pPr>
      <w:r w:rsidRPr="0026586C">
        <w:t xml:space="preserve">This is the directory where Visual Studio will create the package that contains the deployable image for the Web application, including the modified </w:t>
      </w:r>
      <w:proofErr w:type="spellStart"/>
      <w:r w:rsidR="00687181" w:rsidRPr="0026586C">
        <w:t>Web.config</w:t>
      </w:r>
      <w:proofErr w:type="spellEnd"/>
      <w:r w:rsidRPr="0026586C">
        <w:t xml:space="preserve"> file.</w:t>
      </w:r>
    </w:p>
    <w:p w:rsidR="006B2E11" w:rsidRDefault="006B2E11" w:rsidP="00AF5123">
      <w:pPr>
        <w:pStyle w:val="ppNumberList"/>
      </w:pPr>
      <w:r>
        <w:t>Save all the changes by pressing CTRL+SHIFT+S.</w:t>
      </w:r>
    </w:p>
    <w:p w:rsidR="00AF5123" w:rsidRPr="00BE6419" w:rsidRDefault="00AF5123" w:rsidP="00AF5123">
      <w:pPr>
        <w:pStyle w:val="ppNumberList"/>
      </w:pPr>
      <w:r>
        <w:t xml:space="preserve">Using Windows Explorer, navigate to the </w:t>
      </w:r>
      <w:proofErr w:type="spellStart"/>
      <w:r>
        <w:t>HTMLLab</w:t>
      </w:r>
      <w:proofErr w:type="spellEnd"/>
      <w:r>
        <w:t>\</w:t>
      </w:r>
      <w:proofErr w:type="spellStart"/>
      <w:r>
        <w:t>obj</w:t>
      </w:r>
      <w:proofErr w:type="spellEnd"/>
      <w:r>
        <w:t>\Staging\</w:t>
      </w:r>
      <w:proofErr w:type="spellStart"/>
      <w:r w:rsidR="00BE6419" w:rsidRPr="00BE6419">
        <w:t>TransformWebConfig</w:t>
      </w:r>
      <w:proofErr w:type="spellEnd"/>
      <w:r w:rsidR="00241C7B">
        <w:t>\transformed</w:t>
      </w:r>
      <w:r>
        <w:t xml:space="preserve"> folder. Delete the </w:t>
      </w:r>
      <w:proofErr w:type="spellStart"/>
      <w:r w:rsidR="00687181">
        <w:t>Web.config</w:t>
      </w:r>
      <w:proofErr w:type="spellEnd"/>
      <w:r>
        <w:t xml:space="preserve"> file located there</w:t>
      </w:r>
      <w:r w:rsidR="009C64D6">
        <w:t>, if exist</w:t>
      </w:r>
      <w:r w:rsidR="005544C2">
        <w:t>s</w:t>
      </w:r>
      <w:r>
        <w:t>.</w:t>
      </w:r>
    </w:p>
    <w:p w:rsidR="00AF5123" w:rsidRDefault="00AF5123" w:rsidP="00AF5123">
      <w:pPr>
        <w:pStyle w:val="ppNumberList"/>
      </w:pPr>
      <w:r>
        <w:t xml:space="preserve">In Visual Studio, </w:t>
      </w:r>
      <w:r w:rsidR="005651C2">
        <w:t xml:space="preserve">select the </w:t>
      </w:r>
      <w:r w:rsidR="005651C2" w:rsidRPr="005651C2">
        <w:rPr>
          <w:b/>
        </w:rPr>
        <w:t>Project</w:t>
      </w:r>
      <w:r w:rsidR="005651C2">
        <w:t xml:space="preserve"> menu and click </w:t>
      </w:r>
      <w:r w:rsidR="003233D8">
        <w:rPr>
          <w:b/>
        </w:rPr>
        <w:t>Build Deployment</w:t>
      </w:r>
      <w:r w:rsidRPr="00101B7F">
        <w:rPr>
          <w:b/>
        </w:rPr>
        <w:t xml:space="preserve"> Packag</w:t>
      </w:r>
      <w:r w:rsidR="00BD4003">
        <w:rPr>
          <w:b/>
        </w:rPr>
        <w:t>e</w:t>
      </w:r>
      <w:r>
        <w:t>. Visual Studio will re-build and create a deployment package for the web application.</w:t>
      </w:r>
    </w:p>
    <w:p w:rsidR="00AF5123" w:rsidRDefault="000B6914" w:rsidP="004A3522">
      <w:pPr>
        <w:pStyle w:val="ppFigureIndent"/>
      </w:pPr>
      <w:r w:rsidRPr="004A3522">
        <w:rPr>
          <w:noProof/>
          <w:lang w:val="es-AR" w:eastAsia="es-AR" w:bidi="ar-SA"/>
        </w:rPr>
        <w:lastRenderedPageBreak/>
        <w:drawing>
          <wp:inline distT="0" distB="0" distL="0" distR="0">
            <wp:extent cx="5943600" cy="4697730"/>
            <wp:effectExtent l="0" t="0" r="0" b="0"/>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469773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24</w:t>
      </w:r>
      <w:r w:rsidR="004E1220">
        <w:rPr>
          <w:noProof/>
        </w:rPr>
        <w:fldChar w:fldCharType="end"/>
      </w:r>
    </w:p>
    <w:p w:rsidR="00AF5123" w:rsidRDefault="003233D8" w:rsidP="00AF5123">
      <w:pPr>
        <w:pStyle w:val="ppFigureCaptionIndent"/>
        <w:numPr>
          <w:ilvl w:val="0"/>
          <w:numId w:val="0"/>
        </w:numPr>
        <w:ind w:left="754"/>
      </w:pPr>
      <w:r>
        <w:t>Build Deployment</w:t>
      </w:r>
      <w:r w:rsidR="00AF5123">
        <w:t xml:space="preserve"> Package</w:t>
      </w:r>
    </w:p>
    <w:p w:rsidR="0026586C" w:rsidRPr="0026586C" w:rsidRDefault="0026586C" w:rsidP="006B2E11">
      <w:pPr>
        <w:pStyle w:val="ppBodyTextIndent"/>
      </w:pPr>
    </w:p>
    <w:p w:rsidR="00AF5123" w:rsidRDefault="00AF5123" w:rsidP="00AF5123">
      <w:pPr>
        <w:pStyle w:val="ppListEnd"/>
      </w:pPr>
    </w:p>
    <w:p w:rsidR="00621A8E" w:rsidRDefault="00621A8E" w:rsidP="00621A8E">
      <w:pPr>
        <w:pStyle w:val="Heading1"/>
      </w:pPr>
      <w:r>
        <w:t>Next Step</w:t>
      </w:r>
    </w:p>
    <w:p w:rsidR="00621A8E" w:rsidRDefault="004E1220" w:rsidP="00AF5123">
      <w:pPr>
        <w:spacing w:after="200"/>
      </w:pPr>
      <w:sdt>
        <w:sdtPr>
          <w:rPr>
            <w:rStyle w:val="Hyperlink"/>
          </w:rPr>
          <w:alias w:val="Topic Link"/>
          <w:tag w:val="45cef7bb-17bd-4fef-9a8d-01663c0f3381"/>
          <w:id w:val="104061532"/>
          <w:placeholder>
            <w:docPart w:val="DefaultPlaceholder_22675703"/>
          </w:placeholder>
          <w:text/>
        </w:sdtPr>
        <w:sdtEndPr>
          <w:rPr>
            <w:rStyle w:val="DefaultParagraphFont"/>
            <w:rFonts w:cstheme="minorBidi"/>
            <w:color w:val="auto"/>
            <w:u w:val="none"/>
          </w:rPr>
        </w:sdtEndPr>
        <w:sdtContent>
          <w:r w:rsidR="00621A8E">
            <w:rPr>
              <w:rStyle w:val="Hyperlink"/>
            </w:rPr>
            <w:t>Exercise 2: Verification</w:t>
          </w:r>
        </w:sdtContent>
      </w:sdt>
    </w:p>
    <w:p w:rsidR="00AF5123" w:rsidRDefault="00AF5123" w:rsidP="00621A8E">
      <w:pPr>
        <w:pStyle w:val="ppListEnd"/>
      </w:pPr>
    </w:p>
    <w:bookmarkStart w:id="22" w:name="_Toc282089427" w:displacedByCustomXml="next"/>
    <w:sdt>
      <w:sdtPr>
        <w:alias w:val="Topic"/>
        <w:tag w:val="45cef7bb-17bd-4fef-9a8d-01663c0f3381"/>
        <w:id w:val="106586985"/>
        <w:placeholder>
          <w:docPart w:val="DefaultPlaceholder_22675703"/>
        </w:placeholder>
        <w:text/>
      </w:sdtPr>
      <w:sdtContent>
        <w:p w:rsidR="00DC54D5" w:rsidRDefault="00796AB2" w:rsidP="00796AB2">
          <w:pPr>
            <w:pStyle w:val="Heading3"/>
          </w:pPr>
          <w:r>
            <w:t>Exercise 2: Verification</w:t>
          </w:r>
        </w:p>
      </w:sdtContent>
    </w:sdt>
    <w:bookmarkEnd w:id="22" w:displacedByCustomXml="prev"/>
    <w:p w:rsidR="00AF5123" w:rsidRDefault="00AF5123" w:rsidP="00804FBF">
      <w:pPr>
        <w:pStyle w:val="ppBodyText"/>
        <w:rPr>
          <w:rFonts w:eastAsia="Arial Unicode MS"/>
          <w:noProof/>
        </w:rPr>
      </w:pPr>
      <w:r w:rsidRPr="00D54414">
        <w:rPr>
          <w:rFonts w:eastAsia="Arial Unicode MS"/>
          <w:noProof/>
        </w:rPr>
        <w:t xml:space="preserve">In order to verify that you have correctly performed all steps of the exercises, </w:t>
      </w:r>
      <w:r>
        <w:rPr>
          <w:rFonts w:eastAsia="Arial Unicode MS"/>
          <w:noProof/>
        </w:rPr>
        <w:t>proceed as follows</w:t>
      </w:r>
      <w:r w:rsidR="0026586C">
        <w:rPr>
          <w:rFonts w:eastAsia="Arial Unicode MS"/>
          <w:noProof/>
        </w:rPr>
        <w:t>.</w:t>
      </w:r>
    </w:p>
    <w:p w:rsidR="00AF5123" w:rsidRDefault="00AF5123" w:rsidP="00AF5123">
      <w:pPr>
        <w:pStyle w:val="ppNumberList"/>
      </w:pPr>
      <w:r>
        <w:t xml:space="preserve">In Visual Studio 2010 select </w:t>
      </w:r>
      <w:r w:rsidRPr="006B471D">
        <w:rPr>
          <w:b/>
        </w:rPr>
        <w:t>File</w:t>
      </w:r>
      <w:r>
        <w:t xml:space="preserve"> | </w:t>
      </w:r>
      <w:r w:rsidRPr="006B471D">
        <w:rPr>
          <w:b/>
        </w:rPr>
        <w:t>Open</w:t>
      </w:r>
      <w:r>
        <w:t xml:space="preserve"> | </w:t>
      </w:r>
      <w:r w:rsidRPr="006B471D">
        <w:rPr>
          <w:b/>
        </w:rPr>
        <w:t>File</w:t>
      </w:r>
      <w:r>
        <w:t xml:space="preserve"> </w:t>
      </w:r>
      <w:r w:rsidRPr="00405EF7">
        <w:t>from the menu</w:t>
      </w:r>
      <w:r w:rsidRPr="00312F2F">
        <w:t xml:space="preserve"> </w:t>
      </w:r>
      <w:r>
        <w:t xml:space="preserve">to open </w:t>
      </w:r>
      <w:r w:rsidRPr="00F1292D">
        <w:rPr>
          <w:b/>
        </w:rPr>
        <w:t>File</w:t>
      </w:r>
      <w:r>
        <w:t xml:space="preserve"> dialog. Navigate to the </w:t>
      </w:r>
      <w:proofErr w:type="spellStart"/>
      <w:r w:rsidR="00BD4003">
        <w:t>HTMLLab</w:t>
      </w:r>
      <w:proofErr w:type="spellEnd"/>
      <w:r w:rsidR="00BD4003">
        <w:t xml:space="preserve"> project directory and then to </w:t>
      </w:r>
      <w:proofErr w:type="spellStart"/>
      <w:r>
        <w:t>obj</w:t>
      </w:r>
      <w:proofErr w:type="spellEnd"/>
      <w:r>
        <w:t>\Staging\</w:t>
      </w:r>
      <w:proofErr w:type="spellStart"/>
      <w:r w:rsidR="00BE6419">
        <w:t>TransformWebConfig</w:t>
      </w:r>
      <w:proofErr w:type="spellEnd"/>
      <w:r w:rsidR="00241C7B">
        <w:t>\transformed</w:t>
      </w:r>
      <w:r>
        <w:t xml:space="preserve"> folder. Select the </w:t>
      </w:r>
      <w:proofErr w:type="spellStart"/>
      <w:r w:rsidR="00687181">
        <w:t>Web.config</w:t>
      </w:r>
      <w:proofErr w:type="spellEnd"/>
      <w:r>
        <w:t xml:space="preserve"> file and click </w:t>
      </w:r>
      <w:r w:rsidRPr="007113FA">
        <w:rPr>
          <w:b/>
        </w:rPr>
        <w:t>Open</w:t>
      </w:r>
      <w:r>
        <w:t>.</w:t>
      </w:r>
    </w:p>
    <w:p w:rsidR="00AF5123" w:rsidRDefault="00AF5123" w:rsidP="00AF5123">
      <w:pPr>
        <w:pStyle w:val="ppNumberList"/>
      </w:pPr>
      <w:r>
        <w:lastRenderedPageBreak/>
        <w:t xml:space="preserve">Notice that in the </w:t>
      </w:r>
      <w:proofErr w:type="spellStart"/>
      <w:r w:rsidR="00687181">
        <w:t>Web.config</w:t>
      </w:r>
      <w:proofErr w:type="spellEnd"/>
      <w:r>
        <w:t xml:space="preserve"> file the value for </w:t>
      </w:r>
      <w:proofErr w:type="spellStart"/>
      <w:r w:rsidRPr="007113FA">
        <w:rPr>
          <w:b/>
        </w:rPr>
        <w:t>EnvironmentName</w:t>
      </w:r>
      <w:proofErr w:type="spellEnd"/>
      <w:r>
        <w:t xml:space="preserve"> has been changed to </w:t>
      </w:r>
      <w:r w:rsidRPr="007113FA">
        <w:rPr>
          <w:b/>
        </w:rPr>
        <w:t>Staging</w:t>
      </w:r>
      <w:r>
        <w:t>.</w:t>
      </w:r>
    </w:p>
    <w:p w:rsidR="00AF5123" w:rsidRPr="005653BF" w:rsidRDefault="00AF5123" w:rsidP="00AF5123">
      <w:pPr>
        <w:pStyle w:val="ppCodeLanguageIndent"/>
        <w:rPr>
          <w:rFonts w:eastAsia="Times New Roman"/>
          <w:lang w:bidi="ar-SA"/>
        </w:rPr>
      </w:pPr>
      <w:r>
        <w:rPr>
          <w:rFonts w:eastAsia="Times New Roman"/>
          <w:lang w:bidi="ar-SA"/>
        </w:rPr>
        <w:t>XML</w:t>
      </w:r>
    </w:p>
    <w:p w:rsidR="00AF5123" w:rsidRPr="00D90005" w:rsidRDefault="00AF5123" w:rsidP="00AF5123">
      <w:pPr>
        <w:pStyle w:val="ppCodeIndent"/>
      </w:pPr>
      <w:r>
        <w:rPr>
          <w:rFonts w:ascii="Courier New" w:eastAsiaTheme="minorHAnsi" w:hAnsi="Courier New" w:cs="Courier New"/>
          <w:noProof/>
          <w:color w:val="0000FF"/>
          <w:szCs w:val="20"/>
          <w:lang w:bidi="ar-SA"/>
        </w:rPr>
        <w:t>&lt;</w:t>
      </w:r>
      <w:r>
        <w:rPr>
          <w:rFonts w:ascii="Courier New" w:eastAsiaTheme="minorHAnsi" w:hAnsi="Courier New" w:cs="Courier New"/>
          <w:noProof/>
          <w:color w:val="A31515"/>
          <w:szCs w:val="20"/>
          <w:lang w:bidi="ar-SA"/>
        </w:rPr>
        <w:t>appSettings</w:t>
      </w:r>
      <w:r>
        <w:rPr>
          <w:rFonts w:ascii="Courier New" w:eastAsiaTheme="minorHAnsi" w:hAnsi="Courier New" w:cs="Courier New"/>
          <w:noProof/>
          <w:color w:val="0000FF"/>
          <w:szCs w:val="20"/>
          <w:lang w:bidi="ar-SA"/>
        </w:rPr>
        <w:t>&gt;</w:t>
      </w:r>
    </w:p>
    <w:p w:rsidR="00AF5123" w:rsidRPr="00D90005" w:rsidRDefault="00AF5123" w:rsidP="00AF5123">
      <w:pPr>
        <w:pStyle w:val="ppCodeIndent"/>
      </w:pPr>
      <w:r>
        <w:rPr>
          <w:rFonts w:ascii="Courier New" w:eastAsiaTheme="minorHAnsi" w:hAnsi="Courier New" w:cs="Courier New"/>
          <w:noProof/>
          <w:color w:val="0000FF"/>
          <w:szCs w:val="20"/>
          <w:lang w:bidi="ar-SA"/>
        </w:rPr>
        <w:t xml:space="preserve">   &lt;</w:t>
      </w:r>
      <w:r>
        <w:rPr>
          <w:rFonts w:ascii="Courier New" w:eastAsiaTheme="minorHAnsi" w:hAnsi="Courier New" w:cs="Courier New"/>
          <w:noProof/>
          <w:color w:val="A31515"/>
          <w:szCs w:val="20"/>
          <w:lang w:bidi="ar-SA"/>
        </w:rPr>
        <w:t>add</w:t>
      </w:r>
      <w:r>
        <w:rPr>
          <w:rFonts w:ascii="Courier New" w:eastAsiaTheme="minorHAnsi" w:hAnsi="Courier New" w:cs="Courier New"/>
          <w:noProof/>
          <w:color w:val="0000FF"/>
          <w:szCs w:val="20"/>
          <w:lang w:bidi="ar-SA"/>
        </w:rPr>
        <w:t xml:space="preserve"> </w:t>
      </w:r>
      <w:r>
        <w:rPr>
          <w:rFonts w:ascii="Courier New" w:eastAsiaTheme="minorHAnsi" w:hAnsi="Courier New" w:cs="Courier New"/>
          <w:noProof/>
          <w:color w:val="FF0000"/>
          <w:szCs w:val="20"/>
          <w:lang w:bidi="ar-SA"/>
        </w:rPr>
        <w:t>key</w:t>
      </w:r>
      <w:r>
        <w:rPr>
          <w:rFonts w:ascii="Courier New" w:eastAsiaTheme="minorHAnsi" w:hAnsi="Courier New" w:cs="Courier New"/>
          <w:noProof/>
          <w:color w:val="0000FF"/>
          <w:szCs w:val="20"/>
          <w:lang w:bidi="ar-SA"/>
        </w:rPr>
        <w:t>=</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EnvironmentName</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 xml:space="preserve"> </w:t>
      </w:r>
      <w:r>
        <w:rPr>
          <w:rFonts w:ascii="Courier New" w:eastAsiaTheme="minorHAnsi" w:hAnsi="Courier New" w:cs="Courier New"/>
          <w:noProof/>
          <w:color w:val="FF0000"/>
          <w:szCs w:val="20"/>
          <w:lang w:bidi="ar-SA"/>
        </w:rPr>
        <w:t>value</w:t>
      </w:r>
      <w:r>
        <w:rPr>
          <w:rFonts w:ascii="Courier New" w:eastAsiaTheme="minorHAnsi" w:hAnsi="Courier New" w:cs="Courier New"/>
          <w:noProof/>
          <w:color w:val="0000FF"/>
          <w:szCs w:val="20"/>
          <w:lang w:bidi="ar-SA"/>
        </w:rPr>
        <w:t>=</w:t>
      </w:r>
      <w:r>
        <w:rPr>
          <w:rFonts w:ascii="Courier New" w:eastAsiaTheme="minorHAnsi" w:hAnsi="Courier New" w:cs="Courier New"/>
          <w:noProof/>
          <w:szCs w:val="20"/>
          <w:lang w:bidi="ar-SA"/>
        </w:rPr>
        <w:t>"</w:t>
      </w:r>
      <w:r w:rsidRPr="00312F2F">
        <w:rPr>
          <w:rFonts w:ascii="Courier New" w:eastAsiaTheme="minorHAnsi" w:hAnsi="Courier New" w:cs="Courier New"/>
          <w:noProof/>
          <w:color w:val="0000FF"/>
          <w:szCs w:val="20"/>
          <w:highlight w:val="yellow"/>
          <w:lang w:bidi="ar-SA"/>
        </w:rPr>
        <w:t>Staging</w:t>
      </w:r>
      <w:r>
        <w:rPr>
          <w:rFonts w:ascii="Courier New" w:eastAsiaTheme="minorHAnsi" w:hAnsi="Courier New" w:cs="Courier New"/>
          <w:noProof/>
          <w:szCs w:val="20"/>
          <w:lang w:bidi="ar-SA"/>
        </w:rPr>
        <w:t>"</w:t>
      </w:r>
      <w:r>
        <w:rPr>
          <w:rFonts w:ascii="Courier New" w:eastAsiaTheme="minorHAnsi" w:hAnsi="Courier New" w:cs="Courier New"/>
          <w:noProof/>
          <w:color w:val="0000FF"/>
          <w:szCs w:val="20"/>
          <w:lang w:bidi="ar-SA"/>
        </w:rPr>
        <w:t xml:space="preserve"> /&gt;</w:t>
      </w:r>
    </w:p>
    <w:p w:rsidR="00AF5123" w:rsidRDefault="00AF5123" w:rsidP="00AF5123">
      <w:pPr>
        <w:pStyle w:val="ppCodeIndent"/>
        <w:numPr>
          <w:ilvl w:val="0"/>
          <w:numId w:val="0"/>
        </w:numPr>
        <w:ind w:left="720"/>
        <w:rPr>
          <w:rFonts w:ascii="Courier New" w:eastAsiaTheme="minorHAnsi" w:hAnsi="Courier New" w:cs="Courier New"/>
          <w:noProof/>
          <w:color w:val="0000FF"/>
          <w:szCs w:val="20"/>
          <w:lang w:bidi="ar-SA"/>
        </w:rPr>
      </w:pPr>
      <w:r w:rsidRPr="00D90005">
        <w:rPr>
          <w:rFonts w:ascii="Courier New" w:eastAsiaTheme="minorHAnsi" w:hAnsi="Courier New" w:cs="Courier New"/>
          <w:noProof/>
          <w:color w:val="0000FF"/>
          <w:szCs w:val="20"/>
          <w:lang w:bidi="ar-SA"/>
        </w:rPr>
        <w:t>&lt;/</w:t>
      </w:r>
      <w:r w:rsidRPr="00D90005">
        <w:rPr>
          <w:rFonts w:ascii="Courier New" w:eastAsiaTheme="minorHAnsi" w:hAnsi="Courier New" w:cs="Courier New"/>
          <w:noProof/>
          <w:color w:val="A31515"/>
          <w:szCs w:val="20"/>
          <w:lang w:bidi="ar-SA"/>
        </w:rPr>
        <w:t>appSettings</w:t>
      </w:r>
      <w:r w:rsidRPr="00D90005">
        <w:rPr>
          <w:rFonts w:ascii="Courier New" w:eastAsiaTheme="minorHAnsi" w:hAnsi="Courier New" w:cs="Courier New"/>
          <w:noProof/>
          <w:color w:val="0000FF"/>
          <w:szCs w:val="20"/>
          <w:lang w:bidi="ar-SA"/>
        </w:rPr>
        <w:t>&gt;</w:t>
      </w:r>
    </w:p>
    <w:p w:rsidR="00630215" w:rsidRPr="00B02D48" w:rsidRDefault="00630215" w:rsidP="00687181">
      <w:pPr>
        <w:pStyle w:val="ppBodyTextIndent"/>
      </w:pPr>
    </w:p>
    <w:p w:rsidR="00AF5123" w:rsidRDefault="00AF5123" w:rsidP="00AF5123">
      <w:pPr>
        <w:pStyle w:val="ppNumberList"/>
      </w:pPr>
      <w:r>
        <w:t xml:space="preserve">Locate connection string in the </w:t>
      </w:r>
      <w:proofErr w:type="spellStart"/>
      <w:r w:rsidR="00687181">
        <w:t>Web.config</w:t>
      </w:r>
      <w:proofErr w:type="spellEnd"/>
      <w:r>
        <w:t xml:space="preserve"> file and verify that the database server name has been updated to </w:t>
      </w:r>
      <w:proofErr w:type="spellStart"/>
      <w:r>
        <w:t>QADatabaseServer</w:t>
      </w:r>
      <w:proofErr w:type="spellEnd"/>
      <w:r>
        <w:t>.</w:t>
      </w:r>
    </w:p>
    <w:p w:rsidR="00AF5123" w:rsidRPr="005653BF" w:rsidRDefault="00AF5123" w:rsidP="00AF5123">
      <w:pPr>
        <w:pStyle w:val="ppCodeLanguageIndent"/>
        <w:rPr>
          <w:rFonts w:eastAsia="Times New Roman"/>
          <w:lang w:bidi="ar-SA"/>
        </w:rPr>
      </w:pPr>
      <w:r>
        <w:rPr>
          <w:rFonts w:eastAsia="Times New Roman"/>
          <w:lang w:bidi="ar-SA"/>
        </w:rPr>
        <w:t>XML</w:t>
      </w:r>
    </w:p>
    <w:p w:rsidR="00AF5123" w:rsidRPr="001C5CE7" w:rsidRDefault="00AF5123" w:rsidP="00AF5123">
      <w:pPr>
        <w:pStyle w:val="ppCodeIndent"/>
      </w:pPr>
      <w:r w:rsidRPr="001C5CE7">
        <w:rPr>
          <w:rFonts w:eastAsiaTheme="minorHAnsi"/>
          <w:noProof/>
          <w:color w:val="0000FF"/>
          <w:lang w:bidi="ar-SA"/>
        </w:rPr>
        <w:t>&lt;</w:t>
      </w:r>
      <w:r>
        <w:rPr>
          <w:rFonts w:ascii="Courier New" w:eastAsiaTheme="minorHAnsi" w:hAnsi="Courier New" w:cs="Courier New"/>
          <w:noProof/>
          <w:color w:val="A31515"/>
          <w:szCs w:val="20"/>
          <w:lang w:bidi="ar-SA"/>
        </w:rPr>
        <w:t>connectionStrings</w:t>
      </w:r>
      <w:r w:rsidRPr="001C5CE7">
        <w:rPr>
          <w:rFonts w:eastAsiaTheme="minorHAnsi"/>
          <w:noProof/>
          <w:color w:val="0000FF"/>
          <w:lang w:bidi="ar-SA"/>
        </w:rPr>
        <w:t>&gt;</w:t>
      </w:r>
    </w:p>
    <w:p w:rsidR="00AF5123" w:rsidRPr="001C5CE7" w:rsidRDefault="0086795D" w:rsidP="00AF5123">
      <w:pPr>
        <w:pStyle w:val="ppCodeIndent"/>
        <w:rPr>
          <w:rFonts w:eastAsiaTheme="minorHAnsi"/>
          <w:noProof/>
          <w:color w:val="0000FF"/>
          <w:lang w:bidi="ar-SA"/>
        </w:rPr>
      </w:pPr>
      <w:r>
        <w:rPr>
          <w:rFonts w:eastAsiaTheme="minorHAnsi"/>
          <w:noProof/>
          <w:color w:val="0000FF"/>
          <w:lang w:bidi="ar-SA"/>
        </w:rPr>
        <w:t xml:space="preserve">   </w:t>
      </w:r>
      <w:r w:rsidR="00AF5123" w:rsidRPr="001C5CE7">
        <w:rPr>
          <w:rFonts w:eastAsiaTheme="minorHAnsi"/>
          <w:noProof/>
          <w:color w:val="0000FF"/>
          <w:lang w:bidi="ar-SA"/>
        </w:rPr>
        <w:t>&lt;</w:t>
      </w:r>
      <w:r w:rsidR="00AF5123">
        <w:rPr>
          <w:rFonts w:ascii="Courier New" w:eastAsiaTheme="minorHAnsi" w:hAnsi="Courier New" w:cs="Courier New"/>
          <w:noProof/>
          <w:color w:val="A31515"/>
          <w:szCs w:val="20"/>
          <w:lang w:bidi="ar-SA"/>
        </w:rPr>
        <w:t>add</w:t>
      </w:r>
      <w:r w:rsidR="00AF5123">
        <w:rPr>
          <w:rFonts w:ascii="Courier New" w:eastAsiaTheme="minorHAnsi" w:hAnsi="Courier New" w:cs="Courier New"/>
          <w:noProof/>
          <w:color w:val="0000FF"/>
          <w:szCs w:val="20"/>
          <w:lang w:bidi="ar-SA"/>
        </w:rPr>
        <w:t xml:space="preserve"> </w:t>
      </w:r>
      <w:r w:rsidR="00AF5123" w:rsidRPr="001C5CE7">
        <w:rPr>
          <w:rFonts w:eastAsiaTheme="minorHAnsi"/>
          <w:noProof/>
          <w:color w:val="FF0000"/>
          <w:lang w:bidi="ar-SA"/>
        </w:rPr>
        <w:t>name</w:t>
      </w:r>
      <w:r w:rsidR="00AF5123" w:rsidRPr="001C5CE7">
        <w:rPr>
          <w:rFonts w:eastAsiaTheme="minorHAnsi"/>
          <w:noProof/>
          <w:color w:val="0000FF"/>
          <w:lang w:bidi="ar-SA"/>
        </w:rPr>
        <w:t>=</w:t>
      </w:r>
      <w:r w:rsidR="00AF5123" w:rsidRPr="001C5CE7">
        <w:rPr>
          <w:rFonts w:eastAsiaTheme="minorHAnsi"/>
          <w:noProof/>
          <w:lang w:bidi="ar-SA"/>
        </w:rPr>
        <w:t>"</w:t>
      </w:r>
      <w:r w:rsidR="00AF5123" w:rsidRPr="001C5CE7">
        <w:rPr>
          <w:rFonts w:eastAsiaTheme="minorHAnsi"/>
          <w:noProof/>
          <w:color w:val="0000FF"/>
          <w:lang w:bidi="ar-SA"/>
        </w:rPr>
        <w:t>LoggingConnectionString</w:t>
      </w:r>
      <w:r w:rsidR="00AF5123" w:rsidRPr="001C5CE7">
        <w:rPr>
          <w:rFonts w:eastAsiaTheme="minorHAnsi"/>
          <w:noProof/>
          <w:lang w:bidi="ar-SA"/>
        </w:rPr>
        <w:t>"</w:t>
      </w:r>
      <w:r w:rsidR="00AF5123" w:rsidRPr="001C5CE7">
        <w:rPr>
          <w:rFonts w:eastAsiaTheme="minorHAnsi"/>
          <w:noProof/>
          <w:color w:val="0000FF"/>
          <w:lang w:bidi="ar-SA"/>
        </w:rPr>
        <w:t xml:space="preserve"> </w:t>
      </w:r>
      <w:r w:rsidR="00AF5123" w:rsidRPr="001C5CE7">
        <w:rPr>
          <w:rFonts w:eastAsiaTheme="minorHAnsi"/>
          <w:noProof/>
          <w:color w:val="FF0000"/>
          <w:lang w:bidi="ar-SA"/>
        </w:rPr>
        <w:t>connectionString</w:t>
      </w:r>
      <w:r w:rsidR="00AF5123" w:rsidRPr="001C5CE7">
        <w:rPr>
          <w:rFonts w:eastAsiaTheme="minorHAnsi"/>
          <w:noProof/>
          <w:color w:val="0000FF"/>
          <w:lang w:bidi="ar-SA"/>
        </w:rPr>
        <w:t>=</w:t>
      </w:r>
      <w:r w:rsidR="00AF5123" w:rsidRPr="001C5CE7">
        <w:rPr>
          <w:rFonts w:eastAsiaTheme="minorHAnsi"/>
          <w:noProof/>
          <w:lang w:bidi="ar-SA"/>
        </w:rPr>
        <w:t>"</w:t>
      </w:r>
      <w:r w:rsidR="00AF5123">
        <w:rPr>
          <w:rFonts w:eastAsiaTheme="minorHAnsi"/>
          <w:noProof/>
          <w:color w:val="0000FF"/>
          <w:lang w:bidi="ar-SA"/>
        </w:rPr>
        <w:t>S</w:t>
      </w:r>
      <w:r w:rsidR="00AF5123" w:rsidRPr="001C5CE7">
        <w:rPr>
          <w:rFonts w:eastAsiaTheme="minorHAnsi"/>
          <w:noProof/>
          <w:color w:val="0000FF"/>
          <w:lang w:bidi="ar-SA"/>
        </w:rPr>
        <w:t>erver=</w:t>
      </w:r>
      <w:r w:rsidR="00AF5123" w:rsidRPr="00312F2F">
        <w:rPr>
          <w:rFonts w:eastAsiaTheme="minorHAnsi"/>
          <w:noProof/>
          <w:color w:val="0000FF"/>
          <w:highlight w:val="yellow"/>
          <w:lang w:bidi="ar-SA"/>
        </w:rPr>
        <w:t>QADatabaseServer</w:t>
      </w:r>
      <w:r w:rsidR="00AF5123">
        <w:rPr>
          <w:rFonts w:eastAsiaTheme="minorHAnsi"/>
          <w:noProof/>
          <w:color w:val="0000FF"/>
          <w:lang w:bidi="ar-SA"/>
        </w:rPr>
        <w:t>;D</w:t>
      </w:r>
      <w:r w:rsidR="00AF5123" w:rsidRPr="001C5CE7">
        <w:rPr>
          <w:rFonts w:eastAsiaTheme="minorHAnsi"/>
          <w:noProof/>
          <w:color w:val="0000FF"/>
          <w:lang w:bidi="ar-SA"/>
        </w:rPr>
        <w:t>atabase=Logger;Integrated Security=SSPI;</w:t>
      </w:r>
      <w:r w:rsidR="00AF5123" w:rsidRPr="001C5CE7">
        <w:rPr>
          <w:rFonts w:eastAsiaTheme="minorHAnsi"/>
          <w:noProof/>
          <w:lang w:bidi="ar-SA"/>
        </w:rPr>
        <w:t>"</w:t>
      </w:r>
      <w:r w:rsidR="00AF5123">
        <w:rPr>
          <w:rFonts w:eastAsiaTheme="minorHAnsi"/>
          <w:noProof/>
          <w:lang w:bidi="ar-SA"/>
        </w:rPr>
        <w:t xml:space="preserve"> </w:t>
      </w:r>
      <w:r w:rsidR="00AF5123" w:rsidRPr="001C5CE7">
        <w:rPr>
          <w:rFonts w:eastAsiaTheme="minorHAnsi"/>
          <w:noProof/>
          <w:color w:val="FF0000"/>
          <w:lang w:bidi="ar-SA"/>
        </w:rPr>
        <w:t>providerName</w:t>
      </w:r>
      <w:r w:rsidR="00AF5123" w:rsidRPr="001C5CE7">
        <w:rPr>
          <w:rFonts w:eastAsiaTheme="minorHAnsi"/>
          <w:noProof/>
          <w:color w:val="0000FF"/>
          <w:lang w:bidi="ar-SA"/>
        </w:rPr>
        <w:t>=</w:t>
      </w:r>
      <w:r w:rsidR="00AF5123" w:rsidRPr="001C5CE7">
        <w:rPr>
          <w:rFonts w:eastAsiaTheme="minorHAnsi"/>
          <w:noProof/>
          <w:lang w:bidi="ar-SA"/>
        </w:rPr>
        <w:t>"</w:t>
      </w:r>
      <w:r w:rsidR="00AF5123" w:rsidRPr="001C5CE7">
        <w:rPr>
          <w:rFonts w:eastAsiaTheme="minorHAnsi"/>
          <w:noProof/>
          <w:color w:val="0000FF"/>
          <w:lang w:bidi="ar-SA"/>
        </w:rPr>
        <w:t>System.Data.SqlClient</w:t>
      </w:r>
      <w:r w:rsidR="00AF5123" w:rsidRPr="001C5CE7">
        <w:rPr>
          <w:rFonts w:eastAsiaTheme="minorHAnsi"/>
          <w:noProof/>
          <w:lang w:bidi="ar-SA"/>
        </w:rPr>
        <w:t>"</w:t>
      </w:r>
      <w:r w:rsidR="00AF5123" w:rsidRPr="001C5CE7">
        <w:rPr>
          <w:rFonts w:eastAsiaTheme="minorHAnsi"/>
          <w:noProof/>
          <w:color w:val="0000FF"/>
          <w:lang w:bidi="ar-SA"/>
        </w:rPr>
        <w:t>/&gt;</w:t>
      </w:r>
    </w:p>
    <w:p w:rsidR="00AF5123" w:rsidRDefault="00AF5123" w:rsidP="00AF5123">
      <w:pPr>
        <w:pStyle w:val="ppCodeIndent"/>
        <w:rPr>
          <w:rFonts w:eastAsiaTheme="minorHAnsi"/>
          <w:noProof/>
          <w:color w:val="0000FF"/>
          <w:lang w:bidi="ar-SA"/>
        </w:rPr>
      </w:pPr>
      <w:r w:rsidRPr="001C5CE7">
        <w:rPr>
          <w:rFonts w:eastAsiaTheme="minorHAnsi"/>
          <w:noProof/>
          <w:color w:val="0000FF"/>
          <w:lang w:bidi="ar-SA"/>
        </w:rPr>
        <w:t>&lt;/</w:t>
      </w:r>
      <w:r>
        <w:rPr>
          <w:rFonts w:ascii="Courier New" w:eastAsiaTheme="minorHAnsi" w:hAnsi="Courier New" w:cs="Courier New"/>
          <w:noProof/>
          <w:color w:val="A31515"/>
          <w:szCs w:val="20"/>
          <w:lang w:bidi="ar-SA"/>
        </w:rPr>
        <w:t>connectionStrings</w:t>
      </w:r>
      <w:r w:rsidRPr="001C5CE7">
        <w:rPr>
          <w:rFonts w:eastAsiaTheme="minorHAnsi"/>
          <w:noProof/>
          <w:color w:val="0000FF"/>
          <w:lang w:bidi="ar-SA"/>
        </w:rPr>
        <w:t>&gt;</w:t>
      </w:r>
    </w:p>
    <w:p w:rsidR="00630215" w:rsidRPr="001C5CE7" w:rsidRDefault="00630215" w:rsidP="00630215">
      <w:pPr>
        <w:pStyle w:val="ppBodyTextIndent"/>
        <w:rPr>
          <w:rFonts w:eastAsiaTheme="minorHAnsi"/>
          <w:noProof/>
          <w:lang w:bidi="ar-SA"/>
        </w:rPr>
      </w:pPr>
    </w:p>
    <w:p w:rsidR="00AF5123" w:rsidRDefault="00AF5123" w:rsidP="00AF5123">
      <w:pPr>
        <w:pStyle w:val="ppNumberList"/>
      </w:pPr>
      <w:r w:rsidRPr="00194040">
        <w:t>Close</w:t>
      </w:r>
      <w:r>
        <w:t xml:space="preserve"> the </w:t>
      </w:r>
      <w:proofErr w:type="spellStart"/>
      <w:r w:rsidR="00687181">
        <w:t>Web.config</w:t>
      </w:r>
      <w:proofErr w:type="spellEnd"/>
      <w:r>
        <w:t xml:space="preserve"> file.</w:t>
      </w:r>
    </w:p>
    <w:p w:rsidR="00AF5123" w:rsidRDefault="00AF5123" w:rsidP="00AF5123">
      <w:pPr>
        <w:pStyle w:val="ppListEnd"/>
        <w:rPr>
          <w:highlight w:val="yellow"/>
        </w:rPr>
      </w:pPr>
    </w:p>
    <w:p w:rsidR="00540339" w:rsidRDefault="00540339" w:rsidP="00540339">
      <w:pPr>
        <w:pStyle w:val="Heading1"/>
      </w:pPr>
      <w:r w:rsidRPr="00540339">
        <w:t>Next Step</w:t>
      </w:r>
    </w:p>
    <w:sdt>
      <w:sdtPr>
        <w:rPr>
          <w:rStyle w:val="Hyperlink"/>
        </w:rPr>
        <w:alias w:val="Topic Link"/>
        <w:tag w:val="d1182ab5-b490-4451-ab8f-3fed37ed4ddd"/>
        <w:id w:val="8479959"/>
        <w:placeholder>
          <w:docPart w:val="DefaultPlaceholder_22675703"/>
        </w:placeholder>
        <w:text/>
      </w:sdtPr>
      <w:sdtEndPr>
        <w:rPr>
          <w:rStyle w:val="DefaultParagraphFont"/>
          <w:rFonts w:cstheme="minorBidi"/>
          <w:color w:val="auto"/>
          <w:u w:val="none"/>
        </w:rPr>
      </w:sdtEndPr>
      <w:sdtContent>
        <w:p w:rsidR="00804FBF" w:rsidRPr="00804FBF" w:rsidRDefault="00804FBF" w:rsidP="00804FBF">
          <w:pPr>
            <w:pStyle w:val="ppBodyText"/>
          </w:pPr>
          <w:r>
            <w:rPr>
              <w:rStyle w:val="Hyperlink"/>
            </w:rPr>
            <w:t>Exercise 3: Packaging and Deploying Web Applications for the Visual Studio Development Web Server</w:t>
          </w:r>
        </w:p>
      </w:sdtContent>
    </w:sdt>
    <w:p w:rsidR="00804FBF" w:rsidRPr="00804FBF" w:rsidRDefault="00804FBF" w:rsidP="00804FBF">
      <w:pPr>
        <w:pStyle w:val="ppListEnd"/>
        <w:rPr>
          <w:highlight w:val="yellow"/>
        </w:rPr>
      </w:pPr>
    </w:p>
    <w:bookmarkStart w:id="23" w:name="_Toc282089428" w:displacedByCustomXml="next"/>
    <w:sdt>
      <w:sdtPr>
        <w:alias w:val="Topic"/>
        <w:tag w:val="d1182ab5-b490-4451-ab8f-3fed37ed4ddd"/>
        <w:id w:val="8479955"/>
        <w:placeholder>
          <w:docPart w:val="DefaultPlaceholder_22675703"/>
        </w:placeholder>
        <w:text/>
      </w:sdtPr>
      <w:sdtContent>
        <w:p w:rsidR="00804FBF" w:rsidRDefault="00804FBF" w:rsidP="00804FBF">
          <w:pPr>
            <w:pStyle w:val="ppTopic"/>
          </w:pPr>
          <w:r>
            <w:t>Exercise 3: Packaging and Deploying Web Applications for the Visual Studio Development Web Server</w:t>
          </w:r>
        </w:p>
      </w:sdtContent>
    </w:sdt>
    <w:bookmarkEnd w:id="23" w:displacedByCustomXml="prev"/>
    <w:p w:rsidR="00AF5123" w:rsidRPr="0026586C" w:rsidRDefault="00AF5123" w:rsidP="0026586C">
      <w:pPr>
        <w:pStyle w:val="ppBodyText"/>
      </w:pPr>
      <w:r w:rsidRPr="0026586C">
        <w:t xml:space="preserve">Most web sites need a lot of artifacts and resources to function properly. Deploying all of these correctly is not a trivial task. Visual Studio 2010 contains a new feature which allows you to create a ZIP file called  </w:t>
      </w:r>
      <w:r w:rsidRPr="0026586C">
        <w:rPr>
          <w:b/>
        </w:rPr>
        <w:t>Web Package</w:t>
      </w:r>
      <w:r w:rsidRPr="0026586C">
        <w:t xml:space="preserve"> which is a </w:t>
      </w:r>
      <w:r w:rsidR="00A140CB" w:rsidRPr="0026586C">
        <w:t>self-describing</w:t>
      </w:r>
      <w:r w:rsidRPr="0026586C">
        <w:t xml:space="preserve"> entity containing all the assets and resources that should be deployed to the server by </w:t>
      </w:r>
      <w:proofErr w:type="spellStart"/>
      <w:r w:rsidRPr="0026586C">
        <w:t>MSDeploy</w:t>
      </w:r>
      <w:proofErr w:type="spellEnd"/>
      <w:r w:rsidRPr="0026586C">
        <w:t>.</w:t>
      </w:r>
    </w:p>
    <w:p w:rsidR="00AF5123" w:rsidRPr="0026586C" w:rsidRDefault="00AF5123" w:rsidP="0026586C">
      <w:pPr>
        <w:pStyle w:val="ppBodyText"/>
      </w:pPr>
      <w:r w:rsidRPr="0026586C">
        <w:t>In this exercise, you will use this new feature to deploy the web application to the VS Development Web Server.</w:t>
      </w:r>
    </w:p>
    <w:p w:rsidR="00630215" w:rsidRDefault="00757D1F" w:rsidP="00BE6419">
      <w:pPr>
        <w:pStyle w:val="ppNote"/>
        <w:numPr>
          <w:ilvl w:val="0"/>
          <w:numId w:val="0"/>
        </w:numPr>
        <w:rPr>
          <w:noProof/>
        </w:rPr>
      </w:pPr>
      <w:r w:rsidRPr="00BE6419">
        <w:rPr>
          <w:b/>
          <w:noProof/>
        </w:rPr>
        <w:lastRenderedPageBreak/>
        <w:t>Note:</w:t>
      </w:r>
      <w:r w:rsidRPr="0048173D">
        <w:rPr>
          <w:noProof/>
        </w:rPr>
        <w:t xml:space="preserve"> </w:t>
      </w:r>
      <w:r>
        <w:rPr>
          <w:noProof/>
        </w:rPr>
        <w:t xml:space="preserve">To complete the tasks in this exercise, you must have completed all the tasks in Exercise 2, or use the solution from the </w:t>
      </w:r>
      <w:r w:rsidR="005544C2" w:rsidRPr="00BE6419">
        <w:rPr>
          <w:b/>
          <w:i/>
        </w:rPr>
        <w:t>%TrainingKitInstallFolder%</w:t>
      </w:r>
      <w:r w:rsidR="003D2DC8" w:rsidRPr="00BE6419">
        <w:rPr>
          <w:b/>
          <w:i/>
        </w:rPr>
        <w:t>\Labs\WebDevelopment\</w:t>
      </w:r>
      <w:r w:rsidR="00325FFB">
        <w:rPr>
          <w:b/>
          <w:i/>
        </w:rPr>
        <w:t>Source\</w:t>
      </w:r>
      <w:r w:rsidR="003D2DC8" w:rsidRPr="00BE6419">
        <w:rPr>
          <w:b/>
          <w:i/>
        </w:rPr>
        <w:t>Ex03</w:t>
      </w:r>
      <w:r w:rsidR="0095125D" w:rsidRPr="00BE6419">
        <w:rPr>
          <w:b/>
          <w:i/>
        </w:rPr>
        <w:t>-</w:t>
      </w:r>
      <w:r w:rsidR="003D2DC8" w:rsidRPr="00BE6419">
        <w:rPr>
          <w:b/>
          <w:i/>
        </w:rPr>
        <w:t>PackageDeployDevServer\begin</w:t>
      </w:r>
      <w:r w:rsidR="00BB14D7" w:rsidRPr="00BE6419">
        <w:rPr>
          <w:b/>
          <w:i/>
        </w:rPr>
        <w:t>\C#</w:t>
      </w:r>
      <w:r w:rsidR="003D2DC8" w:rsidRPr="00BE6419">
        <w:rPr>
          <w:b/>
          <w:i/>
        </w:rPr>
        <w:t xml:space="preserve">\HTMLLab </w:t>
      </w:r>
      <w:r>
        <w:rPr>
          <w:noProof/>
        </w:rPr>
        <w:t>folder.</w:t>
      </w:r>
    </w:p>
    <w:p w:rsidR="00630215" w:rsidRDefault="00630215" w:rsidP="00804FBF">
      <w:pPr>
        <w:pStyle w:val="ppBodyText"/>
      </w:pPr>
    </w:p>
    <w:p w:rsidR="00AF5123" w:rsidRDefault="001B043E" w:rsidP="0091428C">
      <w:pPr>
        <w:pStyle w:val="ppProcedureStart"/>
      </w:pPr>
      <w:bookmarkStart w:id="24" w:name="_Toc282089429"/>
      <w:r>
        <w:t>Task 1 – Open</w:t>
      </w:r>
      <w:r w:rsidR="001703D3">
        <w:t>ing</w:t>
      </w:r>
      <w:r>
        <w:t xml:space="preserve"> the </w:t>
      </w:r>
      <w:r w:rsidR="001703D3">
        <w:t>P</w:t>
      </w:r>
      <w:r>
        <w:t xml:space="preserve">roject </w:t>
      </w:r>
      <w:r w:rsidR="001703D3">
        <w:t>P</w:t>
      </w:r>
      <w:r>
        <w:t xml:space="preserve">roperties </w:t>
      </w:r>
      <w:r w:rsidR="001703D3">
        <w:t>P</w:t>
      </w:r>
      <w:r>
        <w:t xml:space="preserve">ublish </w:t>
      </w:r>
      <w:r w:rsidR="001703D3">
        <w:t>P</w:t>
      </w:r>
      <w:r>
        <w:t xml:space="preserve">age and </w:t>
      </w:r>
      <w:r w:rsidR="001703D3">
        <w:t>C</w:t>
      </w:r>
      <w:r>
        <w:t>reat</w:t>
      </w:r>
      <w:r w:rsidR="001703D3">
        <w:t>ing</w:t>
      </w:r>
      <w:r>
        <w:t xml:space="preserve"> a </w:t>
      </w:r>
      <w:r w:rsidR="001703D3">
        <w:t>P</w:t>
      </w:r>
      <w:r>
        <w:t>ackage</w:t>
      </w:r>
      <w:bookmarkEnd w:id="24"/>
    </w:p>
    <w:p w:rsidR="00AF5123" w:rsidRPr="00854804" w:rsidRDefault="00AF5123" w:rsidP="00AF5123">
      <w:pPr>
        <w:pStyle w:val="ppBodyText"/>
      </w:pPr>
      <w:r>
        <w:t>In this task, you will open the product properties page and examine some of the features and settings available.</w:t>
      </w:r>
    </w:p>
    <w:p w:rsidR="00AF5123" w:rsidRDefault="00AF5123" w:rsidP="00AF5123">
      <w:pPr>
        <w:pStyle w:val="ppNumberList"/>
      </w:pPr>
      <w:r>
        <w:t>Open project property pages by right</w:t>
      </w:r>
      <w:r w:rsidR="00FA72EF">
        <w:t>-</w:t>
      </w:r>
      <w:r>
        <w:t xml:space="preserve">clicking the </w:t>
      </w:r>
      <w:proofErr w:type="spellStart"/>
      <w:r w:rsidRPr="00681A53">
        <w:t>HTMLLab</w:t>
      </w:r>
      <w:proofErr w:type="spellEnd"/>
      <w:r>
        <w:t xml:space="preserve"> project and selecting </w:t>
      </w:r>
      <w:r w:rsidRPr="007113FA">
        <w:rPr>
          <w:b/>
        </w:rPr>
        <w:t>Properties</w:t>
      </w:r>
      <w:r>
        <w:t xml:space="preserve"> from the menu. Click the </w:t>
      </w:r>
      <w:r w:rsidR="001A079A" w:rsidRPr="001A079A">
        <w:rPr>
          <w:b/>
        </w:rPr>
        <w:t>Package/</w:t>
      </w:r>
      <w:r w:rsidRPr="007113FA">
        <w:rPr>
          <w:b/>
        </w:rPr>
        <w:t>Publish</w:t>
      </w:r>
      <w:r w:rsidR="00FF779A">
        <w:rPr>
          <w:b/>
        </w:rPr>
        <w:t xml:space="preserve"> Web</w:t>
      </w:r>
      <w:r>
        <w:t xml:space="preserve"> tab.</w:t>
      </w:r>
    </w:p>
    <w:p w:rsidR="00D80092" w:rsidRDefault="00D80092" w:rsidP="00D80092">
      <w:pPr>
        <w:pStyle w:val="ppNumberList"/>
      </w:pPr>
      <w:r>
        <w:t xml:space="preserve">Verify that the active build configuration is set to </w:t>
      </w:r>
      <w:r w:rsidRPr="00432FD5">
        <w:rPr>
          <w:b/>
        </w:rPr>
        <w:t>Staging</w:t>
      </w:r>
      <w:r>
        <w:t xml:space="preserve"> from the build option menu</w:t>
      </w:r>
      <w:r w:rsidR="00432FD5">
        <w:t>.</w:t>
      </w:r>
    </w:p>
    <w:p w:rsidR="00D80092" w:rsidRDefault="00D80092" w:rsidP="00D80092">
      <w:pPr>
        <w:pStyle w:val="ppFigureIndent"/>
      </w:pPr>
      <w:r>
        <w:rPr>
          <w:noProof/>
          <w:lang w:val="es-AR" w:eastAsia="es-AR" w:bidi="ar-SA"/>
        </w:rPr>
        <w:drawing>
          <wp:inline distT="0" distB="0" distL="0" distR="0">
            <wp:extent cx="2036445" cy="1164590"/>
            <wp:effectExtent l="1905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036445" cy="1164590"/>
                    </a:xfrm>
                    <a:prstGeom prst="rect">
                      <a:avLst/>
                    </a:prstGeom>
                    <a:noFill/>
                  </pic:spPr>
                </pic:pic>
              </a:graphicData>
            </a:graphic>
          </wp:inline>
        </w:drawing>
      </w:r>
    </w:p>
    <w:p w:rsidR="00D80092" w:rsidRDefault="00D80092" w:rsidP="00D80092">
      <w:pPr>
        <w:pStyle w:val="ppFigureNumberIndent"/>
      </w:pPr>
      <w:r>
        <w:t xml:space="preserve">Figure </w:t>
      </w:r>
      <w:fldSimple w:instr=" SEQ Figure \* ARABIC ">
        <w:r w:rsidR="0003708A">
          <w:rPr>
            <w:noProof/>
          </w:rPr>
          <w:t>25</w:t>
        </w:r>
      </w:fldSimple>
    </w:p>
    <w:p w:rsidR="00D80092" w:rsidRPr="00D80092" w:rsidRDefault="00D80092" w:rsidP="00D80092">
      <w:pPr>
        <w:pStyle w:val="ppFigureCaptionIndent"/>
      </w:pPr>
      <w:r>
        <w:t>Verifying the Active Build Configuration</w:t>
      </w:r>
    </w:p>
    <w:p w:rsidR="00D80092" w:rsidRDefault="00D80092" w:rsidP="00D80092">
      <w:pPr>
        <w:pStyle w:val="ppBodyTextIndent"/>
      </w:pPr>
    </w:p>
    <w:p w:rsidR="00AF5123" w:rsidRDefault="00432FD5" w:rsidP="00AF5123">
      <w:pPr>
        <w:pStyle w:val="ppNumberList"/>
      </w:pPr>
      <w:r>
        <w:t>Select the</w:t>
      </w:r>
      <w:r w:rsidR="00AF5123">
        <w:t xml:space="preserve"> </w:t>
      </w:r>
      <w:r w:rsidR="00AF5123" w:rsidRPr="007113FA">
        <w:rPr>
          <w:b/>
        </w:rPr>
        <w:t xml:space="preserve">Create </w:t>
      </w:r>
      <w:r w:rsidR="00443363">
        <w:rPr>
          <w:b/>
        </w:rPr>
        <w:t>deployment</w:t>
      </w:r>
      <w:r w:rsidR="00AF5123" w:rsidRPr="007113FA">
        <w:rPr>
          <w:b/>
        </w:rPr>
        <w:t xml:space="preserve"> package as a </w:t>
      </w:r>
      <w:r w:rsidR="007B4956">
        <w:rPr>
          <w:b/>
        </w:rPr>
        <w:t>zip</w:t>
      </w:r>
      <w:r w:rsidR="00AF5123" w:rsidRPr="007113FA">
        <w:rPr>
          <w:b/>
        </w:rPr>
        <w:t xml:space="preserve"> file</w:t>
      </w:r>
      <w:r w:rsidRPr="00432FD5">
        <w:t xml:space="preserve"> option</w:t>
      </w:r>
      <w:r w:rsidR="00AF5123">
        <w:t xml:space="preserve">, if it is not already </w:t>
      </w:r>
      <w:r>
        <w:t>selected</w:t>
      </w:r>
      <w:r w:rsidR="00AF5123">
        <w:t xml:space="preserve">. Note the path in </w:t>
      </w:r>
      <w:r w:rsidR="00AF5123" w:rsidRPr="007113FA">
        <w:rPr>
          <w:b/>
        </w:rPr>
        <w:t>Package Location</w:t>
      </w:r>
      <w:r w:rsidR="00AF5123">
        <w:t>. This is where the package will be placed after it is built.</w:t>
      </w:r>
    </w:p>
    <w:p w:rsidR="00443363" w:rsidRPr="00443363" w:rsidRDefault="00443363" w:rsidP="00443363">
      <w:pPr>
        <w:pStyle w:val="ppFigureIndent"/>
      </w:pPr>
      <w:r w:rsidRPr="00443363">
        <w:rPr>
          <w:noProof/>
          <w:lang w:val="es-AR" w:eastAsia="es-AR" w:bidi="ar-SA"/>
        </w:rPr>
        <w:drawing>
          <wp:inline distT="0" distB="0" distL="0" distR="0">
            <wp:extent cx="5943600" cy="2901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290131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26</w:t>
      </w:r>
      <w:r w:rsidR="004E1220">
        <w:rPr>
          <w:noProof/>
        </w:rPr>
        <w:fldChar w:fldCharType="end"/>
      </w:r>
    </w:p>
    <w:p w:rsidR="00AF5123" w:rsidRDefault="00AF5123" w:rsidP="00AF5123">
      <w:pPr>
        <w:pStyle w:val="ppFigureCaptionIndent"/>
        <w:numPr>
          <w:ilvl w:val="0"/>
          <w:numId w:val="0"/>
        </w:numPr>
        <w:ind w:left="754"/>
      </w:pPr>
      <w:r>
        <w:lastRenderedPageBreak/>
        <w:t>Create package as ZIP file and output path</w:t>
      </w:r>
    </w:p>
    <w:p w:rsidR="00630215" w:rsidRPr="00630215" w:rsidRDefault="00630215" w:rsidP="00630215">
      <w:pPr>
        <w:pStyle w:val="ppBodyTextIndent"/>
      </w:pPr>
    </w:p>
    <w:p w:rsidR="00AF5123" w:rsidRPr="00EF315D" w:rsidRDefault="00AF5123" w:rsidP="00AF5123">
      <w:pPr>
        <w:pStyle w:val="ppNumberList"/>
      </w:pPr>
      <w:r>
        <w:t>Using Windows Explorer, navigate to the</w:t>
      </w:r>
      <w:r w:rsidR="00BD4003">
        <w:t xml:space="preserve"> </w:t>
      </w:r>
      <w:proofErr w:type="spellStart"/>
      <w:r w:rsidR="00BD4003" w:rsidRPr="0087261F">
        <w:rPr>
          <w:b/>
        </w:rPr>
        <w:t>HTMLLab</w:t>
      </w:r>
      <w:proofErr w:type="spellEnd"/>
      <w:r w:rsidR="00BD4003">
        <w:t xml:space="preserve"> project directory and then </w:t>
      </w:r>
      <w:r w:rsidR="00432FD5">
        <w:t xml:space="preserve">to </w:t>
      </w:r>
      <w:r w:rsidR="00BD4003">
        <w:t>the</w:t>
      </w:r>
      <w:r>
        <w:t xml:space="preserve"> </w:t>
      </w:r>
      <w:proofErr w:type="spellStart"/>
      <w:r w:rsidRPr="00BD4003">
        <w:rPr>
          <w:b/>
        </w:rPr>
        <w:t>obj</w:t>
      </w:r>
      <w:proofErr w:type="spellEnd"/>
      <w:r>
        <w:t xml:space="preserve"> folder and delete all the content of the folder</w:t>
      </w:r>
      <w:r w:rsidR="0087261F">
        <w:t>, if the folder exists</w:t>
      </w:r>
      <w:r>
        <w:t>.</w:t>
      </w:r>
    </w:p>
    <w:p w:rsidR="00AF5123" w:rsidRDefault="00BD4003" w:rsidP="00AF5123">
      <w:pPr>
        <w:pStyle w:val="ppNumberList"/>
      </w:pPr>
      <w:r>
        <w:t xml:space="preserve">Select the </w:t>
      </w:r>
      <w:r w:rsidRPr="005651C2">
        <w:rPr>
          <w:b/>
        </w:rPr>
        <w:t>Project</w:t>
      </w:r>
      <w:r>
        <w:t xml:space="preserve"> menu and click </w:t>
      </w:r>
      <w:r w:rsidR="003233D8">
        <w:rPr>
          <w:b/>
        </w:rPr>
        <w:t>Build Deployment</w:t>
      </w:r>
      <w:r w:rsidRPr="00101B7F">
        <w:rPr>
          <w:b/>
        </w:rPr>
        <w:t xml:space="preserve"> Package</w:t>
      </w:r>
      <w:r>
        <w:t xml:space="preserve">. </w:t>
      </w:r>
      <w:r w:rsidR="00AF5123">
        <w:t xml:space="preserve">In the </w:t>
      </w:r>
      <w:r w:rsidR="00AF5123" w:rsidRPr="00432FD5">
        <w:rPr>
          <w:b/>
        </w:rPr>
        <w:t>Output</w:t>
      </w:r>
      <w:r w:rsidR="00AF5123">
        <w:t xml:space="preserve"> window observe that the build and publish process </w:t>
      </w:r>
      <w:r w:rsidR="00432FD5">
        <w:t xml:space="preserve">have </w:t>
      </w:r>
      <w:r w:rsidR="00AF5123">
        <w:t>succeeded.</w:t>
      </w:r>
    </w:p>
    <w:p w:rsidR="00E91B8C" w:rsidRPr="00E91B8C" w:rsidRDefault="00E91B8C" w:rsidP="00E91B8C">
      <w:pPr>
        <w:pStyle w:val="ppFigureIndent"/>
      </w:pPr>
      <w:r w:rsidRPr="00E91B8C">
        <w:rPr>
          <w:noProof/>
          <w:lang w:val="es-AR" w:eastAsia="es-AR" w:bidi="ar-SA"/>
        </w:rPr>
        <w:drawing>
          <wp:inline distT="0" distB="0" distL="0" distR="0">
            <wp:extent cx="5943600" cy="2439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243903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27</w:t>
      </w:r>
      <w:r w:rsidR="004E1220">
        <w:rPr>
          <w:noProof/>
        </w:rPr>
        <w:fldChar w:fldCharType="end"/>
      </w:r>
    </w:p>
    <w:p w:rsidR="00AF5123" w:rsidRDefault="00AF5123" w:rsidP="00AF5123">
      <w:pPr>
        <w:pStyle w:val="ppFigureCaptionIndent"/>
        <w:numPr>
          <w:ilvl w:val="0"/>
          <w:numId w:val="0"/>
        </w:numPr>
        <w:ind w:left="754"/>
      </w:pPr>
      <w:r>
        <w:t>Successful build and publish</w:t>
      </w:r>
    </w:p>
    <w:p w:rsidR="0091428C" w:rsidRDefault="0091428C" w:rsidP="00687181">
      <w:pPr>
        <w:pStyle w:val="ppBodyTextIndent"/>
      </w:pPr>
    </w:p>
    <w:p w:rsidR="00AF5123" w:rsidRDefault="00AF5123" w:rsidP="00AF5123">
      <w:pPr>
        <w:pStyle w:val="ppNumberList"/>
      </w:pPr>
      <w:r>
        <w:t xml:space="preserve">Using Windows Explorer, </w:t>
      </w:r>
      <w:r w:rsidR="007E09FB">
        <w:t>browse</w:t>
      </w:r>
      <w:r>
        <w:t xml:space="preserve"> to the relative path specified in the </w:t>
      </w:r>
      <w:r w:rsidR="00E91B8C">
        <w:t>package l</w:t>
      </w:r>
      <w:r w:rsidRPr="00E91B8C">
        <w:t>ocation</w:t>
      </w:r>
      <w:r>
        <w:t xml:space="preserve"> textbox referenced above. Note a newly created folder for the selected configuration. Double</w:t>
      </w:r>
      <w:r w:rsidR="007E09FB">
        <w:t>-</w:t>
      </w:r>
      <w:r>
        <w:t>click the folder. Double</w:t>
      </w:r>
      <w:r w:rsidR="007E09FB">
        <w:t>-</w:t>
      </w:r>
      <w:r>
        <w:t xml:space="preserve">click </w:t>
      </w:r>
      <w:r w:rsidR="007E09FB">
        <w:t>the</w:t>
      </w:r>
      <w:r>
        <w:t xml:space="preserve"> </w:t>
      </w:r>
      <w:r w:rsidRPr="007113FA">
        <w:rPr>
          <w:b/>
        </w:rPr>
        <w:t>Package</w:t>
      </w:r>
      <w:r>
        <w:t xml:space="preserve"> folder to open it.</w:t>
      </w:r>
    </w:p>
    <w:p w:rsidR="00E91B8C" w:rsidRPr="00E91B8C" w:rsidRDefault="00E91B8C" w:rsidP="00E91B8C">
      <w:pPr>
        <w:pStyle w:val="ppFigureIndent"/>
      </w:pPr>
      <w:r w:rsidRPr="00E91B8C">
        <w:rPr>
          <w:noProof/>
          <w:lang w:val="es-AR" w:eastAsia="es-AR" w:bidi="ar-SA"/>
        </w:rPr>
        <w:lastRenderedPageBreak/>
        <w:drawing>
          <wp:inline distT="0" distB="0" distL="0" distR="0">
            <wp:extent cx="5939790" cy="3117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11721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28</w:t>
      </w:r>
      <w:r w:rsidR="004E1220">
        <w:rPr>
          <w:noProof/>
        </w:rPr>
        <w:fldChar w:fldCharType="end"/>
      </w:r>
    </w:p>
    <w:p w:rsidR="00AF5123" w:rsidRDefault="00AF5123" w:rsidP="00AF5123">
      <w:pPr>
        <w:pStyle w:val="ppFigureCaptionIndent"/>
        <w:numPr>
          <w:ilvl w:val="0"/>
          <w:numId w:val="0"/>
        </w:numPr>
        <w:ind w:left="754"/>
      </w:pPr>
      <w:r>
        <w:t>Packaged web application</w:t>
      </w:r>
    </w:p>
    <w:p w:rsidR="0091428C" w:rsidRPr="0091428C" w:rsidRDefault="0091428C" w:rsidP="0091428C">
      <w:pPr>
        <w:pStyle w:val="ppBodyTextIndent"/>
      </w:pPr>
    </w:p>
    <w:p w:rsidR="00AF5123" w:rsidRDefault="00AF5123" w:rsidP="00AF5123">
      <w:pPr>
        <w:pStyle w:val="ppNumberList"/>
        <w:numPr>
          <w:ilvl w:val="0"/>
          <w:numId w:val="0"/>
        </w:numPr>
        <w:ind w:left="754"/>
      </w:pPr>
      <w:r>
        <w:t>Note that this folder contains the following items:</w:t>
      </w:r>
    </w:p>
    <w:p w:rsidR="00AF5123" w:rsidRDefault="00AF5123" w:rsidP="00AF5123">
      <w:pPr>
        <w:pStyle w:val="ppBulletListIndent"/>
      </w:pPr>
      <w:proofErr w:type="spellStart"/>
      <w:r>
        <w:t>HTMLLab.deploy.cmd</w:t>
      </w:r>
      <w:proofErr w:type="spellEnd"/>
      <w:r>
        <w:t xml:space="preserve"> – </w:t>
      </w:r>
      <w:r w:rsidR="007E09FB">
        <w:t>It is a</w:t>
      </w:r>
      <w:r>
        <w:t xml:space="preserve"> batch file generated by Visual Studio to help with the installation of the web application on the destination server.</w:t>
      </w:r>
    </w:p>
    <w:p w:rsidR="006D5628" w:rsidRPr="008B3D41" w:rsidRDefault="006D5628" w:rsidP="008B3D41">
      <w:pPr>
        <w:pStyle w:val="ppBulletListIndent"/>
      </w:pPr>
      <w:r w:rsidRPr="008B3D41">
        <w:t>HTMLLab.</w:t>
      </w:r>
      <w:r w:rsidR="008B3D41">
        <w:t>deploy-readme</w:t>
      </w:r>
      <w:r w:rsidRPr="008B3D41">
        <w:t>.txt –</w:t>
      </w:r>
      <w:r w:rsidR="008B3D41" w:rsidRPr="008B3D41">
        <w:t xml:space="preserve"> contains detailed </w:t>
      </w:r>
      <w:r w:rsidR="008B3D41">
        <w:t>information about how you can parameterize the deployment</w:t>
      </w:r>
      <w:r w:rsidR="008B3D41" w:rsidRPr="008B3D41">
        <w:t xml:space="preserve"> </w:t>
      </w:r>
      <w:r w:rsidR="008B3D41">
        <w:t>using Web Deploy (msdeploy.exe)</w:t>
      </w:r>
      <w:r w:rsidRPr="008B3D41">
        <w:t>.</w:t>
      </w:r>
    </w:p>
    <w:p w:rsidR="00AF5123" w:rsidRDefault="00AF5123" w:rsidP="00AF5123">
      <w:pPr>
        <w:pStyle w:val="ppBulletListIndent"/>
      </w:pPr>
      <w:proofErr w:type="spellStart"/>
      <w:r>
        <w:t>HTMLLab.</w:t>
      </w:r>
      <w:r w:rsidR="008B3D41">
        <w:t>SetParameters</w:t>
      </w:r>
      <w:r>
        <w:t>.xml</w:t>
      </w:r>
      <w:proofErr w:type="spellEnd"/>
      <w:r>
        <w:t xml:space="preserve"> –</w:t>
      </w:r>
      <w:r w:rsidR="008B3D41" w:rsidRPr="008B3D41">
        <w:t>This file provides the installation path. By default, this file points to the path specified in the application name to use in the destination server textbox. If you choose to install the package elsewhere, you will need to change the path in this file</w:t>
      </w:r>
      <w:r w:rsidR="006D5628">
        <w:t>.</w:t>
      </w:r>
    </w:p>
    <w:p w:rsidR="00AF5123" w:rsidRDefault="00AF5123" w:rsidP="00AF5123">
      <w:pPr>
        <w:pStyle w:val="ppBulletListIndent"/>
      </w:pPr>
      <w:proofErr w:type="spellStart"/>
      <w:r>
        <w:t>HTMLLab.SourceManifest.xml</w:t>
      </w:r>
      <w:proofErr w:type="spellEnd"/>
      <w:r>
        <w:t xml:space="preserve"> –Visual Studio uses this file internally to create the package. The lab ignores this file.</w:t>
      </w:r>
    </w:p>
    <w:p w:rsidR="00AF5123" w:rsidRDefault="00AF5123" w:rsidP="00AF5123">
      <w:pPr>
        <w:pStyle w:val="ppBulletListIndent"/>
      </w:pPr>
      <w:r>
        <w:t>HTMLLab.zip – The deployable web package.</w:t>
      </w:r>
    </w:p>
    <w:p w:rsidR="00AF5123" w:rsidRPr="00804FBF" w:rsidRDefault="00AF5123" w:rsidP="00804FBF">
      <w:pPr>
        <w:pStyle w:val="ppNoteIndent"/>
      </w:pPr>
      <w:r w:rsidRPr="00804FBF">
        <w:rPr>
          <w:b/>
        </w:rPr>
        <w:t>Note:</w:t>
      </w:r>
      <w:r w:rsidRPr="00804FBF">
        <w:t xml:space="preserve"> In most situations, you will be deploying your application to a different machine than the one </w:t>
      </w:r>
      <w:r w:rsidR="00C72B3E" w:rsidRPr="00804FBF">
        <w:t xml:space="preserve">in which </w:t>
      </w:r>
      <w:r w:rsidRPr="00804FBF">
        <w:t>you built the package. In those cases, the three files that you will need to move to the target machine are</w:t>
      </w:r>
      <w:r w:rsidR="00C72B3E" w:rsidRPr="00804FBF">
        <w:t xml:space="preserve"> the</w:t>
      </w:r>
      <w:r w:rsidRPr="00804FBF">
        <w:t xml:space="preserve"> </w:t>
      </w:r>
      <w:proofErr w:type="spellStart"/>
      <w:r w:rsidRPr="00804FBF">
        <w:rPr>
          <w:i/>
        </w:rPr>
        <w:t>ProjectName.deploy.cmd</w:t>
      </w:r>
      <w:proofErr w:type="spellEnd"/>
      <w:r w:rsidRPr="00804FBF">
        <w:t xml:space="preserve">, </w:t>
      </w:r>
      <w:proofErr w:type="spellStart"/>
      <w:r w:rsidRPr="00804FBF">
        <w:rPr>
          <w:i/>
        </w:rPr>
        <w:t>ProjectName.</w:t>
      </w:r>
      <w:r w:rsidR="008B3D41">
        <w:rPr>
          <w:i/>
        </w:rPr>
        <w:t>SetP</w:t>
      </w:r>
      <w:r w:rsidR="006D5628" w:rsidRPr="00804FBF">
        <w:rPr>
          <w:i/>
        </w:rPr>
        <w:t>arameters.</w:t>
      </w:r>
      <w:r w:rsidR="008B3D41">
        <w:rPr>
          <w:i/>
        </w:rPr>
        <w:t>xml</w:t>
      </w:r>
      <w:proofErr w:type="spellEnd"/>
      <w:r w:rsidRPr="00804FBF">
        <w:t xml:space="preserve">, and </w:t>
      </w:r>
      <w:r w:rsidRPr="00804FBF">
        <w:rPr>
          <w:i/>
        </w:rPr>
        <w:t>ProjectName.zip</w:t>
      </w:r>
      <w:r w:rsidRPr="00804FBF">
        <w:t xml:space="preserve"> files.</w:t>
      </w:r>
    </w:p>
    <w:p w:rsidR="00EF315D" w:rsidRPr="00DF3FE8" w:rsidRDefault="00EF315D" w:rsidP="00804FBF">
      <w:pPr>
        <w:pStyle w:val="ppBodyTextIndent"/>
      </w:pPr>
    </w:p>
    <w:p w:rsidR="00AF5123" w:rsidRDefault="00AF5123" w:rsidP="00AF5123">
      <w:pPr>
        <w:pStyle w:val="ppListEnd"/>
      </w:pPr>
    </w:p>
    <w:p w:rsidR="00AF5123" w:rsidRDefault="001703D3" w:rsidP="0091428C">
      <w:pPr>
        <w:pStyle w:val="ppProcedureStart"/>
      </w:pPr>
      <w:bookmarkStart w:id="25" w:name="_Toc282089430"/>
      <w:r>
        <w:lastRenderedPageBreak/>
        <w:t>Task 2 – Preparing</w:t>
      </w:r>
      <w:r w:rsidR="001B043E">
        <w:t xml:space="preserve"> the </w:t>
      </w:r>
      <w:r>
        <w:t>W</w:t>
      </w:r>
      <w:r w:rsidR="001B043E">
        <w:t xml:space="preserve">eb </w:t>
      </w:r>
      <w:r>
        <w:t>S</w:t>
      </w:r>
      <w:r w:rsidR="001B043E">
        <w:t xml:space="preserve">erver for </w:t>
      </w:r>
      <w:r>
        <w:t>D</w:t>
      </w:r>
      <w:r w:rsidR="001B043E">
        <w:t>eployment</w:t>
      </w:r>
      <w:bookmarkEnd w:id="25"/>
    </w:p>
    <w:p w:rsidR="00AF5123" w:rsidRPr="00854804" w:rsidRDefault="00AF5123" w:rsidP="00AF5123">
      <w:pPr>
        <w:pStyle w:val="ppBodyText"/>
      </w:pPr>
      <w:r>
        <w:t>In this task</w:t>
      </w:r>
      <w:r w:rsidR="00AA16F7">
        <w:t>,</w:t>
      </w:r>
      <w:r>
        <w:t xml:space="preserve"> you will create a new application on the web server to which this application is to be deployed.</w:t>
      </w:r>
    </w:p>
    <w:p w:rsidR="00AF5123" w:rsidRDefault="00AF5123" w:rsidP="00AF5123">
      <w:pPr>
        <w:pStyle w:val="ppNumberList"/>
      </w:pPr>
      <w:r>
        <w:t>Using Windows Explorer, create a new folder “C:\HTMLWebApp”</w:t>
      </w:r>
      <w:r w:rsidR="00C72B3E">
        <w:t>.</w:t>
      </w:r>
    </w:p>
    <w:p w:rsidR="00AF5123" w:rsidRDefault="00C72B3E" w:rsidP="00AF5123">
      <w:pPr>
        <w:pStyle w:val="ppNumberList"/>
      </w:pPr>
      <w:r>
        <w:t>Browse</w:t>
      </w:r>
      <w:r w:rsidR="00AF5123">
        <w:t xml:space="preserve"> to </w:t>
      </w:r>
      <w:r w:rsidR="00AF5123" w:rsidRPr="007113FA">
        <w:rPr>
          <w:b/>
        </w:rPr>
        <w:t>Start</w:t>
      </w:r>
      <w:r w:rsidR="00AF5123">
        <w:t xml:space="preserve"> </w:t>
      </w:r>
      <w:r w:rsidR="00AF5123" w:rsidRPr="001D1333">
        <w:t>|</w:t>
      </w:r>
      <w:r w:rsidR="00AF5123" w:rsidRPr="008B3D41">
        <w:t xml:space="preserve"> </w:t>
      </w:r>
      <w:r w:rsidR="00AF5123" w:rsidRPr="007113FA">
        <w:rPr>
          <w:b/>
        </w:rPr>
        <w:t>All Programs</w:t>
      </w:r>
      <w:r w:rsidR="00AF5123">
        <w:t xml:space="preserve"> | </w:t>
      </w:r>
      <w:r w:rsidR="00AF5123" w:rsidRPr="007113FA">
        <w:rPr>
          <w:b/>
        </w:rPr>
        <w:t>Accessories</w:t>
      </w:r>
      <w:r w:rsidRPr="00C72B3E">
        <w:t>,</w:t>
      </w:r>
      <w:r w:rsidR="00AF5123">
        <w:t xml:space="preserve"> and click </w:t>
      </w:r>
      <w:r w:rsidR="008B3D41">
        <w:rPr>
          <w:b/>
        </w:rPr>
        <w:t>R</w:t>
      </w:r>
      <w:r w:rsidR="00AF5123" w:rsidRPr="007113FA">
        <w:rPr>
          <w:b/>
        </w:rPr>
        <w:t>un</w:t>
      </w:r>
      <w:r w:rsidR="00AF5123" w:rsidRPr="00894AF6">
        <w:t xml:space="preserve">. </w:t>
      </w:r>
      <w:r w:rsidR="00AF5123" w:rsidRPr="007113FA">
        <w:t>In the</w:t>
      </w:r>
      <w:r w:rsidR="00AF5123" w:rsidRPr="00894AF6">
        <w:t xml:space="preserve"> </w:t>
      </w:r>
      <w:r w:rsidR="008B3D41" w:rsidRPr="008B3D41">
        <w:rPr>
          <w:b/>
        </w:rPr>
        <w:t>R</w:t>
      </w:r>
      <w:r w:rsidR="00AF5123" w:rsidRPr="008B3D41">
        <w:rPr>
          <w:b/>
        </w:rPr>
        <w:t>un</w:t>
      </w:r>
      <w:r w:rsidR="00AF5123">
        <w:t xml:space="preserve"> box type: “</w:t>
      </w:r>
      <w:proofErr w:type="spellStart"/>
      <w:r w:rsidR="00AF5123">
        <w:t>inetmgr</w:t>
      </w:r>
      <w:proofErr w:type="spellEnd"/>
      <w:r w:rsidR="00AF5123">
        <w:t xml:space="preserve">” and </w:t>
      </w:r>
      <w:r>
        <w:t>press</w:t>
      </w:r>
      <w:r w:rsidR="00AF5123">
        <w:t xml:space="preserve"> </w:t>
      </w:r>
      <w:r w:rsidR="00AF5123" w:rsidRPr="00C72B3E">
        <w:rPr>
          <w:b/>
        </w:rPr>
        <w:t>ENTER</w:t>
      </w:r>
      <w:r w:rsidR="00AF5123">
        <w:t xml:space="preserve"> to bring up </w:t>
      </w:r>
      <w:r w:rsidR="00AF5123" w:rsidRPr="007113FA">
        <w:rPr>
          <w:b/>
        </w:rPr>
        <w:t xml:space="preserve">Internet Information Services </w:t>
      </w:r>
      <w:r w:rsidR="005C1B0A">
        <w:rPr>
          <w:b/>
        </w:rPr>
        <w:t xml:space="preserve">(IIS) </w:t>
      </w:r>
      <w:r w:rsidR="00AF5123" w:rsidRPr="007113FA">
        <w:rPr>
          <w:b/>
        </w:rPr>
        <w:t>Man</w:t>
      </w:r>
      <w:r w:rsidR="00AF5123">
        <w:rPr>
          <w:b/>
        </w:rPr>
        <w:t>a</w:t>
      </w:r>
      <w:r w:rsidR="00AF5123" w:rsidRPr="007113FA">
        <w:rPr>
          <w:b/>
        </w:rPr>
        <w:t>ger</w:t>
      </w:r>
      <w:r w:rsidR="00AF5123">
        <w:t>.</w:t>
      </w:r>
    </w:p>
    <w:p w:rsidR="00AF5123" w:rsidRDefault="00AF5123" w:rsidP="00AF5123">
      <w:pPr>
        <w:pStyle w:val="ppNumberList"/>
      </w:pPr>
      <w:r>
        <w:t xml:space="preserve">In the </w:t>
      </w:r>
      <w:r w:rsidRPr="007113FA">
        <w:rPr>
          <w:b/>
        </w:rPr>
        <w:t>Connections</w:t>
      </w:r>
      <w:r>
        <w:t xml:space="preserve"> </w:t>
      </w:r>
      <w:r w:rsidR="00C72B3E">
        <w:t>pane, located</w:t>
      </w:r>
      <w:r>
        <w:t xml:space="preserve"> on the left, expand the node for the local machine. Within that node, expand the node for </w:t>
      </w:r>
      <w:r w:rsidR="00C72B3E" w:rsidRPr="00C72B3E">
        <w:rPr>
          <w:b/>
        </w:rPr>
        <w:t>Si</w:t>
      </w:r>
      <w:r w:rsidRPr="00C72B3E">
        <w:rPr>
          <w:b/>
        </w:rPr>
        <w:t>tes</w:t>
      </w:r>
      <w:r>
        <w:t>. You should now see a list of web sites:</w:t>
      </w:r>
    </w:p>
    <w:p w:rsidR="005C1B0A" w:rsidRPr="005C1B0A" w:rsidRDefault="005C1B0A" w:rsidP="005C1B0A">
      <w:pPr>
        <w:pStyle w:val="ppFigureIndent"/>
      </w:pPr>
      <w:r>
        <w:rPr>
          <w:noProof/>
          <w:lang w:val="es-AR" w:eastAsia="es-AR" w:bidi="ar-SA"/>
        </w:rPr>
        <w:drawing>
          <wp:inline distT="0" distB="0" distL="0" distR="0">
            <wp:extent cx="5943600" cy="2983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8386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29</w:t>
      </w:r>
      <w:r w:rsidR="004E1220">
        <w:rPr>
          <w:noProof/>
        </w:rPr>
        <w:fldChar w:fldCharType="end"/>
      </w:r>
    </w:p>
    <w:p w:rsidR="00AF5123" w:rsidRDefault="00AF5123" w:rsidP="00AF5123">
      <w:pPr>
        <w:pStyle w:val="ppFigureCaptionIndent"/>
        <w:numPr>
          <w:ilvl w:val="0"/>
          <w:numId w:val="0"/>
        </w:numPr>
        <w:ind w:left="754"/>
      </w:pPr>
      <w:r>
        <w:t>List of local web sites</w:t>
      </w:r>
    </w:p>
    <w:p w:rsidR="0091428C" w:rsidRPr="0091428C" w:rsidRDefault="0091428C" w:rsidP="0091428C">
      <w:pPr>
        <w:pStyle w:val="ppBodyTextIndent"/>
      </w:pPr>
    </w:p>
    <w:p w:rsidR="00AF5123" w:rsidRDefault="00AF5123" w:rsidP="00AF5123">
      <w:pPr>
        <w:pStyle w:val="ppNumberList"/>
      </w:pPr>
      <w:r>
        <w:t>Right</w:t>
      </w:r>
      <w:r w:rsidR="00C72B3E">
        <w:t>-</w:t>
      </w:r>
      <w:r>
        <w:t xml:space="preserve">click the </w:t>
      </w:r>
      <w:r w:rsidRPr="007113FA">
        <w:rPr>
          <w:b/>
        </w:rPr>
        <w:t>Default Web</w:t>
      </w:r>
      <w:r>
        <w:t xml:space="preserve"> </w:t>
      </w:r>
      <w:r w:rsidRPr="00BD4003">
        <w:rPr>
          <w:b/>
        </w:rPr>
        <w:t>Site</w:t>
      </w:r>
      <w:r>
        <w:t xml:space="preserve"> and select </w:t>
      </w:r>
      <w:r w:rsidRPr="00C601E0">
        <w:rPr>
          <w:b/>
        </w:rPr>
        <w:t>Add Application</w:t>
      </w:r>
      <w:r w:rsidR="00AA16F7">
        <w:t>.</w:t>
      </w:r>
    </w:p>
    <w:p w:rsidR="00AF5123" w:rsidRDefault="00AF5123" w:rsidP="00AF5123">
      <w:pPr>
        <w:pStyle w:val="ppNumberList"/>
      </w:pPr>
      <w:r>
        <w:t xml:space="preserve">In the </w:t>
      </w:r>
      <w:r w:rsidRPr="007113FA">
        <w:rPr>
          <w:b/>
        </w:rPr>
        <w:t>Add Application</w:t>
      </w:r>
      <w:r>
        <w:t xml:space="preserve"> dialog set the Alias </w:t>
      </w:r>
      <w:r w:rsidR="00C52A50">
        <w:t>to</w:t>
      </w:r>
      <w:r>
        <w:t xml:space="preserve"> </w:t>
      </w:r>
      <w:proofErr w:type="spellStart"/>
      <w:r w:rsidRPr="00C52A50">
        <w:rPr>
          <w:b/>
        </w:rPr>
        <w:t>HTMLWebApp</w:t>
      </w:r>
      <w:proofErr w:type="spellEnd"/>
      <w:r>
        <w:t xml:space="preserve">, </w:t>
      </w:r>
      <w:r w:rsidR="00C52A50">
        <w:t xml:space="preserve">and </w:t>
      </w:r>
      <w:r>
        <w:t xml:space="preserve">the </w:t>
      </w:r>
      <w:r w:rsidRPr="007113FA">
        <w:rPr>
          <w:b/>
        </w:rPr>
        <w:t xml:space="preserve">Physical </w:t>
      </w:r>
      <w:r>
        <w:rPr>
          <w:b/>
        </w:rPr>
        <w:t>p</w:t>
      </w:r>
      <w:r w:rsidRPr="007113FA">
        <w:rPr>
          <w:b/>
        </w:rPr>
        <w:t>ath</w:t>
      </w:r>
      <w:r>
        <w:t xml:space="preserve"> </w:t>
      </w:r>
      <w:r w:rsidR="00C52A50">
        <w:t>to</w:t>
      </w:r>
      <w:r>
        <w:t xml:space="preserve"> </w:t>
      </w:r>
      <w:r w:rsidRPr="00C52A50">
        <w:rPr>
          <w:b/>
        </w:rPr>
        <w:t>C:\HTMLWebApp</w:t>
      </w:r>
      <w:r w:rsidR="00C52A50">
        <w:t>.</w:t>
      </w:r>
      <w:r>
        <w:t xml:space="preserve"> </w:t>
      </w:r>
      <w:r w:rsidR="00C52A50">
        <w:t>Take n</w:t>
      </w:r>
      <w:r>
        <w:t xml:space="preserve">ote </w:t>
      </w:r>
      <w:r w:rsidR="00C52A50">
        <w:t xml:space="preserve">of </w:t>
      </w:r>
      <w:r>
        <w:t>the</w:t>
      </w:r>
      <w:r w:rsidRPr="005C1B0A">
        <w:t xml:space="preserve"> </w:t>
      </w:r>
      <w:r w:rsidRPr="007113FA">
        <w:rPr>
          <w:b/>
        </w:rPr>
        <w:t>Physical path</w:t>
      </w:r>
      <w:r>
        <w:t xml:space="preserve"> as you will be deploying the package there. Click the </w:t>
      </w:r>
      <w:r w:rsidRPr="007113FA">
        <w:rPr>
          <w:b/>
        </w:rPr>
        <w:t>OK</w:t>
      </w:r>
      <w:r>
        <w:t xml:space="preserve"> button to close the dialog.</w:t>
      </w:r>
    </w:p>
    <w:p w:rsidR="005C1B0A" w:rsidRPr="005C1B0A" w:rsidRDefault="005C1B0A" w:rsidP="005C1B0A">
      <w:pPr>
        <w:pStyle w:val="ppFigureIndent"/>
      </w:pPr>
      <w:r w:rsidRPr="005C1B0A">
        <w:rPr>
          <w:noProof/>
          <w:lang w:val="es-AR" w:eastAsia="es-AR" w:bidi="ar-SA"/>
        </w:rPr>
        <w:lastRenderedPageBreak/>
        <w:drawing>
          <wp:inline distT="0" distB="0" distL="0" distR="0">
            <wp:extent cx="4972050" cy="34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972050" cy="340995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30</w:t>
      </w:r>
      <w:r w:rsidR="004E1220">
        <w:rPr>
          <w:noProof/>
        </w:rPr>
        <w:fldChar w:fldCharType="end"/>
      </w:r>
    </w:p>
    <w:p w:rsidR="00AF5123" w:rsidRDefault="00AF5123" w:rsidP="00AF5123">
      <w:pPr>
        <w:pStyle w:val="ppFigureCaptionIndent"/>
        <w:numPr>
          <w:ilvl w:val="0"/>
          <w:numId w:val="0"/>
        </w:numPr>
        <w:ind w:left="754"/>
      </w:pPr>
      <w:r>
        <w:t>List of local web sites</w:t>
      </w:r>
    </w:p>
    <w:p w:rsidR="0091428C" w:rsidRPr="0091428C" w:rsidRDefault="0091428C" w:rsidP="0091428C">
      <w:pPr>
        <w:pStyle w:val="ppBodyTextIndent"/>
      </w:pPr>
    </w:p>
    <w:p w:rsidR="00AF5123" w:rsidRDefault="00AF5123" w:rsidP="00AF5123">
      <w:pPr>
        <w:pStyle w:val="ppNumberList"/>
      </w:pPr>
      <w:r>
        <w:t xml:space="preserve">In </w:t>
      </w:r>
      <w:r w:rsidRPr="007113FA">
        <w:rPr>
          <w:b/>
        </w:rPr>
        <w:t xml:space="preserve">IIS </w:t>
      </w:r>
      <w:r>
        <w:rPr>
          <w:b/>
        </w:rPr>
        <w:t>M</w:t>
      </w:r>
      <w:r w:rsidRPr="007113FA">
        <w:rPr>
          <w:b/>
        </w:rPr>
        <w:t>anager</w:t>
      </w:r>
      <w:r>
        <w:t>, right</w:t>
      </w:r>
      <w:r w:rsidR="00C52A50">
        <w:t>-</w:t>
      </w:r>
      <w:r>
        <w:t>click the</w:t>
      </w:r>
      <w:r w:rsidR="00AA4657">
        <w:t xml:space="preserve"> new</w:t>
      </w:r>
      <w:r>
        <w:t xml:space="preserve"> </w:t>
      </w:r>
      <w:proofErr w:type="spellStart"/>
      <w:r w:rsidRPr="00AA4657">
        <w:rPr>
          <w:b/>
        </w:rPr>
        <w:t>HTMLWebApp</w:t>
      </w:r>
      <w:proofErr w:type="spellEnd"/>
      <w:r w:rsidR="00AA4657">
        <w:t xml:space="preserve"> Web Application, point to </w:t>
      </w:r>
      <w:r w:rsidRPr="0057307C">
        <w:rPr>
          <w:b/>
        </w:rPr>
        <w:t>Manage Application</w:t>
      </w:r>
      <w:r>
        <w:t xml:space="preserve"> </w:t>
      </w:r>
      <w:r w:rsidR="00AA4657">
        <w:t>and select</w:t>
      </w:r>
      <w:r>
        <w:t xml:space="preserve"> </w:t>
      </w:r>
      <w:r w:rsidRPr="0057307C">
        <w:rPr>
          <w:b/>
        </w:rPr>
        <w:t>Advanced Settings</w:t>
      </w:r>
      <w:r>
        <w:t xml:space="preserve">. The </w:t>
      </w:r>
      <w:r w:rsidRPr="007113FA">
        <w:rPr>
          <w:b/>
        </w:rPr>
        <w:t>Advanced Settings</w:t>
      </w:r>
      <w:r>
        <w:t xml:space="preserve"> dialog </w:t>
      </w:r>
      <w:r w:rsidR="00C52A50">
        <w:t>will be displayed</w:t>
      </w:r>
      <w:r>
        <w:t>.</w:t>
      </w:r>
    </w:p>
    <w:p w:rsidR="00FC3260" w:rsidRPr="00FC3260" w:rsidRDefault="00FC3260" w:rsidP="00FC3260">
      <w:pPr>
        <w:pStyle w:val="ppFigureIndent"/>
      </w:pPr>
      <w:r w:rsidRPr="00FC3260">
        <w:rPr>
          <w:noProof/>
          <w:lang w:val="es-AR" w:eastAsia="es-AR" w:bidi="ar-SA"/>
        </w:rPr>
        <w:drawing>
          <wp:inline distT="0" distB="0" distL="0" distR="0">
            <wp:extent cx="3743325" cy="3124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43325" cy="312420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31</w:t>
      </w:r>
      <w:r w:rsidR="004E1220">
        <w:rPr>
          <w:noProof/>
        </w:rPr>
        <w:fldChar w:fldCharType="end"/>
      </w:r>
    </w:p>
    <w:p w:rsidR="00AF5123" w:rsidRDefault="00AF5123" w:rsidP="00AF5123">
      <w:pPr>
        <w:pStyle w:val="ppFigureCaptionIndent"/>
        <w:numPr>
          <w:ilvl w:val="0"/>
          <w:numId w:val="0"/>
        </w:numPr>
        <w:ind w:left="754"/>
      </w:pPr>
      <w:r>
        <w:lastRenderedPageBreak/>
        <w:t>Web application Advanced Settings</w:t>
      </w:r>
    </w:p>
    <w:p w:rsidR="0091428C" w:rsidRPr="0091428C" w:rsidRDefault="0091428C" w:rsidP="0091428C">
      <w:pPr>
        <w:pStyle w:val="ppBodyTextIndent"/>
      </w:pPr>
    </w:p>
    <w:p w:rsidR="00AF5123" w:rsidRDefault="00AF5123" w:rsidP="00AA16F7">
      <w:pPr>
        <w:pStyle w:val="ppBodyTextIndent"/>
      </w:pPr>
      <w:r>
        <w:t xml:space="preserve">Note that the </w:t>
      </w:r>
      <w:r w:rsidRPr="00AA16F7">
        <w:rPr>
          <w:b/>
        </w:rPr>
        <w:t>Application Pool</w:t>
      </w:r>
      <w:r>
        <w:t xml:space="preserve"> is set to </w:t>
      </w:r>
      <w:proofErr w:type="spellStart"/>
      <w:r w:rsidRPr="00AA16F7">
        <w:rPr>
          <w:b/>
        </w:rPr>
        <w:t>DefaultAppPool</w:t>
      </w:r>
      <w:proofErr w:type="spellEnd"/>
      <w:r w:rsidR="00AA16F7">
        <w:t>.</w:t>
      </w:r>
    </w:p>
    <w:p w:rsidR="00AF5123" w:rsidRDefault="00A46D8F" w:rsidP="00AF5123">
      <w:pPr>
        <w:pStyle w:val="ppNumberList"/>
      </w:pPr>
      <w:r>
        <w:t>Select</w:t>
      </w:r>
      <w:r w:rsidR="00AF5123">
        <w:t xml:space="preserve"> </w:t>
      </w:r>
      <w:r w:rsidR="00AF5123" w:rsidRPr="007113FA">
        <w:rPr>
          <w:b/>
        </w:rPr>
        <w:t>Application Pool</w:t>
      </w:r>
      <w:r w:rsidR="00C52A50" w:rsidRPr="00C52A50">
        <w:t>,</w:t>
      </w:r>
      <w:r w:rsidR="00AF5123">
        <w:t xml:space="preserve"> and then click the </w:t>
      </w:r>
      <w:r>
        <w:t>ellipsis</w:t>
      </w:r>
      <w:r w:rsidR="00AF5123">
        <w:t xml:space="preserve"> </w:t>
      </w:r>
      <w:r>
        <w:t xml:space="preserve">button </w:t>
      </w:r>
      <w:r w:rsidR="00AF5123">
        <w:t xml:space="preserve">next to the </w:t>
      </w:r>
      <w:proofErr w:type="spellStart"/>
      <w:r w:rsidR="00AF5123" w:rsidRPr="007113FA">
        <w:rPr>
          <w:b/>
        </w:rPr>
        <w:t>DefaultAppPool</w:t>
      </w:r>
      <w:proofErr w:type="spellEnd"/>
      <w:r w:rsidR="00AF5123">
        <w:t xml:space="preserve"> to bring up the </w:t>
      </w:r>
      <w:r w:rsidR="00AF5123" w:rsidRPr="007113FA">
        <w:rPr>
          <w:b/>
        </w:rPr>
        <w:t>Select Application Pool</w:t>
      </w:r>
      <w:r w:rsidR="00AF5123">
        <w:t xml:space="preserve"> dialog.</w:t>
      </w:r>
    </w:p>
    <w:p w:rsidR="00AF5123" w:rsidRPr="00537EF2" w:rsidRDefault="00554C11" w:rsidP="00537EF2">
      <w:pPr>
        <w:pStyle w:val="ppFigureIndent"/>
      </w:pPr>
      <w:r w:rsidRPr="00537EF2">
        <w:rPr>
          <w:noProof/>
          <w:lang w:val="es-AR" w:eastAsia="es-AR" w:bidi="ar-SA"/>
        </w:rPr>
        <w:drawing>
          <wp:inline distT="0" distB="0" distL="0" distR="0">
            <wp:extent cx="3124200"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124200" cy="213360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32</w:t>
      </w:r>
      <w:r w:rsidR="004E1220">
        <w:rPr>
          <w:noProof/>
        </w:rPr>
        <w:fldChar w:fldCharType="end"/>
      </w:r>
    </w:p>
    <w:p w:rsidR="00AF5123" w:rsidRDefault="00AF5123" w:rsidP="00AF5123">
      <w:pPr>
        <w:pStyle w:val="ppFigureCaptionIndent"/>
        <w:numPr>
          <w:ilvl w:val="0"/>
          <w:numId w:val="0"/>
        </w:numPr>
        <w:ind w:left="754"/>
      </w:pPr>
      <w:r>
        <w:t>Select Application Pool</w:t>
      </w:r>
    </w:p>
    <w:p w:rsidR="008D158B" w:rsidRDefault="008D158B" w:rsidP="008D158B">
      <w:pPr>
        <w:pStyle w:val="ppBodyTextIndent"/>
      </w:pPr>
    </w:p>
    <w:p w:rsidR="00AF5123" w:rsidRDefault="00AF5123" w:rsidP="00AF5123">
      <w:pPr>
        <w:pStyle w:val="ppNumberList"/>
      </w:pPr>
      <w:r>
        <w:t xml:space="preserve">Using the dropdown list box labeled </w:t>
      </w:r>
      <w:r w:rsidRPr="007113FA">
        <w:rPr>
          <w:b/>
        </w:rPr>
        <w:t>Application pool</w:t>
      </w:r>
      <w:r>
        <w:t xml:space="preserve"> select </w:t>
      </w:r>
      <w:r w:rsidRPr="007113FA">
        <w:rPr>
          <w:b/>
        </w:rPr>
        <w:t>ASP.NET v4.0</w:t>
      </w:r>
      <w:r>
        <w:t xml:space="preserve">. Click </w:t>
      </w:r>
      <w:r w:rsidRPr="007113FA">
        <w:rPr>
          <w:b/>
        </w:rPr>
        <w:t>OK</w:t>
      </w:r>
      <w:r>
        <w:t xml:space="preserve"> to close the </w:t>
      </w:r>
      <w:r w:rsidRPr="007113FA">
        <w:rPr>
          <w:b/>
        </w:rPr>
        <w:t>Select Application Pool</w:t>
      </w:r>
      <w:r>
        <w:t xml:space="preserve"> dialog. Click </w:t>
      </w:r>
      <w:r w:rsidRPr="007113FA">
        <w:rPr>
          <w:b/>
        </w:rPr>
        <w:t>OK</w:t>
      </w:r>
      <w:r>
        <w:t xml:space="preserve"> to close the </w:t>
      </w:r>
      <w:r w:rsidRPr="007113FA">
        <w:rPr>
          <w:b/>
        </w:rPr>
        <w:t>Advanced Settings</w:t>
      </w:r>
      <w:r>
        <w:t xml:space="preserve"> dialog.</w:t>
      </w:r>
    </w:p>
    <w:p w:rsidR="008E0597" w:rsidRDefault="008E0597" w:rsidP="009F4A25">
      <w:pPr>
        <w:pStyle w:val="ppNoteIndent"/>
      </w:pPr>
      <w:r w:rsidRPr="008E0597">
        <w:rPr>
          <w:b/>
        </w:rPr>
        <w:t>Note:</w:t>
      </w:r>
      <w:r>
        <w:t xml:space="preserve"> </w:t>
      </w:r>
    </w:p>
    <w:p w:rsidR="008E0597" w:rsidRPr="008E0597" w:rsidRDefault="008E0597" w:rsidP="009F4A25">
      <w:pPr>
        <w:pStyle w:val="ppNoteIndent"/>
      </w:pPr>
      <w:r>
        <w:rPr>
          <w:noProof/>
          <w:lang w:val="es-AR" w:eastAsia="es-AR" w:bidi="ar-SA"/>
        </w:rPr>
        <w:drawing>
          <wp:inline distT="0" distB="0" distL="0" distR="0">
            <wp:extent cx="323215" cy="323215"/>
            <wp:effectExtent l="0" t="0" r="635" b="0"/>
            <wp:docPr id="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323215" cy="323215"/>
                    </a:xfrm>
                    <a:prstGeom prst="rect">
                      <a:avLst/>
                    </a:prstGeom>
                    <a:noFill/>
                  </pic:spPr>
                </pic:pic>
              </a:graphicData>
            </a:graphic>
          </wp:inline>
        </w:drawing>
      </w:r>
      <w:r>
        <w:t xml:space="preserve">   </w:t>
      </w:r>
      <w:r w:rsidRPr="008E0597">
        <w:t>Watch Out</w:t>
      </w:r>
    </w:p>
    <w:p w:rsidR="00A343A3" w:rsidRDefault="008E0597" w:rsidP="009F4A25">
      <w:pPr>
        <w:pStyle w:val="ppNoteIndent"/>
      </w:pPr>
      <w:r>
        <w:t xml:space="preserve">If IIS was not enabled </w:t>
      </w:r>
      <w:r w:rsidR="00C52A50">
        <w:t>during the</w:t>
      </w:r>
      <w:r>
        <w:t xml:space="preserve"> Visual Studio 2010 installation you may need to install ASP.NET into IIS by runni</w:t>
      </w:r>
      <w:r w:rsidR="00A30360">
        <w:t>ng the following command from a</w:t>
      </w:r>
      <w:r>
        <w:t xml:space="preserve"> Visual Studio 2010 </w:t>
      </w:r>
      <w:r w:rsidR="00A30360">
        <w:t>C</w:t>
      </w:r>
      <w:r w:rsidR="00AA136E" w:rsidRPr="00AA136E">
        <w:t xml:space="preserve">ommand </w:t>
      </w:r>
      <w:r w:rsidR="00A30360">
        <w:t>P</w:t>
      </w:r>
      <w:r w:rsidR="00AA136E" w:rsidRPr="00AA136E">
        <w:t>rompt</w:t>
      </w:r>
      <w:r w:rsidRPr="00A30360">
        <w:t xml:space="preserve"> </w:t>
      </w:r>
      <w:r w:rsidR="00A30360" w:rsidRPr="00A30360">
        <w:t xml:space="preserve">with </w:t>
      </w:r>
      <w:r w:rsidR="00A30360">
        <w:t>a</w:t>
      </w:r>
      <w:r w:rsidR="00A30360" w:rsidRPr="00A30360">
        <w:t>dministrator privileges</w:t>
      </w:r>
      <w:r w:rsidR="00A30360">
        <w:t>:</w:t>
      </w:r>
      <w:r w:rsidR="00A30360" w:rsidRPr="00A30360">
        <w:t xml:space="preserve"> </w:t>
      </w:r>
      <w:r w:rsidRPr="00A343A3">
        <w:rPr>
          <w:b/>
          <w:i/>
        </w:rPr>
        <w:t xml:space="preserve">aspnet_regiis.exe </w:t>
      </w:r>
      <w:r w:rsidR="00A343A3" w:rsidRPr="00A343A3">
        <w:rPr>
          <w:b/>
          <w:i/>
        </w:rPr>
        <w:t>–</w:t>
      </w:r>
      <w:proofErr w:type="spellStart"/>
      <w:r w:rsidRPr="00A343A3">
        <w:rPr>
          <w:b/>
          <w:i/>
        </w:rPr>
        <w:t>iru</w:t>
      </w:r>
      <w:proofErr w:type="spellEnd"/>
      <w:r w:rsidR="00A343A3" w:rsidRPr="00A343A3">
        <w:t xml:space="preserve">. </w:t>
      </w:r>
      <w:r w:rsidR="00A343A3">
        <w:t>After doing this, you will need to close and reopen IIS Manager to see “ASP.NET V4.0”.</w:t>
      </w:r>
    </w:p>
    <w:p w:rsidR="008E0597" w:rsidRDefault="008E0597" w:rsidP="009F4A25">
      <w:pPr>
        <w:pStyle w:val="ppNoteIndent"/>
      </w:pPr>
      <w:r>
        <w:t>If you do</w:t>
      </w:r>
      <w:r w:rsidR="00C52A50">
        <w:t xml:space="preserve"> </w:t>
      </w:r>
      <w:r>
        <w:t>n</w:t>
      </w:r>
      <w:r w:rsidR="00C52A50">
        <w:t>o</w:t>
      </w:r>
      <w:r>
        <w:t xml:space="preserve">t see a </w:t>
      </w:r>
      <w:r w:rsidRPr="00C52A50">
        <w:rPr>
          <w:b/>
        </w:rPr>
        <w:t>Deploy</w:t>
      </w:r>
      <w:r>
        <w:t xml:space="preserve"> menu option it could mean that IIS Web Deployment Tool is not installed </w:t>
      </w:r>
      <w:r w:rsidR="00A30360">
        <w:t>or may need to be reconfigured.</w:t>
      </w:r>
      <w:r>
        <w:t xml:space="preserve"> To fix this you should do the following</w:t>
      </w:r>
      <w:r w:rsidR="00A343A3">
        <w:t>:</w:t>
      </w:r>
    </w:p>
    <w:p w:rsidR="008E0597" w:rsidRPr="00A343A3" w:rsidRDefault="00A343A3" w:rsidP="009F4A25">
      <w:pPr>
        <w:pStyle w:val="ppNoteIndent"/>
      </w:pPr>
      <w:r w:rsidRPr="00A343A3">
        <w:t xml:space="preserve"> – </w:t>
      </w:r>
      <w:r w:rsidR="008E0597" w:rsidRPr="00A343A3">
        <w:t xml:space="preserve">Download the IIS Web Deployment tool from </w:t>
      </w:r>
      <w:hyperlink r:id="rId55" w:history="1">
        <w:r w:rsidR="008E0597" w:rsidRPr="00A343A3">
          <w:rPr>
            <w:rStyle w:val="Hyperlink"/>
          </w:rPr>
          <w:t>http://www.iis.net/extensions/WebDeploymentTool</w:t>
        </w:r>
      </w:hyperlink>
    </w:p>
    <w:p w:rsidR="008E0597" w:rsidRPr="00A343A3" w:rsidRDefault="00A343A3" w:rsidP="009F4A25">
      <w:pPr>
        <w:pStyle w:val="ppNoteIndent"/>
      </w:pPr>
      <w:r w:rsidRPr="00A343A3">
        <w:t xml:space="preserve"> – </w:t>
      </w:r>
      <w:r w:rsidR="008E0597" w:rsidRPr="00A343A3">
        <w:t>Start the setup</w:t>
      </w:r>
    </w:p>
    <w:p w:rsidR="008E0597" w:rsidRDefault="00A343A3" w:rsidP="009F4A25">
      <w:pPr>
        <w:pStyle w:val="ppNoteIndent"/>
      </w:pPr>
      <w:r>
        <w:t>If setup shows you the C</w:t>
      </w:r>
      <w:r w:rsidR="008E0597">
        <w:t>hange /</w:t>
      </w:r>
      <w:r>
        <w:t>R</w:t>
      </w:r>
      <w:r w:rsidR="008E0597">
        <w:t xml:space="preserve">epair / </w:t>
      </w:r>
      <w:r>
        <w:t>R</w:t>
      </w:r>
      <w:r w:rsidR="008E0597">
        <w:t xml:space="preserve">emove screen, select </w:t>
      </w:r>
      <w:r>
        <w:t>C</w:t>
      </w:r>
      <w:r w:rsidR="008E0597">
        <w:t>hange and install the IIS Manager UI module</w:t>
      </w:r>
      <w:r w:rsidR="00A46D8F">
        <w:t>.</w:t>
      </w:r>
    </w:p>
    <w:p w:rsidR="008E0597" w:rsidRDefault="008E0597" w:rsidP="008D158B">
      <w:pPr>
        <w:pStyle w:val="ppBodyTextIndent"/>
      </w:pPr>
    </w:p>
    <w:p w:rsidR="00AF5123" w:rsidRDefault="00AF5123" w:rsidP="00AF5123">
      <w:pPr>
        <w:pStyle w:val="ppListEnd"/>
      </w:pPr>
    </w:p>
    <w:p w:rsidR="00AF5123" w:rsidRDefault="001B043E" w:rsidP="0091428C">
      <w:pPr>
        <w:pStyle w:val="ppProcedureStart"/>
      </w:pPr>
      <w:bookmarkStart w:id="26" w:name="_Toc282089431"/>
      <w:r>
        <w:t>Task 3 – Deploy</w:t>
      </w:r>
      <w:r w:rsidR="0091428C">
        <w:t>ing</w:t>
      </w:r>
      <w:r>
        <w:t xml:space="preserve"> the </w:t>
      </w:r>
      <w:r w:rsidR="001703D3">
        <w:t>P</w:t>
      </w:r>
      <w:r>
        <w:t>ackage</w:t>
      </w:r>
      <w:bookmarkEnd w:id="26"/>
    </w:p>
    <w:p w:rsidR="00AF5123" w:rsidRPr="00854804" w:rsidRDefault="00AF5123" w:rsidP="00AF5123">
      <w:pPr>
        <w:pStyle w:val="ppBodyText"/>
      </w:pPr>
      <w:r>
        <w:t>In this task, you will deploy the package to the web applicatio</w:t>
      </w:r>
      <w:r w:rsidR="00AA16F7">
        <w:t>n created in the previous task.</w:t>
      </w:r>
    </w:p>
    <w:p w:rsidR="00AF5123" w:rsidRDefault="00C52A50" w:rsidP="00AF5123">
      <w:pPr>
        <w:pStyle w:val="ppNumberList"/>
      </w:pPr>
      <w:r>
        <w:t>T</w:t>
      </w:r>
      <w:r w:rsidR="00AF5123">
        <w:t>o deploy the package to the earlier specified physical</w:t>
      </w:r>
      <w:r w:rsidR="00B22A86">
        <w:t xml:space="preserve"> location</w:t>
      </w:r>
      <w:r w:rsidR="00AF5123">
        <w:t xml:space="preserve">, you will need to change the </w:t>
      </w:r>
      <w:proofErr w:type="spellStart"/>
      <w:r w:rsidR="00AF5123" w:rsidRPr="001D1333">
        <w:rPr>
          <w:b/>
        </w:rPr>
        <w:t>HTMLLab.</w:t>
      </w:r>
      <w:r w:rsidR="00D81291">
        <w:rPr>
          <w:b/>
        </w:rPr>
        <w:t>SetP</w:t>
      </w:r>
      <w:r w:rsidR="007A470A" w:rsidRPr="001D1333">
        <w:rPr>
          <w:b/>
        </w:rPr>
        <w:t>arameters.</w:t>
      </w:r>
      <w:r w:rsidR="000D7815">
        <w:rPr>
          <w:b/>
        </w:rPr>
        <w:t>xml</w:t>
      </w:r>
      <w:proofErr w:type="spellEnd"/>
      <w:r w:rsidR="00AF5123">
        <w:t xml:space="preserve"> file. In Windows Explorer</w:t>
      </w:r>
      <w:r w:rsidR="00F71982">
        <w:t>,</w:t>
      </w:r>
      <w:r w:rsidR="00AF5123">
        <w:t xml:space="preserve"> select the </w:t>
      </w:r>
      <w:proofErr w:type="spellStart"/>
      <w:r w:rsidR="000D7815" w:rsidRPr="001D1333">
        <w:rPr>
          <w:b/>
        </w:rPr>
        <w:t>HTMLLab.</w:t>
      </w:r>
      <w:r w:rsidR="000D7815">
        <w:rPr>
          <w:b/>
        </w:rPr>
        <w:t>SetP</w:t>
      </w:r>
      <w:r w:rsidR="000D7815" w:rsidRPr="001D1333">
        <w:rPr>
          <w:b/>
        </w:rPr>
        <w:t>arameters.</w:t>
      </w:r>
      <w:r w:rsidR="000D7815">
        <w:rPr>
          <w:b/>
        </w:rPr>
        <w:t>xml</w:t>
      </w:r>
      <w:proofErr w:type="spellEnd"/>
      <w:r w:rsidR="00AF5123">
        <w:t xml:space="preserve"> file and open it with Visual Studio. The current </w:t>
      </w:r>
      <w:r w:rsidR="007A470A">
        <w:t xml:space="preserve">file content </w:t>
      </w:r>
      <w:r w:rsidR="00AF5123">
        <w:t>should appear similar to th</w:t>
      </w:r>
      <w:r w:rsidR="00FC0D58">
        <w:t>e following.</w:t>
      </w:r>
    </w:p>
    <w:p w:rsidR="00AF5123" w:rsidRDefault="000D7815" w:rsidP="00AF5123">
      <w:pPr>
        <w:pStyle w:val="ppCodeLanguage"/>
        <w:ind w:left="720"/>
      </w:pPr>
      <w:r>
        <w:t>XML</w:t>
      </w:r>
    </w:p>
    <w:p w:rsidR="000D7815" w:rsidRPr="000D7815" w:rsidRDefault="000D7815" w:rsidP="000D7815">
      <w:pPr>
        <w:pStyle w:val="ppCodeIndent"/>
        <w:rPr>
          <w:rFonts w:eastAsiaTheme="minorHAnsi"/>
          <w:lang w:bidi="ar-SA"/>
        </w:rPr>
      </w:pPr>
      <w:proofErr w:type="gramStart"/>
      <w:r w:rsidRPr="000D7815">
        <w:rPr>
          <w:rFonts w:eastAsiaTheme="minorHAnsi"/>
          <w:lang w:bidi="ar-SA"/>
        </w:rPr>
        <w:t>&lt;?</w:t>
      </w:r>
      <w:r w:rsidRPr="000D7815">
        <w:rPr>
          <w:rFonts w:eastAsiaTheme="minorHAnsi"/>
          <w:color w:val="A31515"/>
          <w:lang w:bidi="ar-SA"/>
        </w:rPr>
        <w:t>xml</w:t>
      </w:r>
      <w:proofErr w:type="gramEnd"/>
      <w:r w:rsidRPr="000D7815">
        <w:rPr>
          <w:rFonts w:eastAsiaTheme="minorHAnsi"/>
          <w:lang w:bidi="ar-SA"/>
        </w:rPr>
        <w:t xml:space="preserve"> </w:t>
      </w:r>
      <w:r w:rsidRPr="000D7815">
        <w:rPr>
          <w:rFonts w:eastAsiaTheme="minorHAnsi"/>
          <w:color w:val="FF0000"/>
          <w:lang w:bidi="ar-SA"/>
        </w:rPr>
        <w:t>version</w:t>
      </w:r>
      <w:r w:rsidRPr="000D7815">
        <w:rPr>
          <w:rFonts w:eastAsiaTheme="minorHAnsi"/>
          <w:lang w:bidi="ar-SA"/>
        </w:rPr>
        <w:t xml:space="preserve">="1.0" </w:t>
      </w:r>
      <w:r w:rsidRPr="000D7815">
        <w:rPr>
          <w:rFonts w:eastAsiaTheme="minorHAnsi"/>
          <w:color w:val="FF0000"/>
          <w:lang w:bidi="ar-SA"/>
        </w:rPr>
        <w:t>encoding</w:t>
      </w:r>
      <w:r w:rsidRPr="000D7815">
        <w:rPr>
          <w:rFonts w:eastAsiaTheme="minorHAnsi"/>
          <w:lang w:bidi="ar-SA"/>
        </w:rPr>
        <w:t>="utf-8"?&gt;</w:t>
      </w:r>
    </w:p>
    <w:p w:rsidR="000D7815" w:rsidRPr="000D7815" w:rsidRDefault="000D7815" w:rsidP="000D7815">
      <w:pPr>
        <w:pStyle w:val="ppCodeIndent"/>
        <w:rPr>
          <w:rFonts w:eastAsiaTheme="minorHAnsi"/>
          <w:lang w:bidi="ar-SA"/>
        </w:rPr>
      </w:pPr>
      <w:r w:rsidRPr="000D7815">
        <w:rPr>
          <w:rFonts w:eastAsiaTheme="minorHAnsi"/>
          <w:lang w:bidi="ar-SA"/>
        </w:rPr>
        <w:t>&lt;</w:t>
      </w:r>
      <w:r w:rsidRPr="000D7815">
        <w:rPr>
          <w:rFonts w:eastAsiaTheme="minorHAnsi"/>
          <w:color w:val="A31515"/>
          <w:lang w:bidi="ar-SA"/>
        </w:rPr>
        <w:t>parameters</w:t>
      </w:r>
      <w:r w:rsidRPr="000D7815">
        <w:rPr>
          <w:rFonts w:eastAsiaTheme="minorHAnsi"/>
          <w:lang w:bidi="ar-SA"/>
        </w:rPr>
        <w:t>&gt;</w:t>
      </w:r>
    </w:p>
    <w:p w:rsidR="000D7815" w:rsidRPr="000D7815" w:rsidRDefault="000D7815" w:rsidP="000D7815">
      <w:pPr>
        <w:pStyle w:val="ppCodeIndent"/>
        <w:rPr>
          <w:rFonts w:eastAsiaTheme="minorHAnsi"/>
          <w:lang w:bidi="ar-SA"/>
        </w:rPr>
      </w:pPr>
      <w:r w:rsidRPr="000D7815">
        <w:rPr>
          <w:rFonts w:eastAsiaTheme="minorHAnsi"/>
          <w:lang w:bidi="ar-SA"/>
        </w:rPr>
        <w:t xml:space="preserve">  &lt;</w:t>
      </w:r>
      <w:proofErr w:type="spellStart"/>
      <w:r w:rsidRPr="000D7815">
        <w:rPr>
          <w:rFonts w:eastAsiaTheme="minorHAnsi"/>
          <w:color w:val="A31515"/>
          <w:lang w:bidi="ar-SA"/>
        </w:rPr>
        <w:t>setParameter</w:t>
      </w:r>
      <w:proofErr w:type="spellEnd"/>
      <w:r w:rsidRPr="000D7815">
        <w:rPr>
          <w:rFonts w:eastAsiaTheme="minorHAnsi"/>
          <w:lang w:bidi="ar-SA"/>
        </w:rPr>
        <w:t xml:space="preserve"> </w:t>
      </w:r>
      <w:r w:rsidRPr="000D7815">
        <w:rPr>
          <w:rFonts w:eastAsiaTheme="minorHAnsi"/>
          <w:color w:val="FF0000"/>
          <w:lang w:bidi="ar-SA"/>
        </w:rPr>
        <w:t>name</w:t>
      </w:r>
      <w:r w:rsidRPr="000D7815">
        <w:rPr>
          <w:rFonts w:eastAsiaTheme="minorHAnsi"/>
          <w:lang w:bidi="ar-SA"/>
        </w:rPr>
        <w:t xml:space="preserve">="IIS Web Application Name" </w:t>
      </w:r>
      <w:r w:rsidRPr="000D7815">
        <w:rPr>
          <w:rFonts w:eastAsiaTheme="minorHAnsi"/>
          <w:color w:val="FF0000"/>
          <w:lang w:bidi="ar-SA"/>
        </w:rPr>
        <w:t>value</w:t>
      </w:r>
      <w:r w:rsidRPr="000D7815">
        <w:rPr>
          <w:rFonts w:eastAsiaTheme="minorHAnsi"/>
          <w:lang w:bidi="ar-SA"/>
        </w:rPr>
        <w:t>="Default Web Site/</w:t>
      </w:r>
      <w:proofErr w:type="spellStart"/>
      <w:r w:rsidRPr="000D7815">
        <w:rPr>
          <w:rFonts w:eastAsiaTheme="minorHAnsi"/>
          <w:lang w:bidi="ar-SA"/>
        </w:rPr>
        <w:t>HTMLLab_deploy</w:t>
      </w:r>
      <w:proofErr w:type="spellEnd"/>
      <w:r w:rsidRPr="000D7815">
        <w:rPr>
          <w:rFonts w:eastAsiaTheme="minorHAnsi"/>
          <w:lang w:bidi="ar-SA"/>
        </w:rPr>
        <w:t>" /&gt;</w:t>
      </w:r>
    </w:p>
    <w:p w:rsidR="000D7815" w:rsidRPr="000D7815" w:rsidRDefault="000D7815" w:rsidP="004B090E">
      <w:pPr>
        <w:pStyle w:val="ppCodeIndent"/>
        <w:rPr>
          <w:rFonts w:eastAsiaTheme="minorHAnsi"/>
          <w:lang w:bidi="ar-SA"/>
        </w:rPr>
      </w:pPr>
      <w:r w:rsidRPr="000D7815">
        <w:rPr>
          <w:rFonts w:eastAsiaTheme="minorHAnsi"/>
          <w:lang w:bidi="ar-SA"/>
        </w:rPr>
        <w:t xml:space="preserve">  &lt;</w:t>
      </w:r>
      <w:proofErr w:type="spellStart"/>
      <w:r w:rsidRPr="000D7815">
        <w:rPr>
          <w:rFonts w:eastAsiaTheme="minorHAnsi"/>
          <w:color w:val="A31515"/>
          <w:lang w:bidi="ar-SA"/>
        </w:rPr>
        <w:t>setParameter</w:t>
      </w:r>
      <w:proofErr w:type="spellEnd"/>
      <w:r w:rsidRPr="000D7815">
        <w:rPr>
          <w:rFonts w:eastAsiaTheme="minorHAnsi"/>
          <w:lang w:bidi="ar-SA"/>
        </w:rPr>
        <w:t xml:space="preserve"> </w:t>
      </w:r>
      <w:r w:rsidRPr="000D7815">
        <w:rPr>
          <w:rFonts w:eastAsiaTheme="minorHAnsi"/>
          <w:color w:val="FF0000"/>
          <w:lang w:bidi="ar-SA"/>
        </w:rPr>
        <w:t>name</w:t>
      </w:r>
      <w:r w:rsidRPr="000D7815">
        <w:rPr>
          <w:rFonts w:eastAsiaTheme="minorHAnsi"/>
          <w:lang w:bidi="ar-SA"/>
        </w:rPr>
        <w:t>="</w:t>
      </w:r>
      <w:proofErr w:type="spellStart"/>
      <w:r w:rsidR="004B090E" w:rsidRPr="004B090E">
        <w:rPr>
          <w:rFonts w:eastAsiaTheme="minorHAnsi"/>
          <w:lang w:bidi="ar-SA"/>
        </w:rPr>
        <w:t>LoggingConnectionString-Web.config</w:t>
      </w:r>
      <w:proofErr w:type="spellEnd"/>
      <w:r w:rsidR="004B090E" w:rsidRPr="004B090E">
        <w:rPr>
          <w:rFonts w:eastAsiaTheme="minorHAnsi"/>
          <w:lang w:bidi="ar-SA"/>
        </w:rPr>
        <w:t xml:space="preserve"> Connection String</w:t>
      </w:r>
      <w:r w:rsidRPr="000D7815">
        <w:rPr>
          <w:rFonts w:eastAsiaTheme="minorHAnsi"/>
          <w:lang w:bidi="ar-SA"/>
        </w:rPr>
        <w:t xml:space="preserve">" </w:t>
      </w:r>
      <w:r w:rsidRPr="000D7815">
        <w:rPr>
          <w:rFonts w:eastAsiaTheme="minorHAnsi"/>
          <w:color w:val="FF0000"/>
          <w:lang w:bidi="ar-SA"/>
        </w:rPr>
        <w:t>value</w:t>
      </w:r>
      <w:r w:rsidRPr="000D7815">
        <w:rPr>
          <w:rFonts w:eastAsiaTheme="minorHAnsi"/>
          <w:lang w:bidi="ar-SA"/>
        </w:rPr>
        <w:t>="Server=</w:t>
      </w:r>
      <w:r w:rsidR="00F71982">
        <w:rPr>
          <w:rFonts w:eastAsiaTheme="minorHAnsi"/>
          <w:lang w:bidi="ar-SA"/>
        </w:rPr>
        <w:t>(local)</w:t>
      </w:r>
      <w:r w:rsidRPr="000D7815">
        <w:rPr>
          <w:rFonts w:eastAsiaTheme="minorHAnsi"/>
          <w:lang w:bidi="ar-SA"/>
        </w:rPr>
        <w:t>;Database=</w:t>
      </w:r>
      <w:proofErr w:type="spellStart"/>
      <w:r w:rsidRPr="000D7815">
        <w:rPr>
          <w:rFonts w:eastAsiaTheme="minorHAnsi"/>
          <w:lang w:bidi="ar-SA"/>
        </w:rPr>
        <w:t>Logging;Integrated</w:t>
      </w:r>
      <w:proofErr w:type="spellEnd"/>
      <w:r w:rsidRPr="000D7815">
        <w:rPr>
          <w:rFonts w:eastAsiaTheme="minorHAnsi"/>
          <w:lang w:bidi="ar-SA"/>
        </w:rPr>
        <w:t xml:space="preserve"> Security=SSPI" /&gt;</w:t>
      </w:r>
    </w:p>
    <w:p w:rsidR="000D7815" w:rsidRPr="000D7815" w:rsidRDefault="000D7815" w:rsidP="000D7815">
      <w:pPr>
        <w:pStyle w:val="ppCodeIndent"/>
        <w:rPr>
          <w:rFonts w:eastAsiaTheme="minorHAnsi"/>
          <w:lang w:bidi="ar-SA"/>
        </w:rPr>
      </w:pPr>
      <w:r w:rsidRPr="000D7815">
        <w:rPr>
          <w:rFonts w:eastAsiaTheme="minorHAnsi"/>
          <w:lang w:bidi="ar-SA"/>
        </w:rPr>
        <w:t>&lt;/</w:t>
      </w:r>
      <w:r w:rsidRPr="000D7815">
        <w:rPr>
          <w:rFonts w:eastAsiaTheme="minorHAnsi"/>
          <w:color w:val="A31515"/>
          <w:lang w:bidi="ar-SA"/>
        </w:rPr>
        <w:t>parameters</w:t>
      </w:r>
      <w:r w:rsidRPr="000D7815">
        <w:rPr>
          <w:rFonts w:eastAsiaTheme="minorHAnsi"/>
          <w:lang w:bidi="ar-SA"/>
        </w:rPr>
        <w:t>&gt;</w:t>
      </w:r>
    </w:p>
    <w:p w:rsidR="0091428C" w:rsidRDefault="0091428C" w:rsidP="0091428C">
      <w:pPr>
        <w:pStyle w:val="ppBodyTextIndent"/>
      </w:pPr>
    </w:p>
    <w:p w:rsidR="00AF5123" w:rsidRDefault="00AF5123" w:rsidP="000D0959">
      <w:pPr>
        <w:pStyle w:val="ppNumberList"/>
      </w:pPr>
      <w:r>
        <w:t xml:space="preserve">Replace the </w:t>
      </w:r>
      <w:r w:rsidR="000D7815" w:rsidRPr="000D0959">
        <w:rPr>
          <w:b/>
        </w:rPr>
        <w:t>ISS Web Application Name</w:t>
      </w:r>
      <w:r w:rsidR="000D7815">
        <w:t xml:space="preserve"> element with the following</w:t>
      </w:r>
      <w:r>
        <w:t>:</w:t>
      </w:r>
    </w:p>
    <w:p w:rsidR="00AF5123" w:rsidRDefault="000D7815" w:rsidP="00AF5123">
      <w:pPr>
        <w:pStyle w:val="ppCodeLanguage"/>
        <w:ind w:left="720"/>
      </w:pPr>
      <w:r>
        <w:t>XML</w:t>
      </w:r>
    </w:p>
    <w:p w:rsidR="00AF5123" w:rsidRPr="000D7815" w:rsidRDefault="000D7815" w:rsidP="00AF5123">
      <w:pPr>
        <w:pStyle w:val="ppCode"/>
        <w:ind w:left="720"/>
      </w:pPr>
      <w:r w:rsidRPr="000D7815">
        <w:rPr>
          <w:rFonts w:eastAsiaTheme="minorHAnsi"/>
          <w:lang w:bidi="ar-SA"/>
        </w:rPr>
        <w:t>&lt;</w:t>
      </w:r>
      <w:proofErr w:type="spellStart"/>
      <w:r w:rsidRPr="000D7815">
        <w:rPr>
          <w:rFonts w:eastAsiaTheme="minorHAnsi"/>
          <w:color w:val="A31515"/>
          <w:lang w:bidi="ar-SA"/>
        </w:rPr>
        <w:t>setParameter</w:t>
      </w:r>
      <w:proofErr w:type="spellEnd"/>
      <w:r w:rsidRPr="000D7815">
        <w:rPr>
          <w:rFonts w:eastAsiaTheme="minorHAnsi"/>
          <w:lang w:bidi="ar-SA"/>
        </w:rPr>
        <w:t xml:space="preserve"> </w:t>
      </w:r>
      <w:r w:rsidRPr="000D7815">
        <w:rPr>
          <w:rFonts w:eastAsiaTheme="minorHAnsi"/>
          <w:color w:val="FF0000"/>
          <w:lang w:bidi="ar-SA"/>
        </w:rPr>
        <w:t>name</w:t>
      </w:r>
      <w:r w:rsidRPr="000D7815">
        <w:rPr>
          <w:rFonts w:eastAsiaTheme="minorHAnsi"/>
          <w:lang w:bidi="ar-SA"/>
        </w:rPr>
        <w:t xml:space="preserve">="IIS Web Application Name" </w:t>
      </w:r>
      <w:r w:rsidRPr="000D7815">
        <w:rPr>
          <w:rFonts w:eastAsiaTheme="minorHAnsi"/>
          <w:color w:val="FF0000"/>
          <w:lang w:bidi="ar-SA"/>
        </w:rPr>
        <w:t>value</w:t>
      </w:r>
      <w:r w:rsidRPr="000D7815">
        <w:rPr>
          <w:rFonts w:eastAsiaTheme="minorHAnsi"/>
          <w:lang w:bidi="ar-SA"/>
        </w:rPr>
        <w:t>="</w:t>
      </w:r>
      <w:r w:rsidR="006D1FE5" w:rsidRPr="006D1FE5">
        <w:rPr>
          <w:rFonts w:eastAsiaTheme="minorHAnsi"/>
          <w:lang w:bidi="ar-SA"/>
        </w:rPr>
        <w:t>Default Web Site/</w:t>
      </w:r>
      <w:proofErr w:type="spellStart"/>
      <w:r w:rsidR="00CB46C6">
        <w:t>HTMLWebApp</w:t>
      </w:r>
      <w:proofErr w:type="spellEnd"/>
      <w:r w:rsidRPr="000D7815">
        <w:rPr>
          <w:rFonts w:eastAsiaTheme="minorHAnsi"/>
          <w:lang w:bidi="ar-SA"/>
        </w:rPr>
        <w:t>" /&gt;</w:t>
      </w:r>
    </w:p>
    <w:p w:rsidR="000D7815" w:rsidRDefault="000D7815" w:rsidP="00AA16F7">
      <w:pPr>
        <w:pStyle w:val="ppBodyTextIndent"/>
      </w:pPr>
    </w:p>
    <w:p w:rsidR="00AF5123" w:rsidRDefault="00AF5123" w:rsidP="00AF5123">
      <w:pPr>
        <w:pStyle w:val="ppNoteIndent"/>
      </w:pPr>
      <w:r w:rsidRPr="00CB5926">
        <w:rPr>
          <w:b/>
        </w:rPr>
        <w:t>Note:</w:t>
      </w:r>
      <w:r>
        <w:t xml:space="preserve"> </w:t>
      </w:r>
      <w:r w:rsidR="006D5628">
        <w:t xml:space="preserve">The </w:t>
      </w:r>
      <w:proofErr w:type="spellStart"/>
      <w:r w:rsidRPr="006A2712">
        <w:t>HTML</w:t>
      </w:r>
      <w:r>
        <w:t>Lab</w:t>
      </w:r>
      <w:r w:rsidRPr="006A2712">
        <w:t>.</w:t>
      </w:r>
      <w:r w:rsidR="000D7815">
        <w:t>SetP</w:t>
      </w:r>
      <w:r w:rsidR="006D5628" w:rsidRPr="006D5628">
        <w:t>arameters</w:t>
      </w:r>
      <w:r w:rsidR="000D7815">
        <w:t>.xml</w:t>
      </w:r>
      <w:proofErr w:type="spellEnd"/>
      <w:r>
        <w:t xml:space="preserve"> file </w:t>
      </w:r>
      <w:r w:rsidR="000D0959">
        <w:t>should</w:t>
      </w:r>
      <w:r>
        <w:t xml:space="preserve"> be located in the </w:t>
      </w:r>
      <w:proofErr w:type="spellStart"/>
      <w:r w:rsidRPr="000D0959">
        <w:rPr>
          <w:b/>
        </w:rPr>
        <w:t>obj</w:t>
      </w:r>
      <w:proofErr w:type="spellEnd"/>
      <w:r w:rsidR="003D2DC8" w:rsidRPr="000D0959">
        <w:rPr>
          <w:b/>
        </w:rPr>
        <w:t>\</w:t>
      </w:r>
      <w:r w:rsidRPr="000D0959">
        <w:rPr>
          <w:b/>
        </w:rPr>
        <w:t>Staging\Package</w:t>
      </w:r>
      <w:r>
        <w:t xml:space="preserve"> folder</w:t>
      </w:r>
      <w:r w:rsidR="008574B2">
        <w:t xml:space="preserve"> of the </w:t>
      </w:r>
      <w:proofErr w:type="spellStart"/>
      <w:r w:rsidR="008574B2">
        <w:t>HTMLLab</w:t>
      </w:r>
      <w:proofErr w:type="spellEnd"/>
      <w:r w:rsidR="008574B2">
        <w:t xml:space="preserve"> project.</w:t>
      </w:r>
    </w:p>
    <w:p w:rsidR="0091428C" w:rsidRDefault="0091428C" w:rsidP="0091428C">
      <w:pPr>
        <w:pStyle w:val="ppBodyTextIndent"/>
      </w:pPr>
    </w:p>
    <w:p w:rsidR="00AF5123" w:rsidRDefault="00AF5123" w:rsidP="00AF5123">
      <w:pPr>
        <w:pStyle w:val="ppNumberList"/>
      </w:pPr>
      <w:r>
        <w:t xml:space="preserve">Click </w:t>
      </w:r>
      <w:r w:rsidRPr="00CE1141">
        <w:rPr>
          <w:b/>
        </w:rPr>
        <w:t>File</w:t>
      </w:r>
      <w:r>
        <w:t xml:space="preserve"> | </w:t>
      </w:r>
      <w:r w:rsidRPr="00CE1141">
        <w:rPr>
          <w:b/>
        </w:rPr>
        <w:t>Save</w:t>
      </w:r>
      <w:r>
        <w:t xml:space="preserve"> to save</w:t>
      </w:r>
      <w:r w:rsidR="00B22A86">
        <w:t xml:space="preserve"> the</w:t>
      </w:r>
      <w:r>
        <w:t xml:space="preserve"> </w:t>
      </w:r>
      <w:proofErr w:type="spellStart"/>
      <w:r w:rsidRPr="006A2712">
        <w:t>HTMLLab.</w:t>
      </w:r>
      <w:r w:rsidR="00726749">
        <w:t>SetP</w:t>
      </w:r>
      <w:r w:rsidR="007A470A">
        <w:t>arameters.</w:t>
      </w:r>
      <w:r w:rsidR="00726749">
        <w:t>xml</w:t>
      </w:r>
      <w:proofErr w:type="spellEnd"/>
      <w:r>
        <w:t xml:space="preserve"> file.</w:t>
      </w:r>
    </w:p>
    <w:p w:rsidR="00AF5123" w:rsidRDefault="00AF5123" w:rsidP="00AF5123">
      <w:pPr>
        <w:pStyle w:val="ppNumberList"/>
      </w:pPr>
      <w:r>
        <w:t>Next, you will deploy</w:t>
      </w:r>
      <w:r w:rsidR="003B3530">
        <w:t xml:space="preserve"> the application in Trial mode.</w:t>
      </w:r>
    </w:p>
    <w:p w:rsidR="00AF5123" w:rsidRPr="0091428C" w:rsidRDefault="00AF5123" w:rsidP="00AF5123">
      <w:pPr>
        <w:pStyle w:val="ppNoteIndent"/>
        <w:rPr>
          <w:b/>
        </w:rPr>
      </w:pPr>
      <w:r w:rsidRPr="004435CB">
        <w:rPr>
          <w:b/>
        </w:rPr>
        <w:t xml:space="preserve">Note: </w:t>
      </w:r>
      <w:r>
        <w:rPr>
          <w:b/>
        </w:rPr>
        <w:t>Trial</w:t>
      </w:r>
      <w:r w:rsidRPr="007426A9">
        <w:t xml:space="preserve"> or </w:t>
      </w:r>
      <w:r w:rsidRPr="007113FA">
        <w:rPr>
          <w:rFonts w:eastAsia="Times New Roman"/>
          <w:b/>
          <w:lang w:bidi="ar-SA"/>
        </w:rPr>
        <w:t>What If</w:t>
      </w:r>
      <w:r>
        <w:rPr>
          <w:rFonts w:eastAsia="Times New Roman"/>
          <w:lang w:bidi="ar-SA"/>
        </w:rPr>
        <w:t xml:space="preserve"> mode does not actually perform the deployment, but shows you what will happen if you install the package. This is very useful in situations where you are handing off your package to a deployment team or server administrator. The team or administrator can then run the package in </w:t>
      </w:r>
      <w:r w:rsidRPr="007113FA">
        <w:rPr>
          <w:rFonts w:eastAsia="Times New Roman"/>
          <w:b/>
          <w:lang w:bidi="ar-SA"/>
        </w:rPr>
        <w:t>What If</w:t>
      </w:r>
      <w:r>
        <w:rPr>
          <w:rFonts w:eastAsia="Times New Roman"/>
          <w:lang w:bidi="ar-SA"/>
        </w:rPr>
        <w:t xml:space="preserve"> mode to see the impact on the server.</w:t>
      </w:r>
    </w:p>
    <w:p w:rsidR="0091428C" w:rsidRPr="00D616C8" w:rsidRDefault="0091428C" w:rsidP="0091428C">
      <w:pPr>
        <w:pStyle w:val="ppBodyTextIndent"/>
      </w:pPr>
    </w:p>
    <w:p w:rsidR="00AF5123" w:rsidRPr="00AA16F7" w:rsidRDefault="00B22A86" w:rsidP="00AA16F7">
      <w:pPr>
        <w:pStyle w:val="ppNumberList"/>
      </w:pPr>
      <w:r w:rsidRPr="00AA16F7">
        <w:t>Browse</w:t>
      </w:r>
      <w:r w:rsidR="00AF5123" w:rsidRPr="00AA16F7">
        <w:t xml:space="preserve"> to </w:t>
      </w:r>
      <w:r w:rsidR="00AF5123" w:rsidRPr="00AA16F7">
        <w:rPr>
          <w:b/>
        </w:rPr>
        <w:t>Start</w:t>
      </w:r>
      <w:r w:rsidR="00AF5123" w:rsidRPr="00AA16F7">
        <w:t xml:space="preserve"> | </w:t>
      </w:r>
      <w:r w:rsidR="00AF5123" w:rsidRPr="00AA16F7">
        <w:rPr>
          <w:b/>
        </w:rPr>
        <w:t>All Programs</w:t>
      </w:r>
      <w:r w:rsidR="00AF5123" w:rsidRPr="00AA16F7">
        <w:t xml:space="preserve"> | </w:t>
      </w:r>
      <w:r w:rsidR="001D1333" w:rsidRPr="00AA16F7">
        <w:rPr>
          <w:b/>
        </w:rPr>
        <w:t xml:space="preserve">Microsoft </w:t>
      </w:r>
      <w:r w:rsidR="00AF5123" w:rsidRPr="00AA16F7">
        <w:rPr>
          <w:b/>
        </w:rPr>
        <w:t xml:space="preserve">Visual Studio </w:t>
      </w:r>
      <w:r w:rsidR="00F62656" w:rsidRPr="00AA16F7">
        <w:rPr>
          <w:b/>
        </w:rPr>
        <w:t>20</w:t>
      </w:r>
      <w:r w:rsidR="00AF5123" w:rsidRPr="00AA16F7">
        <w:rPr>
          <w:b/>
        </w:rPr>
        <w:t>10</w:t>
      </w:r>
      <w:r w:rsidR="00AF5123" w:rsidRPr="00AA16F7">
        <w:t xml:space="preserve"> | </w:t>
      </w:r>
      <w:r w:rsidR="00AF5123" w:rsidRPr="00AA16F7">
        <w:rPr>
          <w:b/>
        </w:rPr>
        <w:t>Visual Studio Tools</w:t>
      </w:r>
      <w:r w:rsidR="00236F29" w:rsidRPr="00AA16F7">
        <w:t>.</w:t>
      </w:r>
      <w:r w:rsidR="00AF5123" w:rsidRPr="00AA16F7">
        <w:t xml:space="preserve"> </w:t>
      </w:r>
      <w:r w:rsidR="00AA16F7">
        <w:t>R</w:t>
      </w:r>
      <w:r w:rsidR="005814F2" w:rsidRPr="00AA16F7">
        <w:t>ight-</w:t>
      </w:r>
      <w:r w:rsidRPr="00AA16F7">
        <w:t>c</w:t>
      </w:r>
      <w:r w:rsidR="00AF5123" w:rsidRPr="00AA16F7">
        <w:t xml:space="preserve">lick </w:t>
      </w:r>
      <w:r w:rsidR="00A922E0" w:rsidRPr="00AA16F7">
        <w:rPr>
          <w:b/>
        </w:rPr>
        <w:t>Visual Studio Command Prompt (2010)</w:t>
      </w:r>
      <w:r w:rsidR="00294668" w:rsidRPr="00AA16F7">
        <w:t xml:space="preserve"> and </w:t>
      </w:r>
      <w:r w:rsidR="00236F29" w:rsidRPr="00AA16F7">
        <w:t xml:space="preserve">select </w:t>
      </w:r>
      <w:r w:rsidR="00294668" w:rsidRPr="00AA16F7">
        <w:rPr>
          <w:b/>
        </w:rPr>
        <w:t xml:space="preserve">Run as </w:t>
      </w:r>
      <w:r w:rsidR="005814F2" w:rsidRPr="00AA16F7">
        <w:rPr>
          <w:b/>
        </w:rPr>
        <w:t>a</w:t>
      </w:r>
      <w:r w:rsidR="00294668" w:rsidRPr="00AA16F7">
        <w:rPr>
          <w:b/>
        </w:rPr>
        <w:t>dministrator</w:t>
      </w:r>
      <w:r w:rsidR="00AF5123" w:rsidRPr="00AA16F7">
        <w:t xml:space="preserve"> to open the command prompt.</w:t>
      </w:r>
    </w:p>
    <w:p w:rsidR="00AF5123" w:rsidRDefault="00AF5123" w:rsidP="00AF5123">
      <w:pPr>
        <w:pStyle w:val="ppNumberList"/>
      </w:pPr>
      <w:r>
        <w:lastRenderedPageBreak/>
        <w:t>At the command prompt, change the current directory to</w:t>
      </w:r>
      <w:r w:rsidRPr="00FF479C">
        <w:t xml:space="preserve"> </w:t>
      </w:r>
      <w:r w:rsidRPr="00FF479C">
        <w:rPr>
          <w:b/>
        </w:rPr>
        <w:t>C:\Program Files\IIS\Microsoft Web Deploy\</w:t>
      </w:r>
      <w:r w:rsidR="00AA16F7">
        <w:t xml:space="preserve"> by typing:</w:t>
      </w:r>
    </w:p>
    <w:p w:rsidR="005928B7" w:rsidRDefault="005928B7" w:rsidP="005928B7">
      <w:pPr>
        <w:pStyle w:val="ppCodeLanguageIndent"/>
      </w:pPr>
      <w:r>
        <w:t>CMD</w:t>
      </w:r>
    </w:p>
    <w:p w:rsidR="00AF5123" w:rsidRPr="005928B7" w:rsidRDefault="00AF5123" w:rsidP="005928B7">
      <w:pPr>
        <w:pStyle w:val="ppCodeIndent"/>
        <w:rPr>
          <w:b/>
        </w:rPr>
      </w:pPr>
      <w:proofErr w:type="spellStart"/>
      <w:r w:rsidRPr="005928B7">
        <w:rPr>
          <w:b/>
        </w:rPr>
        <w:t>cd</w:t>
      </w:r>
      <w:proofErr w:type="spellEnd"/>
      <w:r w:rsidRPr="005928B7">
        <w:rPr>
          <w:b/>
        </w:rPr>
        <w:t xml:space="preserve"> </w:t>
      </w:r>
      <w:r w:rsidR="005544C2" w:rsidRPr="005928B7">
        <w:rPr>
          <w:b/>
        </w:rPr>
        <w:t>"</w:t>
      </w:r>
      <w:r w:rsidRPr="005928B7">
        <w:rPr>
          <w:b/>
        </w:rPr>
        <w:t>C:\Program Files\IIS\Microsoft Web Deploy\</w:t>
      </w:r>
      <w:r w:rsidR="005544C2" w:rsidRPr="005928B7">
        <w:rPr>
          <w:b/>
        </w:rPr>
        <w:t>"</w:t>
      </w:r>
    </w:p>
    <w:p w:rsidR="005928B7" w:rsidRPr="008574B2" w:rsidRDefault="005928B7" w:rsidP="005928B7">
      <w:pPr>
        <w:pStyle w:val="ppBodyTextIndent"/>
      </w:pPr>
    </w:p>
    <w:p w:rsidR="00AF5123" w:rsidRDefault="00AF5123" w:rsidP="00AF5123">
      <w:pPr>
        <w:pStyle w:val="ppNumberList"/>
      </w:pPr>
      <w:r>
        <w:t xml:space="preserve">Execute the </w:t>
      </w:r>
      <w:proofErr w:type="spellStart"/>
      <w:r w:rsidRPr="007426A9">
        <w:t>HTMLLab.deploy.cmd</w:t>
      </w:r>
      <w:proofErr w:type="spellEnd"/>
      <w:r>
        <w:t xml:space="preserve"> batch file with the </w:t>
      </w:r>
      <w:r w:rsidRPr="00F006CA">
        <w:rPr>
          <w:b/>
        </w:rPr>
        <w:t>/t</w:t>
      </w:r>
      <w:r>
        <w:t xml:space="preserve"> (for Trial) </w:t>
      </w:r>
      <w:r w:rsidR="008574B2">
        <w:t xml:space="preserve">flag. For example, if you are still </w:t>
      </w:r>
      <w:r w:rsidR="00BB3517">
        <w:t xml:space="preserve">using the </w:t>
      </w:r>
      <w:proofErr w:type="spellStart"/>
      <w:r w:rsidR="00BB3517">
        <w:t>HTMLLab</w:t>
      </w:r>
      <w:proofErr w:type="spellEnd"/>
      <w:r w:rsidR="00BB3517">
        <w:t xml:space="preserve"> project from E</w:t>
      </w:r>
      <w:r w:rsidR="008574B2">
        <w:t xml:space="preserve">xercise </w:t>
      </w:r>
      <w:r w:rsidR="00BB3517">
        <w:t>1</w:t>
      </w:r>
      <w:r w:rsidR="008574B2">
        <w:t>, type</w:t>
      </w:r>
      <w:r w:rsidR="00BB3517">
        <w:t>:</w:t>
      </w:r>
    </w:p>
    <w:p w:rsidR="00515F8D" w:rsidRDefault="00515F8D" w:rsidP="00515F8D">
      <w:pPr>
        <w:pStyle w:val="ppCodeLanguageIndent"/>
      </w:pPr>
      <w:r>
        <w:t>CMD</w:t>
      </w:r>
    </w:p>
    <w:p w:rsidR="00AF5123" w:rsidRPr="00515F8D" w:rsidRDefault="009C64D6" w:rsidP="00515F8D">
      <w:pPr>
        <w:pStyle w:val="ppCodeIndent"/>
        <w:rPr>
          <w:b/>
        </w:rPr>
      </w:pPr>
      <w:r w:rsidRPr="00515F8D">
        <w:rPr>
          <w:b/>
        </w:rPr>
        <w:t>"%TrainingKitInstallFolder%</w:t>
      </w:r>
      <w:r w:rsidR="008574B2" w:rsidRPr="00515F8D">
        <w:rPr>
          <w:b/>
        </w:rPr>
        <w:t>\Labs\WebDevelopment\</w:t>
      </w:r>
      <w:r w:rsidR="00325FFB" w:rsidRPr="00515F8D">
        <w:rPr>
          <w:b/>
        </w:rPr>
        <w:t>Source\</w:t>
      </w:r>
      <w:r w:rsidR="008574B2" w:rsidRPr="00515F8D">
        <w:rPr>
          <w:b/>
        </w:rPr>
        <w:t>Ex01</w:t>
      </w:r>
      <w:r w:rsidR="00557316" w:rsidRPr="00515F8D">
        <w:rPr>
          <w:b/>
        </w:rPr>
        <w:t>-</w:t>
      </w:r>
      <w:r w:rsidR="008574B2" w:rsidRPr="00515F8D">
        <w:rPr>
          <w:b/>
        </w:rPr>
        <w:t>HTMLCodeSnippets\begin</w:t>
      </w:r>
      <w:r w:rsidR="0092476A" w:rsidRPr="00515F8D">
        <w:rPr>
          <w:b/>
        </w:rPr>
        <w:t>\C#</w:t>
      </w:r>
      <w:r w:rsidR="008574B2" w:rsidRPr="00515F8D">
        <w:rPr>
          <w:b/>
        </w:rPr>
        <w:t>\HTMLLab\obj\Staging\Package</w:t>
      </w:r>
      <w:r w:rsidR="00AF5123" w:rsidRPr="00515F8D">
        <w:rPr>
          <w:b/>
        </w:rPr>
        <w:t>\HTMLLab.deploy.cmd</w:t>
      </w:r>
      <w:r w:rsidRPr="00515F8D">
        <w:rPr>
          <w:b/>
        </w:rPr>
        <w:t>"</w:t>
      </w:r>
      <w:r w:rsidR="00AF5123" w:rsidRPr="00515F8D">
        <w:rPr>
          <w:b/>
        </w:rPr>
        <w:t xml:space="preserve"> </w:t>
      </w:r>
      <w:r w:rsidR="00AF5123" w:rsidRPr="00F006CA">
        <w:rPr>
          <w:b/>
          <w:highlight w:val="yellow"/>
        </w:rPr>
        <w:t>/t</w:t>
      </w:r>
    </w:p>
    <w:p w:rsidR="00515F8D" w:rsidRDefault="00515F8D" w:rsidP="00515F8D">
      <w:pPr>
        <w:pStyle w:val="ppBodyTextIndent"/>
      </w:pPr>
    </w:p>
    <w:p w:rsidR="00D22FEE" w:rsidRPr="00D22FEE" w:rsidRDefault="00D22FEE" w:rsidP="00D22FEE">
      <w:pPr>
        <w:pStyle w:val="ppFigureIndent"/>
      </w:pPr>
      <w:r w:rsidRPr="00D22FEE">
        <w:rPr>
          <w:noProof/>
          <w:lang w:val="es-AR" w:eastAsia="es-AR" w:bidi="ar-SA"/>
        </w:rPr>
        <w:drawing>
          <wp:inline distT="0" distB="0" distL="0" distR="0">
            <wp:extent cx="5939790" cy="2997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99783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33</w:t>
      </w:r>
      <w:r w:rsidR="004E1220">
        <w:rPr>
          <w:noProof/>
        </w:rPr>
        <w:fldChar w:fldCharType="end"/>
      </w:r>
    </w:p>
    <w:p w:rsidR="00AF5123" w:rsidRDefault="00AF5123" w:rsidP="00AF5123">
      <w:pPr>
        <w:pStyle w:val="ppFigureCaptionIndent"/>
        <w:numPr>
          <w:ilvl w:val="0"/>
          <w:numId w:val="0"/>
        </w:numPr>
        <w:ind w:left="754"/>
      </w:pPr>
      <w:r>
        <w:t xml:space="preserve">Executing the deployment command batch file in </w:t>
      </w:r>
      <w:r w:rsidRPr="007426A9">
        <w:t>Trial</w:t>
      </w:r>
      <w:r>
        <w:t xml:space="preserve"> mode</w:t>
      </w:r>
    </w:p>
    <w:p w:rsidR="009E23B5" w:rsidRPr="009E23B5" w:rsidRDefault="009E23B5" w:rsidP="009E23B5">
      <w:pPr>
        <w:pStyle w:val="ppBodyTextIndent"/>
      </w:pPr>
    </w:p>
    <w:p w:rsidR="00AF5123" w:rsidRDefault="00AF5123" w:rsidP="00AF5123">
      <w:pPr>
        <w:pStyle w:val="ppNumberList"/>
      </w:pPr>
      <w:r>
        <w:t xml:space="preserve">Examine the output of the </w:t>
      </w:r>
      <w:r w:rsidRPr="007426A9">
        <w:t>Trial</w:t>
      </w:r>
      <w:r>
        <w:t xml:space="preserve"> deployment.</w:t>
      </w:r>
    </w:p>
    <w:p w:rsidR="00060E43" w:rsidRPr="00060E43" w:rsidRDefault="002A5672" w:rsidP="00060E43">
      <w:pPr>
        <w:pStyle w:val="ppFigureIndent"/>
      </w:pPr>
      <w:r>
        <w:rPr>
          <w:noProof/>
          <w:lang w:val="es-AR" w:eastAsia="es-AR" w:bidi="ar-SA"/>
        </w:rPr>
        <w:lastRenderedPageBreak/>
        <w:drawing>
          <wp:inline distT="0" distB="0" distL="0" distR="0">
            <wp:extent cx="5943600" cy="3529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933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34</w:t>
      </w:r>
      <w:r w:rsidR="004E1220">
        <w:rPr>
          <w:noProof/>
        </w:rPr>
        <w:fldChar w:fldCharType="end"/>
      </w:r>
    </w:p>
    <w:p w:rsidR="00AF5123" w:rsidRDefault="00AF5123" w:rsidP="00AF5123">
      <w:pPr>
        <w:pStyle w:val="ppFigureCaptionIndent"/>
        <w:numPr>
          <w:ilvl w:val="0"/>
          <w:numId w:val="0"/>
        </w:numPr>
        <w:ind w:left="754"/>
      </w:pPr>
      <w:r>
        <w:t xml:space="preserve">Results of the </w:t>
      </w:r>
      <w:r w:rsidRPr="0074581D">
        <w:t>Trial</w:t>
      </w:r>
      <w:r>
        <w:t xml:space="preserve"> deployment</w:t>
      </w:r>
    </w:p>
    <w:p w:rsidR="0091428C" w:rsidRPr="0091428C" w:rsidRDefault="0091428C" w:rsidP="0091428C">
      <w:pPr>
        <w:pStyle w:val="ppBodyTextIndent"/>
      </w:pPr>
    </w:p>
    <w:p w:rsidR="00AF5123" w:rsidRDefault="00AF5123" w:rsidP="00AA16F7">
      <w:pPr>
        <w:pStyle w:val="ppBodyTextIndent"/>
      </w:pPr>
      <w:proofErr w:type="spellStart"/>
      <w:r>
        <w:t>MSDeploy</w:t>
      </w:r>
      <w:proofErr w:type="spellEnd"/>
      <w:r>
        <w:t xml:space="preserve"> has added </w:t>
      </w:r>
      <w:r w:rsidR="00022B1D">
        <w:t>five</w:t>
      </w:r>
      <w:r>
        <w:t xml:space="preserve"> additional files to the specified location.</w:t>
      </w:r>
    </w:p>
    <w:p w:rsidR="00AF5123" w:rsidRDefault="00AF5123" w:rsidP="00AF5123">
      <w:pPr>
        <w:pStyle w:val="ppNumberList"/>
      </w:pPr>
      <w:r>
        <w:t xml:space="preserve">Execute the deployment by re-running this </w:t>
      </w:r>
      <w:proofErr w:type="spellStart"/>
      <w:r>
        <w:t>HTMLLab.deploy.cmd</w:t>
      </w:r>
      <w:proofErr w:type="spellEnd"/>
      <w:r>
        <w:t xml:space="preserve"> batch file. In this instance remove the </w:t>
      </w:r>
      <w:r w:rsidRPr="00F006CA">
        <w:rPr>
          <w:b/>
        </w:rPr>
        <w:t>/t</w:t>
      </w:r>
      <w:r>
        <w:t xml:space="preserve"> (trail) flag and replace it with the </w:t>
      </w:r>
      <w:r w:rsidRPr="00F006CA">
        <w:rPr>
          <w:b/>
        </w:rPr>
        <w:t>/y</w:t>
      </w:r>
      <w:r>
        <w:t xml:space="preserve"> (for Yes) flag by typing:</w:t>
      </w:r>
    </w:p>
    <w:p w:rsidR="00515F8D" w:rsidRDefault="00515F8D" w:rsidP="00515F8D">
      <w:pPr>
        <w:pStyle w:val="ppCodeLanguageIndent"/>
      </w:pPr>
      <w:r>
        <w:t>CMD</w:t>
      </w:r>
    </w:p>
    <w:p w:rsidR="00AF5123" w:rsidRPr="00515F8D" w:rsidRDefault="005544C2" w:rsidP="00515F8D">
      <w:pPr>
        <w:pStyle w:val="ppCodeIndent"/>
        <w:rPr>
          <w:b/>
        </w:rPr>
      </w:pPr>
      <w:r w:rsidRPr="00515F8D">
        <w:rPr>
          <w:b/>
        </w:rPr>
        <w:t>"%TrainingKitInstallFolder%</w:t>
      </w:r>
      <w:r w:rsidR="0043288C" w:rsidRPr="00515F8D">
        <w:rPr>
          <w:b/>
        </w:rPr>
        <w:t>\Labs\WebDevelopment\</w:t>
      </w:r>
      <w:r w:rsidR="00325FFB" w:rsidRPr="00515F8D">
        <w:rPr>
          <w:b/>
        </w:rPr>
        <w:t>Source\</w:t>
      </w:r>
      <w:r w:rsidR="0043288C" w:rsidRPr="00515F8D">
        <w:rPr>
          <w:b/>
        </w:rPr>
        <w:t>Ex01</w:t>
      </w:r>
      <w:r w:rsidR="00557316" w:rsidRPr="00515F8D">
        <w:rPr>
          <w:b/>
        </w:rPr>
        <w:t>-</w:t>
      </w:r>
      <w:r w:rsidR="0043288C" w:rsidRPr="00515F8D">
        <w:rPr>
          <w:b/>
        </w:rPr>
        <w:t>HTMLCodeSnippets\begin</w:t>
      </w:r>
      <w:r w:rsidR="0092476A" w:rsidRPr="00515F8D">
        <w:rPr>
          <w:b/>
        </w:rPr>
        <w:t>\C#</w:t>
      </w:r>
      <w:r w:rsidR="0043288C" w:rsidRPr="00515F8D">
        <w:rPr>
          <w:b/>
        </w:rPr>
        <w:t>\HTMLLab\obj\Staging\Package\HTMLLab.deploy.cmd</w:t>
      </w:r>
      <w:r w:rsidRPr="00515F8D">
        <w:rPr>
          <w:b/>
        </w:rPr>
        <w:t>"</w:t>
      </w:r>
      <w:r w:rsidR="0043288C" w:rsidRPr="00515F8D">
        <w:rPr>
          <w:b/>
        </w:rPr>
        <w:t xml:space="preserve"> </w:t>
      </w:r>
      <w:r w:rsidR="0043288C" w:rsidRPr="00F006CA">
        <w:rPr>
          <w:b/>
          <w:highlight w:val="yellow"/>
        </w:rPr>
        <w:t>/y</w:t>
      </w:r>
    </w:p>
    <w:p w:rsidR="00515F8D" w:rsidRDefault="00515F8D" w:rsidP="00515F8D">
      <w:pPr>
        <w:pStyle w:val="ppBodyTextIndent"/>
      </w:pPr>
    </w:p>
    <w:p w:rsidR="00F006CA" w:rsidRPr="00F006CA" w:rsidRDefault="00F006CA" w:rsidP="00F006CA">
      <w:pPr>
        <w:pStyle w:val="ppFigureIndent"/>
      </w:pPr>
      <w:r>
        <w:rPr>
          <w:noProof/>
          <w:lang w:val="es-AR" w:eastAsia="es-AR" w:bidi="ar-SA"/>
        </w:rPr>
        <w:lastRenderedPageBreak/>
        <w:drawing>
          <wp:inline distT="0" distB="0" distL="0" distR="0">
            <wp:extent cx="5939790" cy="2997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99783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35</w:t>
      </w:r>
      <w:r w:rsidR="004E1220">
        <w:rPr>
          <w:noProof/>
        </w:rPr>
        <w:fldChar w:fldCharType="end"/>
      </w:r>
    </w:p>
    <w:p w:rsidR="00AF5123" w:rsidRDefault="00AF5123" w:rsidP="00AF5123">
      <w:pPr>
        <w:pStyle w:val="ppFigureCaptionIndent"/>
        <w:numPr>
          <w:ilvl w:val="0"/>
          <w:numId w:val="0"/>
        </w:numPr>
        <w:ind w:left="754"/>
      </w:pPr>
      <w:r>
        <w:t xml:space="preserve">Executing the deployment command batch file in </w:t>
      </w:r>
      <w:r w:rsidRPr="0074581D">
        <w:t>Yes</w:t>
      </w:r>
      <w:r>
        <w:t xml:space="preserve"> mode</w:t>
      </w:r>
    </w:p>
    <w:p w:rsidR="009E23B5" w:rsidRPr="009E23B5" w:rsidRDefault="009E23B5" w:rsidP="00515F8D">
      <w:pPr>
        <w:pStyle w:val="ppBodyTextIndent"/>
      </w:pPr>
    </w:p>
    <w:p w:rsidR="00AF5123" w:rsidRDefault="00AF5123" w:rsidP="00AF5123">
      <w:pPr>
        <w:pStyle w:val="ppNumberList"/>
      </w:pPr>
      <w:r>
        <w:t>Examine the output of the deployment.</w:t>
      </w:r>
    </w:p>
    <w:p w:rsidR="00C27073" w:rsidRPr="00C27073" w:rsidRDefault="002A5672" w:rsidP="00C27073">
      <w:pPr>
        <w:pStyle w:val="ppFigureIndent"/>
      </w:pPr>
      <w:r>
        <w:rPr>
          <w:noProof/>
          <w:lang w:val="es-AR" w:eastAsia="es-AR" w:bidi="ar-SA"/>
        </w:rPr>
        <w:drawing>
          <wp:inline distT="0" distB="0" distL="0" distR="0">
            <wp:extent cx="5943600" cy="3528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869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36</w:t>
      </w:r>
      <w:r w:rsidR="004E1220">
        <w:rPr>
          <w:noProof/>
        </w:rPr>
        <w:fldChar w:fldCharType="end"/>
      </w:r>
    </w:p>
    <w:p w:rsidR="00AF5123" w:rsidRDefault="00AF5123" w:rsidP="00AF5123">
      <w:pPr>
        <w:pStyle w:val="ppFigureCaptionIndent"/>
        <w:numPr>
          <w:ilvl w:val="0"/>
          <w:numId w:val="0"/>
        </w:numPr>
        <w:ind w:left="754"/>
      </w:pPr>
      <w:r>
        <w:t xml:space="preserve">Executing the deployment command batch file in </w:t>
      </w:r>
      <w:r w:rsidRPr="0074581D">
        <w:t>Yes</w:t>
      </w:r>
      <w:r>
        <w:t xml:space="preserve"> mode</w:t>
      </w:r>
    </w:p>
    <w:p w:rsidR="0091428C" w:rsidRPr="0091428C" w:rsidRDefault="0091428C" w:rsidP="0091428C">
      <w:pPr>
        <w:pStyle w:val="ppBodyTextIndent"/>
      </w:pPr>
    </w:p>
    <w:p w:rsidR="00AF5123" w:rsidRPr="00D22FEE" w:rsidRDefault="00AF5123" w:rsidP="00D22FEE">
      <w:pPr>
        <w:pStyle w:val="ppBodyTextIndent"/>
      </w:pPr>
      <w:proofErr w:type="spellStart"/>
      <w:r w:rsidRPr="00D22FEE">
        <w:t>MSBuild</w:t>
      </w:r>
      <w:proofErr w:type="spellEnd"/>
      <w:r w:rsidRPr="00D22FEE">
        <w:t xml:space="preserve"> has deployed the package to the specified physical location.</w:t>
      </w:r>
    </w:p>
    <w:p w:rsidR="00AF5123" w:rsidRDefault="00D22FEE" w:rsidP="00D22FEE">
      <w:pPr>
        <w:pStyle w:val="ppFigureIndent"/>
      </w:pPr>
      <w:r w:rsidRPr="00D22FEE">
        <w:rPr>
          <w:noProof/>
          <w:lang w:val="es-AR" w:eastAsia="es-AR" w:bidi="ar-SA"/>
        </w:rPr>
        <w:drawing>
          <wp:inline distT="0" distB="0" distL="0" distR="0">
            <wp:extent cx="4895850" cy="3028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895850" cy="302895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37</w:t>
      </w:r>
      <w:r w:rsidR="004E1220">
        <w:rPr>
          <w:noProof/>
        </w:rPr>
        <w:fldChar w:fldCharType="end"/>
      </w:r>
    </w:p>
    <w:p w:rsidR="00AF5123" w:rsidRDefault="00AF5123" w:rsidP="00AF5123">
      <w:pPr>
        <w:pStyle w:val="ppFigureCaptionIndent"/>
        <w:numPr>
          <w:ilvl w:val="0"/>
          <w:numId w:val="0"/>
        </w:numPr>
        <w:ind w:left="754"/>
      </w:pPr>
      <w:r>
        <w:t>Deployed web application package</w:t>
      </w:r>
    </w:p>
    <w:p w:rsidR="00AA16F7" w:rsidRPr="00AA16F7" w:rsidRDefault="00AA16F7" w:rsidP="00AA16F7">
      <w:pPr>
        <w:pStyle w:val="ppBodyTextIndent"/>
      </w:pPr>
    </w:p>
    <w:p w:rsidR="00AF5123" w:rsidRDefault="00AF5123" w:rsidP="00AF5123">
      <w:pPr>
        <w:pStyle w:val="ppListEnd"/>
      </w:pPr>
    </w:p>
    <w:p w:rsidR="00540339" w:rsidRDefault="00540339" w:rsidP="00540339">
      <w:pPr>
        <w:pStyle w:val="Heading1"/>
      </w:pPr>
      <w:r>
        <w:t>Next Step</w:t>
      </w:r>
    </w:p>
    <w:sdt>
      <w:sdtPr>
        <w:rPr>
          <w:rStyle w:val="Hyperlink"/>
        </w:rPr>
        <w:alias w:val="Topic Link"/>
        <w:tag w:val="f8ac34c2-e772-4118-bf22-0f556d3073ed"/>
        <w:id w:val="104061539"/>
        <w:placeholder>
          <w:docPart w:val="DefaultPlaceholder_22675703"/>
        </w:placeholder>
        <w:text/>
      </w:sdtPr>
      <w:sdtEndPr>
        <w:rPr>
          <w:rStyle w:val="DefaultParagraphFont"/>
          <w:rFonts w:cstheme="minorBidi"/>
          <w:color w:val="auto"/>
          <w:u w:val="none"/>
        </w:rPr>
      </w:sdtEndPr>
      <w:sdtContent>
        <w:p w:rsidR="00540339" w:rsidRDefault="00540339" w:rsidP="00540339">
          <w:r>
            <w:rPr>
              <w:rStyle w:val="Hyperlink"/>
            </w:rPr>
            <w:t>Exercise 3: Verification</w:t>
          </w:r>
        </w:p>
      </w:sdtContent>
    </w:sdt>
    <w:p w:rsidR="00540339" w:rsidRPr="00540339" w:rsidRDefault="00540339" w:rsidP="00540339">
      <w:pPr>
        <w:pStyle w:val="ppListEnd"/>
      </w:pPr>
    </w:p>
    <w:bookmarkStart w:id="27" w:name="_Toc282089432" w:displacedByCustomXml="next"/>
    <w:sdt>
      <w:sdtPr>
        <w:alias w:val="Topic"/>
        <w:tag w:val="f8ac34c2-e772-4118-bf22-0f556d3073ed"/>
        <w:id w:val="106586991"/>
        <w:placeholder>
          <w:docPart w:val="DefaultPlaceholder_22675703"/>
        </w:placeholder>
        <w:text/>
      </w:sdtPr>
      <w:sdtContent>
        <w:p w:rsidR="00DC54D5" w:rsidRDefault="001B043E" w:rsidP="001B043E">
          <w:pPr>
            <w:pStyle w:val="Heading3"/>
            <w:rPr>
              <w:highlight w:val="yellow"/>
            </w:rPr>
          </w:pPr>
          <w:r>
            <w:t>Exercise 3: Verification</w:t>
          </w:r>
        </w:p>
      </w:sdtContent>
    </w:sdt>
    <w:bookmarkEnd w:id="27" w:displacedByCustomXml="prev"/>
    <w:p w:rsidR="00AF5123" w:rsidRPr="00752F10" w:rsidRDefault="00AF5123" w:rsidP="00AF5123">
      <w:pPr>
        <w:pStyle w:val="ppBodyText"/>
      </w:pPr>
      <w:r>
        <w:t>In this verification, you will validate successful dep</w:t>
      </w:r>
      <w:r w:rsidR="000D19A5">
        <w:t>loyment of the web application.</w:t>
      </w:r>
    </w:p>
    <w:p w:rsidR="00AF5123" w:rsidRDefault="00AF5123" w:rsidP="00AF5123">
      <w:pPr>
        <w:pStyle w:val="ppNumberList"/>
      </w:pPr>
      <w:r>
        <w:t xml:space="preserve">In </w:t>
      </w:r>
      <w:r w:rsidRPr="00784EC5">
        <w:rPr>
          <w:b/>
        </w:rPr>
        <w:t>IIS Manager</w:t>
      </w:r>
      <w:r w:rsidR="00D22FEE">
        <w:t>, right-</w:t>
      </w:r>
      <w:r>
        <w:t xml:space="preserve">click on the </w:t>
      </w:r>
      <w:proofErr w:type="spellStart"/>
      <w:r w:rsidRPr="00240B91">
        <w:t>HTMLWebApp</w:t>
      </w:r>
      <w:proofErr w:type="spellEnd"/>
      <w:r>
        <w:t xml:space="preserve"> Web Application and select </w:t>
      </w:r>
      <w:r w:rsidRPr="000C228F">
        <w:rPr>
          <w:b/>
        </w:rPr>
        <w:t>Switch to Content View</w:t>
      </w:r>
      <w:r>
        <w:t xml:space="preserve"> from the menu. The content view for the </w:t>
      </w:r>
      <w:proofErr w:type="spellStart"/>
      <w:r w:rsidRPr="00240B91">
        <w:t>HTMLWebApp</w:t>
      </w:r>
      <w:proofErr w:type="spellEnd"/>
      <w:r>
        <w:t xml:space="preserve"> appears.</w:t>
      </w:r>
    </w:p>
    <w:p w:rsidR="00BB1451" w:rsidRPr="00BB1451" w:rsidRDefault="00BB1451" w:rsidP="00BB1451">
      <w:pPr>
        <w:pStyle w:val="ppFigureIndent"/>
      </w:pPr>
      <w:r>
        <w:rPr>
          <w:noProof/>
          <w:lang w:val="es-AR" w:eastAsia="es-AR" w:bidi="ar-SA"/>
        </w:rPr>
        <w:lastRenderedPageBreak/>
        <w:drawing>
          <wp:inline distT="0" distB="0" distL="0" distR="0">
            <wp:extent cx="5943600" cy="30841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8419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38</w:t>
      </w:r>
      <w:r w:rsidR="004E1220">
        <w:rPr>
          <w:noProof/>
        </w:rPr>
        <w:fldChar w:fldCharType="end"/>
      </w:r>
    </w:p>
    <w:p w:rsidR="00AF5123" w:rsidRDefault="00AF5123" w:rsidP="00AF5123">
      <w:pPr>
        <w:pStyle w:val="ppFigureCaptionIndent"/>
        <w:numPr>
          <w:ilvl w:val="0"/>
          <w:numId w:val="0"/>
        </w:numPr>
        <w:ind w:left="754"/>
      </w:pPr>
      <w:proofErr w:type="spellStart"/>
      <w:r>
        <w:t>HTMLWebApp</w:t>
      </w:r>
      <w:proofErr w:type="spellEnd"/>
      <w:r>
        <w:t xml:space="preserve"> contents view</w:t>
      </w:r>
    </w:p>
    <w:p w:rsidR="009E23B5" w:rsidRPr="009E23B5" w:rsidRDefault="009E23B5" w:rsidP="009E23B5">
      <w:pPr>
        <w:pStyle w:val="ppBodyTextIndent"/>
      </w:pPr>
    </w:p>
    <w:p w:rsidR="00AF5123" w:rsidRDefault="00AF5123" w:rsidP="00AF5123">
      <w:pPr>
        <w:pStyle w:val="ppNumberList"/>
      </w:pPr>
      <w:r>
        <w:t>Right</w:t>
      </w:r>
      <w:r w:rsidR="00B22A86">
        <w:t>-</w:t>
      </w:r>
      <w:r>
        <w:t xml:space="preserve">click the </w:t>
      </w:r>
      <w:r w:rsidRPr="00240B91">
        <w:t>Default.aspx</w:t>
      </w:r>
      <w:r w:rsidRPr="00AA16F7">
        <w:t xml:space="preserve"> </w:t>
      </w:r>
      <w:proofErr w:type="gramStart"/>
      <w:r>
        <w:t>file</w:t>
      </w:r>
      <w:proofErr w:type="gramEnd"/>
      <w:r w:rsidR="00B22A86">
        <w:t>,</w:t>
      </w:r>
      <w:r>
        <w:t xml:space="preserve"> and select </w:t>
      </w:r>
      <w:r w:rsidRPr="000C228F">
        <w:rPr>
          <w:b/>
        </w:rPr>
        <w:t>Browse</w:t>
      </w:r>
      <w:r>
        <w:t xml:space="preserve"> from the menu.</w:t>
      </w:r>
    </w:p>
    <w:p w:rsidR="00AF5123" w:rsidRDefault="00AF5123" w:rsidP="00AF5123">
      <w:pPr>
        <w:pStyle w:val="ppNumberList"/>
      </w:pPr>
      <w:r>
        <w:t xml:space="preserve">Verify that the Default.aspx page for the </w:t>
      </w:r>
      <w:proofErr w:type="spellStart"/>
      <w:r>
        <w:t>HTMLWebApp</w:t>
      </w:r>
      <w:proofErr w:type="spellEnd"/>
      <w:r>
        <w:t xml:space="preserve"> loads.</w:t>
      </w:r>
    </w:p>
    <w:p w:rsidR="00AF5123" w:rsidRDefault="00BB1451" w:rsidP="00BB1451">
      <w:pPr>
        <w:pStyle w:val="ppFigureIndent"/>
      </w:pPr>
      <w:r w:rsidRPr="00BB1451">
        <w:rPr>
          <w:noProof/>
          <w:lang w:val="es-AR" w:eastAsia="es-AR" w:bidi="ar-SA"/>
        </w:rPr>
        <w:lastRenderedPageBreak/>
        <w:drawing>
          <wp:inline distT="0" distB="0" distL="0" distR="0">
            <wp:extent cx="5939790" cy="47231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723130"/>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39</w:t>
      </w:r>
      <w:r w:rsidR="004E1220">
        <w:rPr>
          <w:noProof/>
        </w:rPr>
        <w:fldChar w:fldCharType="end"/>
      </w:r>
    </w:p>
    <w:p w:rsidR="00AF5123" w:rsidRDefault="00AF5123" w:rsidP="00AF5123">
      <w:pPr>
        <w:pStyle w:val="ppFigureCaptionIndent"/>
        <w:numPr>
          <w:ilvl w:val="0"/>
          <w:numId w:val="0"/>
        </w:numPr>
        <w:ind w:left="754"/>
      </w:pPr>
      <w:r>
        <w:t>Deployed web application</w:t>
      </w:r>
    </w:p>
    <w:p w:rsidR="00AA16F7" w:rsidRPr="00AA16F7" w:rsidRDefault="00AA16F7" w:rsidP="00AA16F7">
      <w:pPr>
        <w:pStyle w:val="ppBodyTextIndent"/>
      </w:pPr>
    </w:p>
    <w:p w:rsidR="00DC54D5" w:rsidRDefault="00DC54D5" w:rsidP="0043288C">
      <w:pPr>
        <w:pStyle w:val="ppListEnd"/>
      </w:pPr>
    </w:p>
    <w:p w:rsidR="00540339" w:rsidRDefault="00540339" w:rsidP="00540339">
      <w:pPr>
        <w:pStyle w:val="Heading1"/>
      </w:pPr>
      <w:r>
        <w:t>Next Step</w:t>
      </w:r>
    </w:p>
    <w:sdt>
      <w:sdtPr>
        <w:rPr>
          <w:rStyle w:val="Hyperlink"/>
        </w:rPr>
        <w:alias w:val="Topic Link"/>
        <w:tag w:val="c5f17980-979f-4b14-89c4-a58c783b63dc"/>
        <w:id w:val="104061543"/>
        <w:placeholder>
          <w:docPart w:val="DefaultPlaceholder_22675703"/>
        </w:placeholder>
        <w:text/>
      </w:sdtPr>
      <w:sdtEndPr>
        <w:rPr>
          <w:rStyle w:val="DefaultParagraphFont"/>
          <w:rFonts w:cstheme="minorBidi"/>
          <w:color w:val="auto"/>
          <w:u w:val="none"/>
        </w:rPr>
      </w:sdtEndPr>
      <w:sdtContent>
        <w:p w:rsidR="00540339" w:rsidRDefault="00540339" w:rsidP="00540339">
          <w:r>
            <w:rPr>
              <w:rStyle w:val="Hyperlink"/>
            </w:rPr>
            <w:t>Exercise 4: Packaging and Deploying Web Applications for Internet Information Server (IIS)</w:t>
          </w:r>
        </w:p>
      </w:sdtContent>
    </w:sdt>
    <w:p w:rsidR="00540339" w:rsidRPr="00540339" w:rsidRDefault="00540339" w:rsidP="00540339">
      <w:pPr>
        <w:pStyle w:val="ppListEnd"/>
      </w:pPr>
    </w:p>
    <w:bookmarkStart w:id="28" w:name="_Toc282089433" w:displacedByCustomXml="next"/>
    <w:sdt>
      <w:sdtPr>
        <w:alias w:val="Topic"/>
        <w:tag w:val="c5f17980-979f-4b14-89c4-a58c783b63dc"/>
        <w:id w:val="106587000"/>
        <w:placeholder>
          <w:docPart w:val="DefaultPlaceholder_22675703"/>
        </w:placeholder>
        <w:text/>
      </w:sdtPr>
      <w:sdtContent>
        <w:p w:rsidR="00DC54D5" w:rsidRDefault="00DC54D5" w:rsidP="00DC54D5">
          <w:pPr>
            <w:pStyle w:val="ppTopic"/>
          </w:pPr>
          <w:r>
            <w:t>Exercise 4: Packaging and Deploying Web Applications for Internet Information Server (IIS)</w:t>
          </w:r>
        </w:p>
      </w:sdtContent>
    </w:sdt>
    <w:bookmarkEnd w:id="28" w:displacedByCustomXml="prev"/>
    <w:p w:rsidR="00AF5123" w:rsidRPr="00557288" w:rsidRDefault="00AF5123" w:rsidP="00AF5123">
      <w:pPr>
        <w:pStyle w:val="ppBodyText"/>
      </w:pPr>
      <w:r>
        <w:lastRenderedPageBreak/>
        <w:t>In the previous exercise, you deployed a web application to the Visual Studio Development Studio. In this exercise</w:t>
      </w:r>
      <w:r w:rsidR="00557288">
        <w:t>,</w:t>
      </w:r>
      <w:r>
        <w:t xml:space="preserve"> you will deploy the same web application to IIS.</w:t>
      </w:r>
      <w:r w:rsidR="00132BB5">
        <w:t xml:space="preserve"> </w:t>
      </w:r>
      <w:r w:rsidR="00132BB5" w:rsidRPr="00132BB5">
        <w:rPr>
          <w:b/>
        </w:rPr>
        <w:t>In order to complete this exercise, you will n</w:t>
      </w:r>
      <w:r w:rsidR="00132BB5">
        <w:rPr>
          <w:b/>
        </w:rPr>
        <w:t>eed to launch Visual Studio as A</w:t>
      </w:r>
      <w:r w:rsidR="00132BB5" w:rsidRPr="00132BB5">
        <w:rPr>
          <w:b/>
        </w:rPr>
        <w:t>dministrator</w:t>
      </w:r>
      <w:r w:rsidR="00132BB5">
        <w:rPr>
          <w:b/>
        </w:rPr>
        <w:t xml:space="preserve">, by right-clicking the Visual Studio 2010 icon in the </w:t>
      </w:r>
      <w:r w:rsidR="00557288">
        <w:rPr>
          <w:b/>
        </w:rPr>
        <w:t>S</w:t>
      </w:r>
      <w:r w:rsidR="00132BB5">
        <w:rPr>
          <w:b/>
        </w:rPr>
        <w:t xml:space="preserve">tart menu and selecting </w:t>
      </w:r>
      <w:r w:rsidR="00557288">
        <w:rPr>
          <w:b/>
          <w:i/>
        </w:rPr>
        <w:t>Run as a</w:t>
      </w:r>
      <w:r w:rsidR="00132BB5" w:rsidRPr="00132BB5">
        <w:rPr>
          <w:b/>
          <w:i/>
        </w:rPr>
        <w:t>dministrator</w:t>
      </w:r>
      <w:r w:rsidR="00132BB5" w:rsidRPr="00557288">
        <w:t>.</w:t>
      </w:r>
    </w:p>
    <w:p w:rsidR="003D2DC8" w:rsidRDefault="003D2DC8" w:rsidP="003D2DC8">
      <w:pPr>
        <w:pStyle w:val="ppNote"/>
        <w:numPr>
          <w:ilvl w:val="0"/>
          <w:numId w:val="16"/>
        </w:numPr>
        <w:rPr>
          <w:noProof/>
        </w:rPr>
      </w:pPr>
      <w:r w:rsidRPr="00DA61F9">
        <w:rPr>
          <w:b/>
          <w:noProof/>
        </w:rPr>
        <w:t>Note:</w:t>
      </w:r>
      <w:r w:rsidRPr="00312F2F">
        <w:rPr>
          <w:noProof/>
        </w:rPr>
        <w:t xml:space="preserve"> </w:t>
      </w:r>
      <w:r>
        <w:rPr>
          <w:noProof/>
        </w:rPr>
        <w:t xml:space="preserve">To complete the tasks in this exercise, you must have completed all the tasks in Exercise 3, or use the solution from the </w:t>
      </w:r>
      <w:r w:rsidR="005544C2" w:rsidRPr="00557316">
        <w:rPr>
          <w:b/>
          <w:i/>
        </w:rPr>
        <w:t>%TrainingKitInstallFolder%</w:t>
      </w:r>
      <w:r w:rsidRPr="003D2DC8">
        <w:rPr>
          <w:b/>
          <w:i/>
        </w:rPr>
        <w:t>\Labs</w:t>
      </w:r>
      <w:r w:rsidR="00036D9E" w:rsidRPr="003D2DC8">
        <w:rPr>
          <w:b/>
          <w:i/>
        </w:rPr>
        <w:t>\</w:t>
      </w:r>
      <w:r w:rsidRPr="003D2DC8">
        <w:rPr>
          <w:b/>
          <w:i/>
        </w:rPr>
        <w:t>WebDevelopment\</w:t>
      </w:r>
      <w:r w:rsidR="00325FFB">
        <w:rPr>
          <w:b/>
          <w:i/>
        </w:rPr>
        <w:t>Source\</w:t>
      </w:r>
      <w:r w:rsidRPr="003D2DC8">
        <w:rPr>
          <w:b/>
          <w:i/>
        </w:rPr>
        <w:t>Ex04</w:t>
      </w:r>
      <w:r w:rsidR="00557316">
        <w:rPr>
          <w:b/>
          <w:i/>
        </w:rPr>
        <w:t>-</w:t>
      </w:r>
      <w:r w:rsidRPr="003D2DC8">
        <w:rPr>
          <w:b/>
          <w:i/>
        </w:rPr>
        <w:t>PackageDeployIIS\begin</w:t>
      </w:r>
      <w:r w:rsidR="00860BC1">
        <w:rPr>
          <w:b/>
          <w:i/>
        </w:rPr>
        <w:t>\C#</w:t>
      </w:r>
      <w:r>
        <w:rPr>
          <w:b/>
          <w:i/>
        </w:rPr>
        <w:t>\</w:t>
      </w:r>
      <w:r w:rsidRPr="00757D1F">
        <w:rPr>
          <w:b/>
          <w:i/>
        </w:rPr>
        <w:t>HTMLLab</w:t>
      </w:r>
      <w:r>
        <w:rPr>
          <w:noProof/>
        </w:rPr>
        <w:t xml:space="preserve"> folder.</w:t>
      </w:r>
    </w:p>
    <w:p w:rsidR="00AA16F7" w:rsidRDefault="00AA16F7" w:rsidP="00AA16F7">
      <w:pPr>
        <w:pStyle w:val="ppBodyText"/>
        <w:rPr>
          <w:noProof/>
        </w:rPr>
      </w:pPr>
    </w:p>
    <w:p w:rsidR="0091428C" w:rsidRDefault="0091428C" w:rsidP="0091428C">
      <w:pPr>
        <w:pStyle w:val="ppListEnd"/>
      </w:pPr>
    </w:p>
    <w:p w:rsidR="00AF5123" w:rsidRDefault="001B043E" w:rsidP="0091428C">
      <w:pPr>
        <w:pStyle w:val="ppProcedureStart"/>
      </w:pPr>
      <w:bookmarkStart w:id="29" w:name="_Toc282089434"/>
      <w:r>
        <w:t>Task 1 – Open</w:t>
      </w:r>
      <w:r w:rsidR="001703D3">
        <w:t>ing</w:t>
      </w:r>
      <w:r>
        <w:t xml:space="preserve"> the </w:t>
      </w:r>
      <w:r w:rsidR="001703D3">
        <w:t>P</w:t>
      </w:r>
      <w:r>
        <w:t xml:space="preserve">roject </w:t>
      </w:r>
      <w:r w:rsidR="001703D3">
        <w:t>P</w:t>
      </w:r>
      <w:r>
        <w:t xml:space="preserve">roperties </w:t>
      </w:r>
      <w:r w:rsidR="001703D3">
        <w:t>P</w:t>
      </w:r>
      <w:r>
        <w:t xml:space="preserve">ublish </w:t>
      </w:r>
      <w:r w:rsidR="001703D3">
        <w:t>P</w:t>
      </w:r>
      <w:r>
        <w:t xml:space="preserve">age, </w:t>
      </w:r>
      <w:r w:rsidR="001703D3">
        <w:t>S</w:t>
      </w:r>
      <w:r>
        <w:t>et</w:t>
      </w:r>
      <w:r w:rsidR="001703D3">
        <w:t>ting</w:t>
      </w:r>
      <w:r>
        <w:t xml:space="preserve"> the </w:t>
      </w:r>
      <w:r w:rsidR="001703D3">
        <w:t>W</w:t>
      </w:r>
      <w:r>
        <w:t xml:space="preserve">eb </w:t>
      </w:r>
      <w:r w:rsidR="00022B1D">
        <w:t>Application</w:t>
      </w:r>
      <w:r>
        <w:t xml:space="preserve"> to </w:t>
      </w:r>
      <w:r w:rsidR="001703D3">
        <w:t>U</w:t>
      </w:r>
      <w:r>
        <w:t xml:space="preserve">se IIS and </w:t>
      </w:r>
      <w:r w:rsidR="001703D3">
        <w:t>C</w:t>
      </w:r>
      <w:r>
        <w:t xml:space="preserve">reate a </w:t>
      </w:r>
      <w:r w:rsidR="001703D3">
        <w:t>P</w:t>
      </w:r>
      <w:r>
        <w:t>ackage.</w:t>
      </w:r>
      <w:bookmarkEnd w:id="29"/>
    </w:p>
    <w:p w:rsidR="00AF5123" w:rsidRPr="00854804" w:rsidRDefault="00AF5123" w:rsidP="00AF5123">
      <w:pPr>
        <w:pStyle w:val="ppBodyText"/>
      </w:pPr>
      <w:r>
        <w:t>In this task, you will open the product properties page, set the web application to use IIS and examine some of the features and settings available.</w:t>
      </w:r>
    </w:p>
    <w:p w:rsidR="006D17CB" w:rsidRDefault="006D17CB" w:rsidP="006D17CB">
      <w:pPr>
        <w:pStyle w:val="ppNumberList"/>
      </w:pPr>
      <w:r>
        <w:t>Using Windows Explorer, create a new folder “C:\HTMLLab”</w:t>
      </w:r>
      <w:r w:rsidR="00AA16F7">
        <w:t>.</w:t>
      </w:r>
    </w:p>
    <w:p w:rsidR="00AF5123" w:rsidRDefault="006D17CB" w:rsidP="00AF5123">
      <w:pPr>
        <w:pStyle w:val="ppNumberList"/>
      </w:pPr>
      <w:r>
        <w:t>In Visual Studio, o</w:t>
      </w:r>
      <w:r w:rsidR="00AF5123">
        <w:t xml:space="preserve">pen the properties page for the </w:t>
      </w:r>
      <w:proofErr w:type="spellStart"/>
      <w:r w:rsidR="00AF5123" w:rsidRPr="00F43C71">
        <w:t>HTMLLab</w:t>
      </w:r>
      <w:proofErr w:type="spellEnd"/>
      <w:r w:rsidR="001F577B">
        <w:t xml:space="preserve"> project by right-</w:t>
      </w:r>
      <w:r w:rsidR="00AF5123">
        <w:t xml:space="preserve">clicking the </w:t>
      </w:r>
      <w:proofErr w:type="spellStart"/>
      <w:r w:rsidR="00AF5123" w:rsidRPr="00F43C71">
        <w:t>HTML</w:t>
      </w:r>
      <w:r w:rsidR="00AF5123">
        <w:t>L</w:t>
      </w:r>
      <w:r w:rsidR="00AF5123" w:rsidRPr="00F43C71">
        <w:t>ab</w:t>
      </w:r>
      <w:proofErr w:type="spellEnd"/>
      <w:r w:rsidR="00AF5123">
        <w:t xml:space="preserve"> project and selecting </w:t>
      </w:r>
      <w:r w:rsidR="00AF5123" w:rsidRPr="00431E7A">
        <w:rPr>
          <w:b/>
        </w:rPr>
        <w:t>Properties</w:t>
      </w:r>
      <w:r w:rsidR="00AA16F7">
        <w:t xml:space="preserve"> from the menu.</w:t>
      </w:r>
    </w:p>
    <w:p w:rsidR="00AF5123" w:rsidRDefault="00AF5123" w:rsidP="00AF5123">
      <w:pPr>
        <w:pStyle w:val="ppNumberList"/>
      </w:pPr>
      <w:r>
        <w:t xml:space="preserve">Click the </w:t>
      </w:r>
      <w:r w:rsidRPr="00431E7A">
        <w:rPr>
          <w:b/>
        </w:rPr>
        <w:t>Web</w:t>
      </w:r>
      <w:r>
        <w:t xml:space="preserve"> tab.</w:t>
      </w:r>
    </w:p>
    <w:p w:rsidR="00AF5123" w:rsidRDefault="00AF5123" w:rsidP="00AF5123">
      <w:pPr>
        <w:pStyle w:val="ppNumberList"/>
      </w:pPr>
      <w:r>
        <w:t xml:space="preserve">In the </w:t>
      </w:r>
      <w:r w:rsidRPr="00EA603D">
        <w:rPr>
          <w:b/>
        </w:rPr>
        <w:t>Server</w:t>
      </w:r>
      <w:r>
        <w:t xml:space="preserve"> section of the properties page, click the radio button </w:t>
      </w:r>
      <w:r w:rsidR="001C0B2B">
        <w:rPr>
          <w:b/>
        </w:rPr>
        <w:t>Use Local IIS Web s</w:t>
      </w:r>
      <w:r w:rsidRPr="00EA603D">
        <w:rPr>
          <w:b/>
        </w:rPr>
        <w:t>erver</w:t>
      </w:r>
      <w:r>
        <w:t>:</w:t>
      </w:r>
    </w:p>
    <w:p w:rsidR="00E938CD" w:rsidRPr="00E938CD" w:rsidRDefault="00E938CD" w:rsidP="007F613D">
      <w:pPr>
        <w:pStyle w:val="ppFigureIndent"/>
      </w:pPr>
      <w:r w:rsidRPr="007F613D">
        <w:rPr>
          <w:noProof/>
          <w:lang w:val="es-AR" w:eastAsia="es-AR" w:bidi="ar-SA"/>
        </w:rPr>
        <w:drawing>
          <wp:inline distT="0" distB="0" distL="0" distR="0">
            <wp:extent cx="5939790" cy="3100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10070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40</w:t>
      </w:r>
      <w:r w:rsidR="004E1220">
        <w:rPr>
          <w:noProof/>
        </w:rPr>
        <w:fldChar w:fldCharType="end"/>
      </w:r>
    </w:p>
    <w:p w:rsidR="00AF5123" w:rsidRDefault="00AF5123" w:rsidP="00AF5123">
      <w:pPr>
        <w:pStyle w:val="ppFigureCaptionIndent"/>
        <w:numPr>
          <w:ilvl w:val="0"/>
          <w:numId w:val="0"/>
        </w:numPr>
        <w:ind w:left="754"/>
      </w:pPr>
      <w:r>
        <w:t>Setting web application to use local IIS Server</w:t>
      </w:r>
    </w:p>
    <w:p w:rsidR="0091428C" w:rsidRPr="0091428C" w:rsidRDefault="0091428C" w:rsidP="0091428C">
      <w:pPr>
        <w:pStyle w:val="ppBodyTextIndent"/>
      </w:pPr>
    </w:p>
    <w:p w:rsidR="00AF5123" w:rsidRDefault="00AF5123" w:rsidP="00AF5123">
      <w:pPr>
        <w:pStyle w:val="ppNumberList"/>
      </w:pPr>
      <w:r>
        <w:lastRenderedPageBreak/>
        <w:t xml:space="preserve">Click the </w:t>
      </w:r>
      <w:r w:rsidRPr="00EA603D">
        <w:rPr>
          <w:b/>
        </w:rPr>
        <w:t>Create Virtual Directory</w:t>
      </w:r>
      <w:r>
        <w:t xml:space="preserve"> button to create a virtual directory on the local instance of IIS.</w:t>
      </w:r>
      <w:r w:rsidR="007F613D">
        <w:t xml:space="preserve"> You should see a message box notifying that the virtual directory was created successfully.</w:t>
      </w:r>
    </w:p>
    <w:p w:rsidR="007F613D" w:rsidRDefault="007F613D" w:rsidP="007F613D">
      <w:pPr>
        <w:pStyle w:val="ppFigureIndent"/>
      </w:pPr>
      <w:r>
        <w:rPr>
          <w:noProof/>
          <w:lang w:val="es-AR" w:eastAsia="es-AR" w:bidi="ar-SA"/>
        </w:rPr>
        <w:drawing>
          <wp:inline distT="0" distB="0" distL="0" distR="0">
            <wp:extent cx="332422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3324225" cy="1533525"/>
                    </a:xfrm>
                    <a:prstGeom prst="rect">
                      <a:avLst/>
                    </a:prstGeom>
                  </pic:spPr>
                </pic:pic>
              </a:graphicData>
            </a:graphic>
          </wp:inline>
        </w:drawing>
      </w:r>
    </w:p>
    <w:p w:rsidR="007F613D" w:rsidRDefault="007F613D" w:rsidP="007F613D">
      <w:pPr>
        <w:pStyle w:val="ppFigureNumberIndent"/>
      </w:pPr>
      <w:r>
        <w:t xml:space="preserve">Figure </w:t>
      </w:r>
      <w:fldSimple w:instr=" SEQ Figure \* ARABIC ">
        <w:r w:rsidR="0003708A">
          <w:rPr>
            <w:noProof/>
          </w:rPr>
          <w:t>41</w:t>
        </w:r>
      </w:fldSimple>
    </w:p>
    <w:p w:rsidR="007F613D" w:rsidRPr="007F613D" w:rsidRDefault="007F613D" w:rsidP="007F613D">
      <w:pPr>
        <w:pStyle w:val="ppFigureCaptionIndent"/>
      </w:pPr>
      <w:r>
        <w:t>Virtual directory created successfully</w:t>
      </w:r>
    </w:p>
    <w:p w:rsidR="007F613D" w:rsidRPr="007F613D" w:rsidRDefault="007F613D" w:rsidP="007F613D">
      <w:pPr>
        <w:pStyle w:val="ppBodyTextIndent"/>
      </w:pPr>
    </w:p>
    <w:p w:rsidR="00AF5123" w:rsidRDefault="006D418B" w:rsidP="00AF5123">
      <w:pPr>
        <w:pStyle w:val="ppNumberList"/>
      </w:pPr>
      <w:r>
        <w:t xml:space="preserve">Click the </w:t>
      </w:r>
      <w:r w:rsidRPr="005818CC">
        <w:rPr>
          <w:b/>
        </w:rPr>
        <w:t>Package/Publish</w:t>
      </w:r>
      <w:r w:rsidR="00435C87">
        <w:rPr>
          <w:b/>
        </w:rPr>
        <w:t xml:space="preserve"> Web</w:t>
      </w:r>
      <w:r>
        <w:t xml:space="preserve"> tab. </w:t>
      </w:r>
      <w:r w:rsidR="00AF5123">
        <w:t xml:space="preserve">In the </w:t>
      </w:r>
      <w:r w:rsidR="00435C87">
        <w:rPr>
          <w:b/>
        </w:rPr>
        <w:t>Items to deploy (applies to Web</w:t>
      </w:r>
      <w:r w:rsidR="003E2943">
        <w:rPr>
          <w:b/>
        </w:rPr>
        <w:t xml:space="preserve"> </w:t>
      </w:r>
      <w:r w:rsidR="00435C87">
        <w:rPr>
          <w:b/>
        </w:rPr>
        <w:t>Deploy only)</w:t>
      </w:r>
      <w:r w:rsidR="00AF5123">
        <w:t xml:space="preserve"> section, notice that </w:t>
      </w:r>
      <w:r w:rsidR="004D0BB8" w:rsidRPr="004D0BB8">
        <w:rPr>
          <w:b/>
        </w:rPr>
        <w:t>Include IIS settings as configured in IIS</w:t>
      </w:r>
      <w:r w:rsidR="004D0BB8" w:rsidRPr="003E2943">
        <w:t xml:space="preserve"> </w:t>
      </w:r>
      <w:r w:rsidR="00AF5123">
        <w:t>checkbox is now enabled.</w:t>
      </w:r>
    </w:p>
    <w:p w:rsidR="003E2943" w:rsidRPr="003E2943" w:rsidRDefault="003E2943" w:rsidP="003E2943">
      <w:pPr>
        <w:pStyle w:val="ppBodyTextIndent"/>
      </w:pPr>
      <w:r w:rsidRPr="003E2943">
        <w:rPr>
          <w:noProof/>
          <w:lang w:val="es-AR" w:eastAsia="es-AR" w:bidi="ar-SA"/>
        </w:rPr>
        <w:drawing>
          <wp:inline distT="0" distB="0" distL="0" distR="0">
            <wp:extent cx="5939790" cy="3156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156585"/>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42</w:t>
      </w:r>
      <w:r w:rsidR="004E1220">
        <w:rPr>
          <w:noProof/>
        </w:rPr>
        <w:fldChar w:fldCharType="end"/>
      </w:r>
    </w:p>
    <w:p w:rsidR="00AF5123" w:rsidRDefault="00AF5123" w:rsidP="00AF5123">
      <w:pPr>
        <w:pStyle w:val="ppFigureCaptionIndent"/>
        <w:numPr>
          <w:ilvl w:val="0"/>
          <w:numId w:val="0"/>
        </w:numPr>
        <w:ind w:left="754"/>
      </w:pPr>
      <w:r>
        <w:t>IIS settings is enabled</w:t>
      </w:r>
    </w:p>
    <w:p w:rsidR="0091428C" w:rsidRPr="003E2943" w:rsidRDefault="0091428C" w:rsidP="003E2943">
      <w:pPr>
        <w:pStyle w:val="ppBodyTextIndent"/>
      </w:pPr>
    </w:p>
    <w:p w:rsidR="0063272F" w:rsidRPr="003E2943" w:rsidRDefault="00AF5123" w:rsidP="003E2943">
      <w:pPr>
        <w:pStyle w:val="ppBodyTextIndent"/>
      </w:pPr>
      <w:r w:rsidRPr="003E2943">
        <w:t>Checking this box ensures that all of the IIS settings for your web appli</w:t>
      </w:r>
      <w:r w:rsidR="00AA16F7" w:rsidRPr="003E2943">
        <w:t xml:space="preserve">cation are packaged by </w:t>
      </w:r>
      <w:proofErr w:type="spellStart"/>
      <w:r w:rsidR="00AA16F7" w:rsidRPr="003E2943">
        <w:t>MSBuild</w:t>
      </w:r>
      <w:proofErr w:type="spellEnd"/>
      <w:r w:rsidR="00AA16F7" w:rsidRPr="003E2943">
        <w:t>.</w:t>
      </w:r>
    </w:p>
    <w:p w:rsidR="00BB7E43" w:rsidRPr="00BB7E43" w:rsidRDefault="00BB7E43" w:rsidP="0063272F">
      <w:pPr>
        <w:pStyle w:val="ppNumberList"/>
      </w:pPr>
      <w:r>
        <w:t>M</w:t>
      </w:r>
      <w:r w:rsidRPr="004D0BB8">
        <w:t xml:space="preserve">ake sure that the active configuration is set to </w:t>
      </w:r>
      <w:r w:rsidRPr="004D0BB8">
        <w:rPr>
          <w:b/>
        </w:rPr>
        <w:t>Staging</w:t>
      </w:r>
      <w:r w:rsidRPr="00BB7E43">
        <w:t>.</w:t>
      </w:r>
    </w:p>
    <w:p w:rsidR="00AF5123" w:rsidRPr="006231EF" w:rsidRDefault="0063272F" w:rsidP="0063272F">
      <w:pPr>
        <w:pStyle w:val="ppNumberList"/>
      </w:pPr>
      <w:r>
        <w:lastRenderedPageBreak/>
        <w:t>Check</w:t>
      </w:r>
      <w:r w:rsidR="00DD5538">
        <w:t xml:space="preserve"> the</w:t>
      </w:r>
      <w:r w:rsidR="005818CC">
        <w:t xml:space="preserve"> </w:t>
      </w:r>
      <w:r w:rsidR="00036D9E" w:rsidRPr="0063272F">
        <w:rPr>
          <w:b/>
        </w:rPr>
        <w:t xml:space="preserve">Include </w:t>
      </w:r>
      <w:r w:rsidR="00AF5123" w:rsidRPr="0063272F">
        <w:rPr>
          <w:b/>
        </w:rPr>
        <w:t>IIS settings</w:t>
      </w:r>
      <w:r w:rsidR="00036D9E" w:rsidRPr="0063272F">
        <w:rPr>
          <w:b/>
        </w:rPr>
        <w:t xml:space="preserve"> as configured in IIS</w:t>
      </w:r>
      <w:r w:rsidR="00036D9E" w:rsidRPr="003E2943">
        <w:t xml:space="preserve"> </w:t>
      </w:r>
      <w:r w:rsidR="00AF5123">
        <w:t xml:space="preserve">checkbox </w:t>
      </w:r>
      <w:r>
        <w:t xml:space="preserve">and </w:t>
      </w:r>
      <w:proofErr w:type="spellStart"/>
      <w:r>
        <w:t>the</w:t>
      </w:r>
      <w:proofErr w:type="spellEnd"/>
      <w:r w:rsidR="00D03C76">
        <w:t xml:space="preserve"> </w:t>
      </w:r>
      <w:r w:rsidR="00D03C76" w:rsidRPr="00AA16F7">
        <w:rPr>
          <w:b/>
        </w:rPr>
        <w:t>Include</w:t>
      </w:r>
      <w:r w:rsidR="00BE77F1">
        <w:rPr>
          <w:b/>
        </w:rPr>
        <w:t xml:space="preserve"> a</w:t>
      </w:r>
      <w:r w:rsidRPr="00AA16F7">
        <w:rPr>
          <w:b/>
        </w:rPr>
        <w:t xml:space="preserve">pplication </w:t>
      </w:r>
      <w:r w:rsidR="00BE77F1">
        <w:rPr>
          <w:b/>
        </w:rPr>
        <w:t>p</w:t>
      </w:r>
      <w:r w:rsidRPr="00AA16F7">
        <w:rPr>
          <w:b/>
        </w:rPr>
        <w:t>ool</w:t>
      </w:r>
      <w:r w:rsidR="006231EF">
        <w:rPr>
          <w:b/>
        </w:rPr>
        <w:t xml:space="preserve"> </w:t>
      </w:r>
      <w:r w:rsidR="00BE77F1">
        <w:rPr>
          <w:b/>
        </w:rPr>
        <w:t xml:space="preserve">settings </w:t>
      </w:r>
      <w:r w:rsidR="006231EF">
        <w:rPr>
          <w:b/>
        </w:rPr>
        <w:t>used by this Web project</w:t>
      </w:r>
      <w:r w:rsidRPr="006231EF">
        <w:t xml:space="preserve"> </w:t>
      </w:r>
      <w:r w:rsidR="00D03C76" w:rsidRPr="006231EF">
        <w:t>settings</w:t>
      </w:r>
      <w:r w:rsidR="00AF5123" w:rsidRPr="006231EF">
        <w:t>.</w:t>
      </w:r>
    </w:p>
    <w:p w:rsidR="00AF5123" w:rsidRDefault="00AF5123" w:rsidP="00AF5123">
      <w:pPr>
        <w:pStyle w:val="ppNumberList"/>
      </w:pPr>
      <w:r>
        <w:t xml:space="preserve">Check the </w:t>
      </w:r>
      <w:r w:rsidRPr="00FA5F57">
        <w:rPr>
          <w:b/>
        </w:rPr>
        <w:t xml:space="preserve">Create </w:t>
      </w:r>
      <w:r w:rsidR="00BE77F1">
        <w:rPr>
          <w:b/>
        </w:rPr>
        <w:t>deployment</w:t>
      </w:r>
      <w:r w:rsidRPr="00FA5F57">
        <w:rPr>
          <w:b/>
        </w:rPr>
        <w:t xml:space="preserve"> package as a </w:t>
      </w:r>
      <w:r w:rsidR="00BE77F1">
        <w:rPr>
          <w:b/>
        </w:rPr>
        <w:t>zip</w:t>
      </w:r>
      <w:r w:rsidRPr="00FA5F57">
        <w:rPr>
          <w:b/>
        </w:rPr>
        <w:t xml:space="preserve"> file</w:t>
      </w:r>
      <w:r>
        <w:t xml:space="preserve"> checkbox. Note the path in the </w:t>
      </w:r>
      <w:r w:rsidR="00691C42" w:rsidRPr="00691C42">
        <w:t>l</w:t>
      </w:r>
      <w:r w:rsidRPr="00691C42">
        <w:t>ocation</w:t>
      </w:r>
      <w:r>
        <w:t xml:space="preserve"> textbox. This is where the build process will create the package.</w:t>
      </w:r>
    </w:p>
    <w:p w:rsidR="0063272F" w:rsidRDefault="0063272F" w:rsidP="00132BB5">
      <w:pPr>
        <w:pStyle w:val="ppNumberList"/>
      </w:pPr>
      <w:r>
        <w:t xml:space="preserve">Set </w:t>
      </w:r>
      <w:r w:rsidRPr="0063272F">
        <w:rPr>
          <w:b/>
        </w:rPr>
        <w:t>C:\HTMLLab\</w:t>
      </w:r>
      <w:r>
        <w:t xml:space="preserve"> as Destination Application Physical Path</w:t>
      </w:r>
    </w:p>
    <w:p w:rsidR="00691C42" w:rsidRPr="00691C42" w:rsidRDefault="00334BA7" w:rsidP="00334BA7">
      <w:pPr>
        <w:pStyle w:val="ppFigureIndent"/>
      </w:pPr>
      <w:r w:rsidRPr="00334BA7">
        <w:drawing>
          <wp:inline distT="0" distB="0" distL="0" distR="0">
            <wp:extent cx="5943600" cy="2716530"/>
            <wp:effectExtent l="19050" t="0" r="0" b="0"/>
            <wp:docPr id="36" name="Picture 3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6" cstate="print"/>
                    <a:stretch>
                      <a:fillRect/>
                    </a:stretch>
                  </pic:blipFill>
                  <pic:spPr>
                    <a:xfrm>
                      <a:off x="0" y="0"/>
                      <a:ext cx="5943600" cy="2716530"/>
                    </a:xfrm>
                    <a:prstGeom prst="rect">
                      <a:avLst/>
                    </a:prstGeom>
                  </pic:spPr>
                </pic:pic>
              </a:graphicData>
            </a:graphic>
          </wp:inline>
        </w:drawing>
      </w:r>
    </w:p>
    <w:p w:rsidR="00D03C76" w:rsidRDefault="00D03C76" w:rsidP="00D03C76">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43</w:t>
      </w:r>
      <w:r w:rsidR="004E1220">
        <w:rPr>
          <w:noProof/>
        </w:rPr>
        <w:fldChar w:fldCharType="end"/>
      </w:r>
    </w:p>
    <w:p w:rsidR="00D03C76" w:rsidRDefault="00D03C76" w:rsidP="00D03C76">
      <w:pPr>
        <w:pStyle w:val="ppFigureCaptionIndent"/>
        <w:numPr>
          <w:ilvl w:val="0"/>
          <w:numId w:val="0"/>
        </w:numPr>
        <w:ind w:left="754"/>
      </w:pPr>
      <w:r>
        <w:t>Create package as ZIP file and output path</w:t>
      </w:r>
    </w:p>
    <w:p w:rsidR="00D03C76" w:rsidRDefault="00D03C76" w:rsidP="00691C42">
      <w:pPr>
        <w:pStyle w:val="ppBodyTextIndent"/>
      </w:pPr>
    </w:p>
    <w:p w:rsidR="00803442" w:rsidRDefault="00BB7E43" w:rsidP="00132BB5">
      <w:pPr>
        <w:pStyle w:val="ppNumberList"/>
      </w:pPr>
      <w:r>
        <w:t>P</w:t>
      </w:r>
      <w:r w:rsidR="00803442">
        <w:t xml:space="preserve">ress </w:t>
      </w:r>
      <w:r w:rsidR="00803442" w:rsidRPr="00803442">
        <w:rPr>
          <w:b/>
        </w:rPr>
        <w:t>CTRL+SHIFT+S</w:t>
      </w:r>
      <w:r w:rsidR="00803442">
        <w:t xml:space="preserve"> to save all the changes.</w:t>
      </w:r>
    </w:p>
    <w:p w:rsidR="00AF5123" w:rsidRDefault="00B16529" w:rsidP="00132BB5">
      <w:pPr>
        <w:pStyle w:val="ppNumberList"/>
      </w:pPr>
      <w:r>
        <w:t xml:space="preserve">In </w:t>
      </w:r>
      <w:r w:rsidR="00132BB5">
        <w:t xml:space="preserve">the </w:t>
      </w:r>
      <w:r w:rsidR="00132BB5" w:rsidRPr="005651C2">
        <w:rPr>
          <w:b/>
        </w:rPr>
        <w:t>Project</w:t>
      </w:r>
      <w:r w:rsidR="00132BB5">
        <w:t xml:space="preserve"> menu click </w:t>
      </w:r>
      <w:r w:rsidR="003233D8">
        <w:rPr>
          <w:b/>
        </w:rPr>
        <w:t>Build Deployment</w:t>
      </w:r>
      <w:r w:rsidR="00132BB5" w:rsidRPr="00101B7F">
        <w:rPr>
          <w:b/>
        </w:rPr>
        <w:t xml:space="preserve"> Package</w:t>
      </w:r>
      <w:r>
        <w:t xml:space="preserve">. </w:t>
      </w:r>
      <w:r w:rsidR="00132BB5">
        <w:t xml:space="preserve">In the </w:t>
      </w:r>
      <w:r w:rsidR="00132BB5" w:rsidRPr="00B16529">
        <w:rPr>
          <w:b/>
        </w:rPr>
        <w:t>Output</w:t>
      </w:r>
      <w:r w:rsidR="00132BB5">
        <w:t xml:space="preserve"> window observe that the build and publish process succeeded.</w:t>
      </w:r>
    </w:p>
    <w:p w:rsidR="00CC70F2" w:rsidRPr="00CC70F2" w:rsidRDefault="00287798" w:rsidP="00287798">
      <w:pPr>
        <w:pStyle w:val="ppFigureIndent"/>
      </w:pPr>
      <w:r w:rsidRPr="00287798">
        <w:rPr>
          <w:noProof/>
          <w:lang w:val="es-AR" w:eastAsia="es-AR" w:bidi="ar-SA"/>
        </w:rPr>
        <w:drawing>
          <wp:inline distT="0" distB="0" distL="0" distR="0">
            <wp:extent cx="5939790" cy="1772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772920"/>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44</w:t>
      </w:r>
      <w:r w:rsidR="004E1220">
        <w:rPr>
          <w:noProof/>
        </w:rPr>
        <w:fldChar w:fldCharType="end"/>
      </w:r>
    </w:p>
    <w:p w:rsidR="00AF5123" w:rsidRDefault="00AF5123" w:rsidP="00AF5123">
      <w:pPr>
        <w:pStyle w:val="ppFigureCaptionIndent"/>
        <w:numPr>
          <w:ilvl w:val="0"/>
          <w:numId w:val="0"/>
        </w:numPr>
        <w:ind w:left="754"/>
      </w:pPr>
      <w:r>
        <w:t>Successful build and publish</w:t>
      </w:r>
    </w:p>
    <w:p w:rsidR="0091428C" w:rsidRPr="0091428C" w:rsidRDefault="0091428C" w:rsidP="0091428C">
      <w:pPr>
        <w:pStyle w:val="ppBodyTextIndent"/>
      </w:pPr>
    </w:p>
    <w:p w:rsidR="00343CB3" w:rsidRDefault="00AF5123" w:rsidP="00AF5123">
      <w:pPr>
        <w:pStyle w:val="ppNumberList"/>
      </w:pPr>
      <w:r>
        <w:lastRenderedPageBreak/>
        <w:t xml:space="preserve">Using Windows Explorer, navigate to the relative path in the </w:t>
      </w:r>
      <w:r w:rsidR="00CC70F2" w:rsidRPr="00CC70F2">
        <w:t>l</w:t>
      </w:r>
      <w:r w:rsidRPr="00CC70F2">
        <w:t>ocation</w:t>
      </w:r>
      <w:r w:rsidR="0088674B">
        <w:t xml:space="preserve"> textbox referenced above.</w:t>
      </w:r>
      <w:r w:rsidR="00343CB3">
        <w:t xml:space="preserve"> For example, if you are still using the </w:t>
      </w:r>
      <w:proofErr w:type="spellStart"/>
      <w:r w:rsidR="00343CB3">
        <w:t>HTMLLab</w:t>
      </w:r>
      <w:proofErr w:type="spellEnd"/>
      <w:r w:rsidR="00343CB3">
        <w:t xml:space="preserve"> project from </w:t>
      </w:r>
      <w:r w:rsidR="00CC70F2">
        <w:t>E</w:t>
      </w:r>
      <w:r w:rsidR="00343CB3">
        <w:t>xerci</w:t>
      </w:r>
      <w:r w:rsidR="003A3470">
        <w:t xml:space="preserve">se </w:t>
      </w:r>
      <w:r w:rsidR="00CC70F2">
        <w:t>1</w:t>
      </w:r>
      <w:r w:rsidR="003A3470">
        <w:t>, navigate to</w:t>
      </w:r>
      <w:r w:rsidR="005544C2">
        <w:t xml:space="preserve"> the</w:t>
      </w:r>
      <w:r w:rsidR="003A3470">
        <w:t xml:space="preserve"> </w:t>
      </w:r>
      <w:r w:rsidR="009C64D6" w:rsidRPr="00557316">
        <w:rPr>
          <w:b/>
        </w:rPr>
        <w:t>%TrainingKitInstallFolder%</w:t>
      </w:r>
      <w:r w:rsidR="003A3470" w:rsidRPr="008574B2">
        <w:rPr>
          <w:b/>
        </w:rPr>
        <w:t>\Labs\WebDevelopment\</w:t>
      </w:r>
      <w:r w:rsidR="00325FFB">
        <w:rPr>
          <w:b/>
        </w:rPr>
        <w:t>Source\</w:t>
      </w:r>
      <w:r w:rsidR="003A3470" w:rsidRPr="008574B2">
        <w:rPr>
          <w:b/>
        </w:rPr>
        <w:t>Ex01</w:t>
      </w:r>
      <w:r w:rsidR="00557316">
        <w:rPr>
          <w:b/>
        </w:rPr>
        <w:t>-</w:t>
      </w:r>
      <w:r w:rsidR="003A3470" w:rsidRPr="008574B2">
        <w:rPr>
          <w:b/>
        </w:rPr>
        <w:t>HTMLCodeSnippets\begin\</w:t>
      </w:r>
      <w:r w:rsidR="00557316">
        <w:rPr>
          <w:b/>
        </w:rPr>
        <w:t>C#\</w:t>
      </w:r>
      <w:r w:rsidR="003A3470" w:rsidRPr="008574B2">
        <w:rPr>
          <w:b/>
        </w:rPr>
        <w:t>HTMLLab\obj</w:t>
      </w:r>
      <w:r w:rsidR="005544C2" w:rsidRPr="005544C2">
        <w:t xml:space="preserve"> folder.</w:t>
      </w:r>
    </w:p>
    <w:p w:rsidR="00AF5123" w:rsidRDefault="00AF5123" w:rsidP="00AF5123">
      <w:pPr>
        <w:pStyle w:val="ppNumberList"/>
      </w:pPr>
      <w:r>
        <w:t xml:space="preserve">Note that a folder for the selected configuration </w:t>
      </w:r>
      <w:r w:rsidR="003A3470">
        <w:t xml:space="preserve">(Staging) </w:t>
      </w:r>
      <w:r w:rsidR="00287798">
        <w:t>has been created. Double-</w:t>
      </w:r>
      <w:r>
        <w:t xml:space="preserve">click on it. Within that folder, a new folder </w:t>
      </w:r>
      <w:r w:rsidRPr="00F91D09">
        <w:rPr>
          <w:b/>
        </w:rPr>
        <w:t>Package</w:t>
      </w:r>
      <w:r w:rsidR="00287798">
        <w:t xml:space="preserve"> is created. Double-</w:t>
      </w:r>
      <w:r>
        <w:t xml:space="preserve">click on </w:t>
      </w:r>
      <w:r w:rsidRPr="00F91D09">
        <w:rPr>
          <w:b/>
        </w:rPr>
        <w:t>Package</w:t>
      </w:r>
      <w:r>
        <w:t xml:space="preserve"> folder to open it.</w:t>
      </w:r>
    </w:p>
    <w:p w:rsidR="00287798" w:rsidRPr="00287798" w:rsidRDefault="00287798" w:rsidP="00287798">
      <w:pPr>
        <w:pStyle w:val="ppFigureIndent"/>
      </w:pPr>
      <w:r w:rsidRPr="00287798">
        <w:rPr>
          <w:noProof/>
          <w:lang w:val="es-AR" w:eastAsia="es-AR" w:bidi="ar-SA"/>
        </w:rPr>
        <w:drawing>
          <wp:inline distT="0" distB="0" distL="0" distR="0">
            <wp:extent cx="5934075" cy="3200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34075" cy="320040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45</w:t>
      </w:r>
      <w:r w:rsidR="004E1220">
        <w:rPr>
          <w:noProof/>
        </w:rPr>
        <w:fldChar w:fldCharType="end"/>
      </w:r>
    </w:p>
    <w:p w:rsidR="00AF5123" w:rsidRDefault="00AF5123" w:rsidP="00AF5123">
      <w:pPr>
        <w:pStyle w:val="ppFigureCaptionIndent"/>
        <w:numPr>
          <w:ilvl w:val="0"/>
          <w:numId w:val="0"/>
        </w:numPr>
        <w:ind w:left="754"/>
      </w:pPr>
      <w:r>
        <w:t>Packaged web application</w:t>
      </w:r>
    </w:p>
    <w:p w:rsidR="0091428C" w:rsidRPr="0091428C" w:rsidRDefault="0091428C" w:rsidP="00287798">
      <w:pPr>
        <w:pStyle w:val="ppBodyTextIndent"/>
      </w:pPr>
    </w:p>
    <w:p w:rsidR="00AF5123" w:rsidRDefault="00AF5123" w:rsidP="00287798">
      <w:pPr>
        <w:pStyle w:val="ppBodyTextIndent"/>
      </w:pPr>
      <w:r>
        <w:t xml:space="preserve">Note that this folder contains the same items as in the previous </w:t>
      </w:r>
      <w:r w:rsidR="00287798">
        <w:t>E</w:t>
      </w:r>
      <w:r>
        <w:t>xercise.</w:t>
      </w:r>
    </w:p>
    <w:p w:rsidR="00AF5123" w:rsidRDefault="00AF5123" w:rsidP="00AF5123">
      <w:pPr>
        <w:pStyle w:val="ppListEnd"/>
      </w:pPr>
    </w:p>
    <w:p w:rsidR="00AF5123" w:rsidRDefault="001B043E" w:rsidP="0091428C">
      <w:pPr>
        <w:pStyle w:val="ppProcedureStart"/>
      </w:pPr>
      <w:bookmarkStart w:id="30" w:name="_Toc282089435"/>
      <w:r>
        <w:t>Task 2 –Deploy</w:t>
      </w:r>
      <w:r w:rsidR="001703D3">
        <w:t>ing</w:t>
      </w:r>
      <w:r>
        <w:t xml:space="preserve"> the </w:t>
      </w:r>
      <w:r w:rsidR="001703D3">
        <w:t>P</w:t>
      </w:r>
      <w:r>
        <w:t>ackage</w:t>
      </w:r>
      <w:bookmarkEnd w:id="30"/>
    </w:p>
    <w:p w:rsidR="00AF5123" w:rsidRPr="00854804" w:rsidRDefault="00AF5123" w:rsidP="00AF5123">
      <w:pPr>
        <w:pStyle w:val="ppBodyText"/>
      </w:pPr>
      <w:r>
        <w:t>In this task, you will deploy the package to the web applicatio</w:t>
      </w:r>
      <w:r w:rsidR="00AA16F7">
        <w:t>n created in the previous task.</w:t>
      </w:r>
    </w:p>
    <w:p w:rsidR="00AF5123" w:rsidRDefault="00AF5123" w:rsidP="00AF5123">
      <w:pPr>
        <w:pStyle w:val="ppNumberList"/>
      </w:pPr>
      <w:r>
        <w:t xml:space="preserve">Navigate to </w:t>
      </w:r>
      <w:r w:rsidRPr="007113FA">
        <w:rPr>
          <w:b/>
        </w:rPr>
        <w:t>Start</w:t>
      </w:r>
      <w:r>
        <w:t xml:space="preserve"> </w:t>
      </w:r>
      <w:r w:rsidRPr="009F767D">
        <w:t xml:space="preserve">| </w:t>
      </w:r>
      <w:r w:rsidRPr="007113FA">
        <w:rPr>
          <w:b/>
        </w:rPr>
        <w:t>All Programs</w:t>
      </w:r>
      <w:r>
        <w:t xml:space="preserve"> | </w:t>
      </w:r>
      <w:r w:rsidRPr="007113FA">
        <w:rPr>
          <w:b/>
        </w:rPr>
        <w:t>Accessories</w:t>
      </w:r>
      <w:r>
        <w:t xml:space="preserve"> and click </w:t>
      </w:r>
      <w:r w:rsidR="009F767D">
        <w:rPr>
          <w:b/>
        </w:rPr>
        <w:t>R</w:t>
      </w:r>
      <w:r w:rsidRPr="007113FA">
        <w:rPr>
          <w:b/>
        </w:rPr>
        <w:t>un</w:t>
      </w:r>
      <w:r w:rsidRPr="009F767D">
        <w:t xml:space="preserve">. </w:t>
      </w:r>
      <w:r w:rsidRPr="007113FA">
        <w:t>In the</w:t>
      </w:r>
      <w:r w:rsidRPr="009F767D">
        <w:t xml:space="preserve"> </w:t>
      </w:r>
      <w:r w:rsidR="009F767D" w:rsidRPr="009F767D">
        <w:rPr>
          <w:b/>
        </w:rPr>
        <w:t>R</w:t>
      </w:r>
      <w:r w:rsidRPr="009F767D">
        <w:rPr>
          <w:b/>
        </w:rPr>
        <w:t>un</w:t>
      </w:r>
      <w:r>
        <w:t xml:space="preserve"> box type: “</w:t>
      </w:r>
      <w:proofErr w:type="spellStart"/>
      <w:r>
        <w:t>inetmgr</w:t>
      </w:r>
      <w:proofErr w:type="spellEnd"/>
      <w:r>
        <w:t xml:space="preserve">” </w:t>
      </w:r>
      <w:r w:rsidR="003A3470">
        <w:t xml:space="preserve">and click OK </w:t>
      </w:r>
      <w:r>
        <w:t xml:space="preserve">to bring up </w:t>
      </w:r>
      <w:r w:rsidRPr="007113FA">
        <w:rPr>
          <w:b/>
        </w:rPr>
        <w:t>Internet Information Services Man</w:t>
      </w:r>
      <w:r>
        <w:rPr>
          <w:b/>
        </w:rPr>
        <w:t>a</w:t>
      </w:r>
      <w:r w:rsidRPr="007113FA">
        <w:rPr>
          <w:b/>
        </w:rPr>
        <w:t>ger</w:t>
      </w:r>
      <w:r>
        <w:t>.</w:t>
      </w:r>
    </w:p>
    <w:p w:rsidR="00AF5123" w:rsidRDefault="00AF5123" w:rsidP="00AF5123">
      <w:pPr>
        <w:pStyle w:val="ppNumberList"/>
      </w:pPr>
      <w:r>
        <w:t xml:space="preserve">In the </w:t>
      </w:r>
      <w:r w:rsidRPr="00307D7D">
        <w:rPr>
          <w:b/>
        </w:rPr>
        <w:t>Connections</w:t>
      </w:r>
      <w:r>
        <w:t xml:space="preserve"> tree view on the left, expand the node for the local machine. Within that node, expand the node for sites. </w:t>
      </w:r>
    </w:p>
    <w:p w:rsidR="00280AA5" w:rsidRPr="00280AA5" w:rsidRDefault="00280AA5" w:rsidP="00280AA5">
      <w:pPr>
        <w:pStyle w:val="ppFigureIndent"/>
      </w:pPr>
      <w:r w:rsidRPr="00280AA5">
        <w:rPr>
          <w:noProof/>
          <w:lang w:val="es-AR" w:eastAsia="es-AR" w:bidi="ar-SA"/>
        </w:rPr>
        <w:lastRenderedPageBreak/>
        <w:drawing>
          <wp:inline distT="0" distB="0" distL="0" distR="0">
            <wp:extent cx="5943600" cy="3249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4929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46</w:t>
      </w:r>
      <w:r w:rsidR="004E1220">
        <w:rPr>
          <w:noProof/>
        </w:rPr>
        <w:fldChar w:fldCharType="end"/>
      </w:r>
    </w:p>
    <w:p w:rsidR="00AF5123" w:rsidRDefault="00AF5123" w:rsidP="00AF5123">
      <w:pPr>
        <w:pStyle w:val="ppFigureCaptionIndent"/>
        <w:numPr>
          <w:ilvl w:val="0"/>
          <w:numId w:val="0"/>
        </w:numPr>
        <w:ind w:left="754"/>
      </w:pPr>
      <w:r>
        <w:t>List of local web sites</w:t>
      </w:r>
    </w:p>
    <w:p w:rsidR="00630215" w:rsidRPr="00630215" w:rsidRDefault="00630215" w:rsidP="00630215">
      <w:pPr>
        <w:pStyle w:val="ppBodyTextIndent"/>
      </w:pPr>
    </w:p>
    <w:p w:rsidR="00AF5123" w:rsidRDefault="00AF5123" w:rsidP="00AF5123">
      <w:pPr>
        <w:pStyle w:val="ppNumberList"/>
      </w:pPr>
      <w:r>
        <w:t xml:space="preserve">Expand the </w:t>
      </w:r>
      <w:r w:rsidRPr="00307D7D">
        <w:rPr>
          <w:b/>
        </w:rPr>
        <w:t>Default Web Site</w:t>
      </w:r>
      <w:r>
        <w:t xml:space="preserve"> </w:t>
      </w:r>
      <w:r w:rsidR="007F08BB">
        <w:t>n</w:t>
      </w:r>
      <w:r>
        <w:t xml:space="preserve">ode. Verify that the </w:t>
      </w:r>
      <w:proofErr w:type="spellStart"/>
      <w:r w:rsidRPr="007F08BB">
        <w:rPr>
          <w:b/>
        </w:rPr>
        <w:t>HTMLLab</w:t>
      </w:r>
      <w:proofErr w:type="spellEnd"/>
      <w:r>
        <w:t xml:space="preserve"> </w:t>
      </w:r>
      <w:r w:rsidR="007F08BB">
        <w:t>w</w:t>
      </w:r>
      <w:r>
        <w:t xml:space="preserve">eb </w:t>
      </w:r>
      <w:r w:rsidR="007F08BB">
        <w:t>a</w:t>
      </w:r>
      <w:r>
        <w:t xml:space="preserve">pplication is listed (this was created when you clicked the </w:t>
      </w:r>
      <w:r w:rsidRPr="00307D7D">
        <w:rPr>
          <w:b/>
        </w:rPr>
        <w:t>Create Virtual Directory</w:t>
      </w:r>
      <w:r>
        <w:t xml:space="preserve"> button in the previous task.)</w:t>
      </w:r>
    </w:p>
    <w:p w:rsidR="00280AA5" w:rsidRPr="00280AA5" w:rsidRDefault="00280AA5" w:rsidP="00280AA5">
      <w:pPr>
        <w:pStyle w:val="ppFigureIndent"/>
      </w:pPr>
      <w:r w:rsidRPr="00280AA5">
        <w:rPr>
          <w:noProof/>
          <w:lang w:val="es-AR" w:eastAsia="es-AR" w:bidi="ar-SA"/>
        </w:rPr>
        <w:drawing>
          <wp:inline distT="0" distB="0" distL="0" distR="0">
            <wp:extent cx="5943600" cy="32492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4929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47</w:t>
      </w:r>
      <w:r w:rsidR="004E1220">
        <w:rPr>
          <w:noProof/>
        </w:rPr>
        <w:fldChar w:fldCharType="end"/>
      </w:r>
    </w:p>
    <w:p w:rsidR="00AF5123" w:rsidRDefault="00AF5123" w:rsidP="00AF5123">
      <w:pPr>
        <w:pStyle w:val="ppFigureCaptionIndent"/>
        <w:numPr>
          <w:ilvl w:val="0"/>
          <w:numId w:val="0"/>
        </w:numPr>
        <w:ind w:left="754"/>
      </w:pPr>
      <w:proofErr w:type="spellStart"/>
      <w:r>
        <w:lastRenderedPageBreak/>
        <w:t>HTMLLab</w:t>
      </w:r>
      <w:proofErr w:type="spellEnd"/>
      <w:r>
        <w:t xml:space="preserve"> virtual directory created</w:t>
      </w:r>
    </w:p>
    <w:p w:rsidR="00630215" w:rsidRPr="00630215" w:rsidRDefault="00630215" w:rsidP="00630215">
      <w:pPr>
        <w:pStyle w:val="ppBodyTextIndent"/>
      </w:pPr>
    </w:p>
    <w:p w:rsidR="00AF5123" w:rsidRDefault="00AF5123" w:rsidP="00AF5123">
      <w:pPr>
        <w:pStyle w:val="ppNumberList"/>
      </w:pPr>
      <w:r>
        <w:t xml:space="preserve">Next you will deploy the application in </w:t>
      </w:r>
      <w:r w:rsidRPr="00D924EF">
        <w:t>Trial</w:t>
      </w:r>
      <w:r w:rsidR="00E9469F">
        <w:t xml:space="preserve"> mode.</w:t>
      </w:r>
    </w:p>
    <w:p w:rsidR="00AF5123" w:rsidRPr="00630215" w:rsidRDefault="00AF5123" w:rsidP="00AF5123">
      <w:pPr>
        <w:pStyle w:val="ppNoteIndent"/>
        <w:rPr>
          <w:b/>
        </w:rPr>
      </w:pPr>
      <w:r w:rsidRPr="004435CB">
        <w:rPr>
          <w:b/>
        </w:rPr>
        <w:t>Note:</w:t>
      </w:r>
      <w:r w:rsidRPr="004A72D2">
        <w:t xml:space="preserve"> </w:t>
      </w:r>
      <w:r>
        <w:rPr>
          <w:rFonts w:eastAsia="Times New Roman"/>
          <w:b/>
          <w:lang w:bidi="ar-SA"/>
        </w:rPr>
        <w:t>Trial</w:t>
      </w:r>
      <w:r w:rsidRPr="004A72D2">
        <w:rPr>
          <w:rFonts w:eastAsia="Times New Roman"/>
          <w:lang w:bidi="ar-SA"/>
        </w:rPr>
        <w:t xml:space="preserve"> </w:t>
      </w:r>
      <w:r w:rsidRPr="00D924EF">
        <w:rPr>
          <w:rFonts w:eastAsia="Times New Roman"/>
          <w:lang w:bidi="ar-SA"/>
        </w:rPr>
        <w:t>or</w:t>
      </w:r>
      <w:r w:rsidRPr="004A72D2">
        <w:rPr>
          <w:rFonts w:eastAsia="Times New Roman"/>
          <w:lang w:bidi="ar-SA"/>
        </w:rPr>
        <w:t xml:space="preserve"> </w:t>
      </w:r>
      <w:r>
        <w:rPr>
          <w:rFonts w:eastAsia="Times New Roman"/>
          <w:b/>
          <w:lang w:bidi="ar-SA"/>
        </w:rPr>
        <w:t>W</w:t>
      </w:r>
      <w:r w:rsidRPr="00586A41">
        <w:rPr>
          <w:rFonts w:eastAsia="Times New Roman"/>
          <w:b/>
          <w:lang w:bidi="ar-SA"/>
        </w:rPr>
        <w:t>hat If</w:t>
      </w:r>
      <w:r>
        <w:rPr>
          <w:rFonts w:eastAsia="Times New Roman"/>
          <w:lang w:bidi="ar-SA"/>
        </w:rPr>
        <w:t xml:space="preserve"> mode does not actually perform the deployment, but shows you what will happen if you install the package. This is very useful in situations where you are handing off your package to a deployment team or server administrator. The team or administrator can then run the package in </w:t>
      </w:r>
      <w:r w:rsidRPr="00D924EF">
        <w:rPr>
          <w:rFonts w:eastAsia="Times New Roman"/>
          <w:lang w:bidi="ar-SA"/>
        </w:rPr>
        <w:t>Trial</w:t>
      </w:r>
      <w:r>
        <w:rPr>
          <w:rFonts w:eastAsia="Times New Roman"/>
          <w:lang w:bidi="ar-SA"/>
        </w:rPr>
        <w:t xml:space="preserve"> mode to see the impact on the server.</w:t>
      </w:r>
    </w:p>
    <w:p w:rsidR="00630215" w:rsidRPr="00D616C8" w:rsidRDefault="00630215" w:rsidP="00AA16F7">
      <w:pPr>
        <w:pStyle w:val="ppBodyTextIndent"/>
      </w:pPr>
    </w:p>
    <w:p w:rsidR="00AF5123" w:rsidRPr="00AA16F7" w:rsidRDefault="00AF5123" w:rsidP="00AA16F7">
      <w:pPr>
        <w:pStyle w:val="ppNumberList"/>
      </w:pPr>
      <w:r w:rsidRPr="00AA16F7">
        <w:t xml:space="preserve">Navigate to </w:t>
      </w:r>
      <w:r w:rsidRPr="00AA16F7">
        <w:rPr>
          <w:b/>
        </w:rPr>
        <w:t>Start</w:t>
      </w:r>
      <w:r w:rsidRPr="00AA16F7">
        <w:t xml:space="preserve"> | </w:t>
      </w:r>
      <w:r w:rsidRPr="00AA16F7">
        <w:rPr>
          <w:b/>
        </w:rPr>
        <w:t>All Programs</w:t>
      </w:r>
      <w:r w:rsidRPr="00AA16F7">
        <w:t xml:space="preserve"> | </w:t>
      </w:r>
      <w:r w:rsidR="004D0BB8" w:rsidRPr="00AA16F7">
        <w:rPr>
          <w:b/>
        </w:rPr>
        <w:t xml:space="preserve">Microsoft </w:t>
      </w:r>
      <w:r w:rsidRPr="00AA16F7">
        <w:rPr>
          <w:b/>
        </w:rPr>
        <w:t xml:space="preserve">Visual Studio </w:t>
      </w:r>
      <w:r w:rsidR="0097486D" w:rsidRPr="00AA16F7">
        <w:rPr>
          <w:b/>
        </w:rPr>
        <w:t>20</w:t>
      </w:r>
      <w:r w:rsidRPr="00AA16F7">
        <w:rPr>
          <w:b/>
        </w:rPr>
        <w:t>10</w:t>
      </w:r>
      <w:r w:rsidRPr="00AA16F7">
        <w:t xml:space="preserve"> | </w:t>
      </w:r>
      <w:r w:rsidRPr="00AA16F7">
        <w:rPr>
          <w:b/>
        </w:rPr>
        <w:t>Visual Studio Tools</w:t>
      </w:r>
      <w:r w:rsidRPr="00AA16F7">
        <w:t xml:space="preserve">. </w:t>
      </w:r>
      <w:r w:rsidR="003A3470" w:rsidRPr="00AA16F7">
        <w:t>Ri</w:t>
      </w:r>
      <w:r w:rsidR="005544C2" w:rsidRPr="00AA16F7">
        <w:t>ght</w:t>
      </w:r>
      <w:r w:rsidR="003A3470" w:rsidRPr="00AA16F7">
        <w:t>-</w:t>
      </w:r>
      <w:r w:rsidR="005544C2" w:rsidRPr="00AA16F7">
        <w:t>c</w:t>
      </w:r>
      <w:r w:rsidRPr="00AA16F7">
        <w:t xml:space="preserve">lick </w:t>
      </w:r>
      <w:r w:rsidRPr="00AA16F7">
        <w:rPr>
          <w:b/>
        </w:rPr>
        <w:t>Visual Studio Command Prompt</w:t>
      </w:r>
      <w:r w:rsidR="003A3470" w:rsidRPr="00AA16F7">
        <w:rPr>
          <w:b/>
        </w:rPr>
        <w:t xml:space="preserve"> </w:t>
      </w:r>
      <w:r w:rsidR="00AA16F7" w:rsidRPr="00AA16F7">
        <w:rPr>
          <w:b/>
        </w:rPr>
        <w:t>(2010)</w:t>
      </w:r>
      <w:r w:rsidR="00AA16F7">
        <w:t xml:space="preserve"> </w:t>
      </w:r>
      <w:r w:rsidR="003A3470" w:rsidRPr="00AA16F7">
        <w:t xml:space="preserve">and select </w:t>
      </w:r>
      <w:r w:rsidR="003A3470" w:rsidRPr="00AA16F7">
        <w:rPr>
          <w:b/>
        </w:rPr>
        <w:t xml:space="preserve">Run as </w:t>
      </w:r>
      <w:r w:rsidR="00AA16F7" w:rsidRPr="00AA16F7">
        <w:rPr>
          <w:b/>
        </w:rPr>
        <w:t>a</w:t>
      </w:r>
      <w:r w:rsidR="003A3470" w:rsidRPr="00AA16F7">
        <w:rPr>
          <w:b/>
        </w:rPr>
        <w:t>dministrator</w:t>
      </w:r>
      <w:r w:rsidR="003A3470" w:rsidRPr="00AA16F7">
        <w:t xml:space="preserve"> to</w:t>
      </w:r>
      <w:r w:rsidRPr="00AA16F7">
        <w:t xml:space="preserve"> open the command prompt.</w:t>
      </w:r>
    </w:p>
    <w:p w:rsidR="003A3470" w:rsidRDefault="003A3470" w:rsidP="003A3470">
      <w:pPr>
        <w:pStyle w:val="ppNumberList"/>
      </w:pPr>
      <w:r>
        <w:t>At the command prompt, change the current directory to</w:t>
      </w:r>
      <w:r w:rsidRPr="00FF479C">
        <w:t xml:space="preserve"> </w:t>
      </w:r>
      <w:r w:rsidRPr="00FF479C">
        <w:rPr>
          <w:b/>
        </w:rPr>
        <w:t>C:\Program Files\IIS\Microsoft Web Deploy\</w:t>
      </w:r>
      <w:r>
        <w:t xml:space="preserve"> by typing: </w:t>
      </w:r>
    </w:p>
    <w:p w:rsidR="0026586C" w:rsidRDefault="0026586C" w:rsidP="0026586C">
      <w:pPr>
        <w:pStyle w:val="ppCodeLanguageIndent"/>
      </w:pPr>
      <w:r>
        <w:t>CMD</w:t>
      </w:r>
    </w:p>
    <w:p w:rsidR="003A3470" w:rsidRPr="0026586C" w:rsidRDefault="003A3470" w:rsidP="0026586C">
      <w:pPr>
        <w:pStyle w:val="ppCodeIndent"/>
        <w:rPr>
          <w:b/>
        </w:rPr>
      </w:pPr>
      <w:proofErr w:type="spellStart"/>
      <w:r w:rsidRPr="0026586C">
        <w:rPr>
          <w:b/>
        </w:rPr>
        <w:t>cd</w:t>
      </w:r>
      <w:proofErr w:type="spellEnd"/>
      <w:r w:rsidRPr="0026586C">
        <w:rPr>
          <w:b/>
        </w:rPr>
        <w:t xml:space="preserve"> </w:t>
      </w:r>
      <w:r w:rsidR="005544C2" w:rsidRPr="0026586C">
        <w:rPr>
          <w:b/>
        </w:rPr>
        <w:t>"</w:t>
      </w:r>
      <w:r w:rsidRPr="0026586C">
        <w:rPr>
          <w:b/>
        </w:rPr>
        <w:t>C:\Program Files\IIS\Microsoft Web Deploy\</w:t>
      </w:r>
      <w:r w:rsidR="005544C2" w:rsidRPr="0026586C">
        <w:rPr>
          <w:b/>
        </w:rPr>
        <w:t>"</w:t>
      </w:r>
    </w:p>
    <w:p w:rsidR="0026586C" w:rsidRPr="008574B2" w:rsidRDefault="0026586C" w:rsidP="0026586C">
      <w:pPr>
        <w:pStyle w:val="ppBodyTextIndent"/>
      </w:pPr>
    </w:p>
    <w:p w:rsidR="003A3470" w:rsidRDefault="003A3470" w:rsidP="003A3470">
      <w:pPr>
        <w:pStyle w:val="ppNumberList"/>
      </w:pPr>
      <w:r>
        <w:t xml:space="preserve">Execute the </w:t>
      </w:r>
      <w:proofErr w:type="spellStart"/>
      <w:r w:rsidRPr="007426A9">
        <w:t>HTMLLab.deploy.cmd</w:t>
      </w:r>
      <w:proofErr w:type="spellEnd"/>
      <w:r>
        <w:t xml:space="preserve"> batch file with the </w:t>
      </w:r>
      <w:r w:rsidRPr="004A72D2">
        <w:rPr>
          <w:b/>
        </w:rPr>
        <w:t>/t</w:t>
      </w:r>
      <w:r>
        <w:t xml:space="preserve"> (for Trial) flag. For example, if you are still using the </w:t>
      </w:r>
      <w:proofErr w:type="spellStart"/>
      <w:r>
        <w:t>HTMLLab</w:t>
      </w:r>
      <w:proofErr w:type="spellEnd"/>
      <w:r>
        <w:t xml:space="preserve"> project from </w:t>
      </w:r>
      <w:r w:rsidR="004A72D2">
        <w:t>E</w:t>
      </w:r>
      <w:r>
        <w:t xml:space="preserve">xercise </w:t>
      </w:r>
      <w:r w:rsidR="004A72D2">
        <w:t>1</w:t>
      </w:r>
      <w:r w:rsidR="00D67E23">
        <w:t>, t</w:t>
      </w:r>
      <w:bookmarkStart w:id="31" w:name="_GoBack"/>
      <w:bookmarkEnd w:id="31"/>
      <w:r w:rsidR="00D67E23">
        <w:t>ype:</w:t>
      </w:r>
    </w:p>
    <w:p w:rsidR="0026586C" w:rsidRDefault="0026586C" w:rsidP="0026586C">
      <w:pPr>
        <w:pStyle w:val="ppCodeLanguageIndent"/>
      </w:pPr>
      <w:r>
        <w:t>CMD</w:t>
      </w:r>
    </w:p>
    <w:p w:rsidR="003A3470" w:rsidRDefault="005544C2" w:rsidP="0026586C">
      <w:pPr>
        <w:pStyle w:val="ppCodeIndent"/>
        <w:rPr>
          <w:b/>
        </w:rPr>
      </w:pPr>
      <w:r w:rsidRPr="0026586C">
        <w:rPr>
          <w:b/>
        </w:rPr>
        <w:t>"</w:t>
      </w:r>
      <w:r w:rsidR="009C64D6" w:rsidRPr="0026586C">
        <w:rPr>
          <w:b/>
        </w:rPr>
        <w:t>%TrainingKitInstallFolder%</w:t>
      </w:r>
      <w:r w:rsidR="003A3470" w:rsidRPr="0026586C">
        <w:rPr>
          <w:b/>
        </w:rPr>
        <w:t>\Labs\WebDevelopment\</w:t>
      </w:r>
      <w:r w:rsidR="00325FFB" w:rsidRPr="0026586C">
        <w:rPr>
          <w:b/>
        </w:rPr>
        <w:t>Source\</w:t>
      </w:r>
      <w:r w:rsidR="003A3470" w:rsidRPr="0026586C">
        <w:rPr>
          <w:b/>
        </w:rPr>
        <w:t>Ex01</w:t>
      </w:r>
      <w:r w:rsidR="00557316" w:rsidRPr="0026586C">
        <w:rPr>
          <w:b/>
        </w:rPr>
        <w:t>-</w:t>
      </w:r>
      <w:r w:rsidR="003A3470" w:rsidRPr="0026586C">
        <w:rPr>
          <w:b/>
        </w:rPr>
        <w:t>HTMLCodeSnippets\begin\</w:t>
      </w:r>
      <w:r w:rsidR="00557316" w:rsidRPr="0026586C">
        <w:rPr>
          <w:b/>
        </w:rPr>
        <w:t>C#\</w:t>
      </w:r>
      <w:r w:rsidR="003A3470" w:rsidRPr="0026586C">
        <w:rPr>
          <w:b/>
        </w:rPr>
        <w:t>HTMLLab\obj\Staging\Package\HTMLLab.deploy.cmd</w:t>
      </w:r>
      <w:r w:rsidRPr="0026586C">
        <w:rPr>
          <w:b/>
        </w:rPr>
        <w:t>"</w:t>
      </w:r>
      <w:r w:rsidR="003A3470" w:rsidRPr="0026586C">
        <w:rPr>
          <w:b/>
        </w:rPr>
        <w:t xml:space="preserve"> </w:t>
      </w:r>
      <w:r w:rsidR="003A3470" w:rsidRPr="000148A5">
        <w:rPr>
          <w:b/>
          <w:highlight w:val="yellow"/>
        </w:rPr>
        <w:t>/t</w:t>
      </w:r>
    </w:p>
    <w:p w:rsidR="0026586C" w:rsidRPr="0026586C" w:rsidRDefault="0026586C" w:rsidP="0026586C">
      <w:pPr>
        <w:pStyle w:val="ppBodyTextIndent"/>
      </w:pPr>
    </w:p>
    <w:p w:rsidR="00AF34BD" w:rsidRPr="00AF34BD" w:rsidRDefault="00AF34BD" w:rsidP="00AF34BD">
      <w:pPr>
        <w:pStyle w:val="ppBodyTextIndent"/>
      </w:pPr>
      <w:r w:rsidRPr="00AF34BD">
        <w:rPr>
          <w:noProof/>
          <w:lang w:val="es-AR" w:eastAsia="es-AR" w:bidi="ar-SA"/>
        </w:rPr>
        <w:drawing>
          <wp:inline distT="0" distB="0" distL="0" distR="0">
            <wp:extent cx="5939790" cy="2687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687320"/>
                    </a:xfrm>
                    <a:prstGeom prst="rect">
                      <a:avLst/>
                    </a:prstGeom>
                    <a:noFill/>
                    <a:ln>
                      <a:noFill/>
                    </a:ln>
                  </pic:spPr>
                </pic:pic>
              </a:graphicData>
            </a:graphic>
          </wp:inline>
        </w:drawing>
      </w:r>
    </w:p>
    <w:p w:rsidR="00AF5123" w:rsidRDefault="00AF5123" w:rsidP="00AF5123">
      <w:pPr>
        <w:pStyle w:val="ppFigureNumberIndent"/>
      </w:pPr>
      <w:r>
        <w:lastRenderedPageBreak/>
        <w:t xml:space="preserve">Figure </w:t>
      </w:r>
      <w:r w:rsidR="004E1220">
        <w:fldChar w:fldCharType="begin"/>
      </w:r>
      <w:r w:rsidR="00D7630A">
        <w:instrText xml:space="preserve"> SEQ Figure \* ARABIC </w:instrText>
      </w:r>
      <w:r w:rsidR="004E1220">
        <w:fldChar w:fldCharType="separate"/>
      </w:r>
      <w:r w:rsidR="0003708A">
        <w:rPr>
          <w:noProof/>
        </w:rPr>
        <w:t>48</w:t>
      </w:r>
      <w:r w:rsidR="004E1220">
        <w:rPr>
          <w:noProof/>
        </w:rPr>
        <w:fldChar w:fldCharType="end"/>
      </w:r>
    </w:p>
    <w:p w:rsidR="00AF5123" w:rsidRDefault="00AF5123" w:rsidP="00AF5123">
      <w:pPr>
        <w:pStyle w:val="ppFigureCaptionIndent"/>
        <w:numPr>
          <w:ilvl w:val="0"/>
          <w:numId w:val="0"/>
        </w:numPr>
        <w:ind w:left="754"/>
      </w:pPr>
      <w:r>
        <w:t xml:space="preserve">Executing the deployment command batch file in </w:t>
      </w:r>
      <w:r w:rsidRPr="00F00BC3">
        <w:t>Trial</w:t>
      </w:r>
      <w:r>
        <w:t xml:space="preserve"> mode</w:t>
      </w:r>
    </w:p>
    <w:p w:rsidR="00630215" w:rsidRDefault="00630215" w:rsidP="00630215">
      <w:pPr>
        <w:pStyle w:val="ppBodyTextIndent"/>
      </w:pPr>
    </w:p>
    <w:p w:rsidR="005843F7" w:rsidRDefault="005843F7" w:rsidP="005843F7">
      <w:pPr>
        <w:pStyle w:val="ppNoteIndent"/>
      </w:pPr>
      <w:r w:rsidRPr="005843F7">
        <w:rPr>
          <w:b/>
        </w:rPr>
        <w:t>Note:</w:t>
      </w:r>
      <w:r>
        <w:t xml:space="preserve"> If you receive the following error after running the previous command:</w:t>
      </w:r>
    </w:p>
    <w:p w:rsidR="005843F7" w:rsidRDefault="005843F7" w:rsidP="005843F7">
      <w:pPr>
        <w:pStyle w:val="ppNoteIndent"/>
      </w:pPr>
      <w:r>
        <w:t>“</w:t>
      </w:r>
      <w:r w:rsidRPr="005843F7">
        <w:rPr>
          <w:i/>
        </w:rPr>
        <w:t>The application pool that you are trying to use has the '</w:t>
      </w:r>
      <w:proofErr w:type="spellStart"/>
      <w:r w:rsidRPr="005843F7">
        <w:rPr>
          <w:i/>
        </w:rPr>
        <w:t>managedRuntimeVersion</w:t>
      </w:r>
      <w:proofErr w:type="spellEnd"/>
      <w:r w:rsidRPr="005843F7">
        <w:rPr>
          <w:i/>
        </w:rPr>
        <w:t>' property set to 'v2.0'. This application requires 'v4.0'</w:t>
      </w:r>
      <w:r>
        <w:t>”</w:t>
      </w:r>
    </w:p>
    <w:p w:rsidR="005843F7" w:rsidRDefault="005843F7" w:rsidP="005843F7">
      <w:pPr>
        <w:pStyle w:val="ppNoteIndent"/>
      </w:pPr>
      <w:r>
        <w:t xml:space="preserve">Execute the </w:t>
      </w:r>
      <w:r w:rsidRPr="005843F7">
        <w:rPr>
          <w:b/>
        </w:rPr>
        <w:t>aspnet_regiis.exe –</w:t>
      </w:r>
      <w:proofErr w:type="spellStart"/>
      <w:r w:rsidRPr="005843F7">
        <w:rPr>
          <w:b/>
        </w:rPr>
        <w:t>i</w:t>
      </w:r>
      <w:proofErr w:type="spellEnd"/>
      <w:r>
        <w:t xml:space="preserve"> command </w:t>
      </w:r>
      <w:r w:rsidR="008251B3">
        <w:t>from a Visual Studio 2010 C</w:t>
      </w:r>
      <w:r w:rsidR="008251B3" w:rsidRPr="00AA136E">
        <w:t xml:space="preserve">ommand </w:t>
      </w:r>
      <w:r w:rsidR="008251B3">
        <w:t>P</w:t>
      </w:r>
      <w:r w:rsidR="008251B3" w:rsidRPr="00AA136E">
        <w:t>rompt</w:t>
      </w:r>
      <w:r w:rsidR="008251B3" w:rsidRPr="00A30360">
        <w:t xml:space="preserve"> with </w:t>
      </w:r>
      <w:r w:rsidR="008251B3">
        <w:t>a</w:t>
      </w:r>
      <w:r w:rsidR="008251B3" w:rsidRPr="00A30360">
        <w:t>dministrator privileges</w:t>
      </w:r>
      <w:r w:rsidR="008251B3">
        <w:t xml:space="preserve"> </w:t>
      </w:r>
      <w:r>
        <w:t xml:space="preserve">and </w:t>
      </w:r>
      <w:r w:rsidR="008251B3">
        <w:t xml:space="preserve">then </w:t>
      </w:r>
      <w:r>
        <w:t>try again.</w:t>
      </w:r>
    </w:p>
    <w:p w:rsidR="005843F7" w:rsidRPr="00630215" w:rsidRDefault="005843F7" w:rsidP="005843F7">
      <w:pPr>
        <w:pStyle w:val="ppBodyTextIndent"/>
      </w:pPr>
    </w:p>
    <w:p w:rsidR="00AF5123" w:rsidRDefault="00AF5123" w:rsidP="00AF5123">
      <w:pPr>
        <w:pStyle w:val="ppNumberList"/>
      </w:pPr>
      <w:r>
        <w:t xml:space="preserve">Examine the output of the </w:t>
      </w:r>
      <w:r w:rsidRPr="00F00BC3">
        <w:t>Trial</w:t>
      </w:r>
      <w:r>
        <w:t xml:space="preserve"> deployment.</w:t>
      </w:r>
    </w:p>
    <w:p w:rsidR="00236F29" w:rsidRPr="00236F29" w:rsidRDefault="002A5672" w:rsidP="00C008B0">
      <w:pPr>
        <w:pStyle w:val="ppFigureIndent"/>
      </w:pPr>
      <w:r>
        <w:rPr>
          <w:noProof/>
          <w:lang w:val="es-AR" w:eastAsia="es-AR" w:bidi="ar-SA"/>
        </w:rPr>
        <w:drawing>
          <wp:inline distT="0" distB="0" distL="0" distR="0">
            <wp:extent cx="5943600" cy="3318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51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49</w:t>
      </w:r>
      <w:r w:rsidR="004E1220">
        <w:rPr>
          <w:noProof/>
        </w:rPr>
        <w:fldChar w:fldCharType="end"/>
      </w:r>
    </w:p>
    <w:p w:rsidR="00AF5123" w:rsidRDefault="00AF5123" w:rsidP="00AF5123">
      <w:pPr>
        <w:pStyle w:val="ppFigureCaptionIndent"/>
        <w:numPr>
          <w:ilvl w:val="0"/>
          <w:numId w:val="0"/>
        </w:numPr>
        <w:ind w:left="754"/>
      </w:pPr>
      <w:r>
        <w:t xml:space="preserve">Results of the </w:t>
      </w:r>
      <w:r w:rsidRPr="00F00BC3">
        <w:t>Trial</w:t>
      </w:r>
      <w:r>
        <w:t xml:space="preserve"> mode deployment</w:t>
      </w:r>
    </w:p>
    <w:p w:rsidR="00630215" w:rsidRPr="000148A5" w:rsidRDefault="00630215" w:rsidP="000148A5">
      <w:pPr>
        <w:pStyle w:val="ppBodyTextIndent"/>
      </w:pPr>
    </w:p>
    <w:p w:rsidR="00AF5123" w:rsidRPr="000148A5" w:rsidRDefault="00AF5123" w:rsidP="000148A5">
      <w:pPr>
        <w:pStyle w:val="ppBodyTextIndent"/>
      </w:pPr>
      <w:r w:rsidRPr="000148A5">
        <w:t xml:space="preserve">In this case, you can see that the </w:t>
      </w:r>
      <w:proofErr w:type="spellStart"/>
      <w:r w:rsidRPr="000148A5">
        <w:t>MSDeploy</w:t>
      </w:r>
      <w:proofErr w:type="spellEnd"/>
      <w:r w:rsidRPr="000148A5">
        <w:t xml:space="preserve"> will make </w:t>
      </w:r>
      <w:r w:rsidR="000148A5">
        <w:t>12</w:t>
      </w:r>
      <w:r w:rsidR="000D0794" w:rsidRPr="000148A5">
        <w:t xml:space="preserve"> </w:t>
      </w:r>
      <w:r w:rsidRPr="000148A5">
        <w:t>changes to the server.</w:t>
      </w:r>
    </w:p>
    <w:p w:rsidR="00E45610" w:rsidRDefault="00AF5123" w:rsidP="00E45610">
      <w:pPr>
        <w:pStyle w:val="ppNumberList"/>
      </w:pPr>
      <w:r>
        <w:t xml:space="preserve">Execute the deployment by re-running </w:t>
      </w:r>
      <w:r w:rsidRPr="00F00BC3">
        <w:t>th</w:t>
      </w:r>
      <w:r>
        <w:t>e</w:t>
      </w:r>
      <w:r w:rsidRPr="00F00BC3">
        <w:t xml:space="preserve"> </w:t>
      </w:r>
      <w:proofErr w:type="spellStart"/>
      <w:r w:rsidRPr="00F00BC3">
        <w:t>HTMLLab.deploy.cmd</w:t>
      </w:r>
      <w:proofErr w:type="spellEnd"/>
      <w:r>
        <w:t xml:space="preserve"> batch file. In this instance remove the </w:t>
      </w:r>
      <w:r w:rsidRPr="000148A5">
        <w:rPr>
          <w:b/>
        </w:rPr>
        <w:t>/t</w:t>
      </w:r>
      <w:r>
        <w:t xml:space="preserve"> (trial) flag and re</w:t>
      </w:r>
      <w:r w:rsidR="00E45610">
        <w:t xml:space="preserve">place it with the </w:t>
      </w:r>
      <w:r w:rsidR="00E45610" w:rsidRPr="000148A5">
        <w:rPr>
          <w:b/>
        </w:rPr>
        <w:t>/y</w:t>
      </w:r>
      <w:r w:rsidR="000148A5">
        <w:t xml:space="preserve"> (yes) flag</w:t>
      </w:r>
      <w:r w:rsidR="00E45610">
        <w:t xml:space="preserve">. For example, if you are still using the </w:t>
      </w:r>
      <w:proofErr w:type="spellStart"/>
      <w:r w:rsidR="00E45610">
        <w:t>HTMLLab</w:t>
      </w:r>
      <w:proofErr w:type="spellEnd"/>
      <w:r w:rsidR="00E45610">
        <w:t xml:space="preserve"> p</w:t>
      </w:r>
      <w:r w:rsidR="000148A5">
        <w:t>roject from E</w:t>
      </w:r>
      <w:r w:rsidR="0026586C">
        <w:t>xercise</w:t>
      </w:r>
      <w:r w:rsidR="000148A5">
        <w:t>1</w:t>
      </w:r>
      <w:r w:rsidR="0026586C">
        <w:t>, type:</w:t>
      </w:r>
    </w:p>
    <w:p w:rsidR="0026586C" w:rsidRPr="0026586C" w:rsidRDefault="0026586C" w:rsidP="0026586C">
      <w:pPr>
        <w:pStyle w:val="ppCodeLanguageIndent"/>
      </w:pPr>
      <w:r w:rsidRPr="0026586C">
        <w:t>CMD</w:t>
      </w:r>
    </w:p>
    <w:p w:rsidR="00AF5123" w:rsidRDefault="005544C2" w:rsidP="0026586C">
      <w:pPr>
        <w:pStyle w:val="ppCodeIndent"/>
        <w:rPr>
          <w:b/>
        </w:rPr>
      </w:pPr>
      <w:r w:rsidRPr="0026586C">
        <w:rPr>
          <w:b/>
        </w:rPr>
        <w:lastRenderedPageBreak/>
        <w:t>"</w:t>
      </w:r>
      <w:r w:rsidR="009C64D6" w:rsidRPr="0026586C">
        <w:rPr>
          <w:b/>
        </w:rPr>
        <w:t>%TrainingKitInstallFolder%</w:t>
      </w:r>
      <w:r w:rsidR="00E45610" w:rsidRPr="0026586C">
        <w:rPr>
          <w:b/>
        </w:rPr>
        <w:t>\Labs\WebDevelopment\</w:t>
      </w:r>
      <w:r w:rsidR="00325FFB" w:rsidRPr="0026586C">
        <w:rPr>
          <w:b/>
        </w:rPr>
        <w:t>Source\</w:t>
      </w:r>
      <w:r w:rsidR="00E45610" w:rsidRPr="0026586C">
        <w:rPr>
          <w:b/>
        </w:rPr>
        <w:t>Ex01</w:t>
      </w:r>
      <w:r w:rsidR="00557316" w:rsidRPr="0026586C">
        <w:rPr>
          <w:b/>
        </w:rPr>
        <w:t>-</w:t>
      </w:r>
      <w:r w:rsidR="00E45610" w:rsidRPr="0026586C">
        <w:rPr>
          <w:b/>
        </w:rPr>
        <w:t>HTMLCodeSnippets\begin\</w:t>
      </w:r>
      <w:r w:rsidR="00557316" w:rsidRPr="0026586C">
        <w:rPr>
          <w:b/>
        </w:rPr>
        <w:t>C#\</w:t>
      </w:r>
      <w:r w:rsidR="00E45610" w:rsidRPr="0026586C">
        <w:rPr>
          <w:b/>
        </w:rPr>
        <w:t>HTMLLab\obj\Staging\Package\HTMLLab.deploy.cmd</w:t>
      </w:r>
      <w:r w:rsidRPr="0026586C">
        <w:rPr>
          <w:b/>
        </w:rPr>
        <w:t>"</w:t>
      </w:r>
      <w:r w:rsidR="00E45610" w:rsidRPr="0026586C">
        <w:rPr>
          <w:b/>
        </w:rPr>
        <w:t xml:space="preserve"> </w:t>
      </w:r>
      <w:r w:rsidR="00E45610" w:rsidRPr="000148A5">
        <w:rPr>
          <w:b/>
          <w:highlight w:val="yellow"/>
        </w:rPr>
        <w:t>/y</w:t>
      </w:r>
    </w:p>
    <w:p w:rsidR="0026586C" w:rsidRPr="0026586C" w:rsidRDefault="0026586C" w:rsidP="0026586C">
      <w:pPr>
        <w:pStyle w:val="ppBodyTextIndent"/>
      </w:pPr>
    </w:p>
    <w:p w:rsidR="003C2B17" w:rsidRPr="003C2B17" w:rsidRDefault="003C2B17" w:rsidP="003C2B17">
      <w:pPr>
        <w:pStyle w:val="ppFigureIndent"/>
      </w:pPr>
      <w:r w:rsidRPr="003C2B17">
        <w:rPr>
          <w:noProof/>
          <w:lang w:val="es-AR" w:eastAsia="es-AR" w:bidi="ar-SA"/>
        </w:rPr>
        <w:drawing>
          <wp:inline distT="0" distB="0" distL="0" distR="0">
            <wp:extent cx="5939790" cy="2687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687320"/>
                    </a:xfrm>
                    <a:prstGeom prst="rect">
                      <a:avLst/>
                    </a:prstGeom>
                    <a:noFill/>
                    <a:ln>
                      <a:noFill/>
                    </a:ln>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50</w:t>
      </w:r>
      <w:r w:rsidR="004E1220">
        <w:rPr>
          <w:noProof/>
        </w:rPr>
        <w:fldChar w:fldCharType="end"/>
      </w:r>
    </w:p>
    <w:p w:rsidR="00AF5123" w:rsidRDefault="00AF5123" w:rsidP="00AF5123">
      <w:pPr>
        <w:pStyle w:val="ppFigureCaptionIndent"/>
        <w:numPr>
          <w:ilvl w:val="0"/>
          <w:numId w:val="0"/>
        </w:numPr>
        <w:ind w:left="754"/>
      </w:pPr>
      <w:r>
        <w:t xml:space="preserve">Executing the deployment command batch file in </w:t>
      </w:r>
      <w:r w:rsidRPr="00F00BC3">
        <w:t>Yes</w:t>
      </w:r>
      <w:r>
        <w:t xml:space="preserve"> mode</w:t>
      </w:r>
    </w:p>
    <w:p w:rsidR="00630215" w:rsidRPr="00630215" w:rsidRDefault="00630215" w:rsidP="00630215">
      <w:pPr>
        <w:pStyle w:val="ppBodyTextIndent"/>
      </w:pPr>
    </w:p>
    <w:p w:rsidR="00AF5123" w:rsidRDefault="00AF5123" w:rsidP="00AF5123">
      <w:pPr>
        <w:pStyle w:val="ppNumberList"/>
      </w:pPr>
      <w:r>
        <w:t>Examine the output of the deployment.</w:t>
      </w:r>
    </w:p>
    <w:p w:rsidR="00C008B0" w:rsidRPr="00C008B0" w:rsidRDefault="002A5672" w:rsidP="00C008B0">
      <w:pPr>
        <w:pStyle w:val="ppFigureIndent"/>
      </w:pPr>
      <w:r>
        <w:rPr>
          <w:noProof/>
          <w:lang w:val="es-AR" w:eastAsia="es-AR" w:bidi="ar-SA"/>
        </w:rPr>
        <w:drawing>
          <wp:inline distT="0" distB="0" distL="0" distR="0">
            <wp:extent cx="5943600" cy="3318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pn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510"/>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51</w:t>
      </w:r>
      <w:r w:rsidR="004E1220">
        <w:rPr>
          <w:noProof/>
        </w:rPr>
        <w:fldChar w:fldCharType="end"/>
      </w:r>
    </w:p>
    <w:p w:rsidR="00AF5123" w:rsidRDefault="00AF5123" w:rsidP="00AF5123">
      <w:pPr>
        <w:pStyle w:val="ppFigureCaptionIndent"/>
        <w:numPr>
          <w:ilvl w:val="0"/>
          <w:numId w:val="0"/>
        </w:numPr>
        <w:ind w:left="754"/>
      </w:pPr>
      <w:r>
        <w:lastRenderedPageBreak/>
        <w:t xml:space="preserve">Executing the deployment command batch file in </w:t>
      </w:r>
      <w:r w:rsidRPr="00F00BC3">
        <w:t>Yes</w:t>
      </w:r>
      <w:r>
        <w:t xml:space="preserve"> mode</w:t>
      </w:r>
    </w:p>
    <w:p w:rsidR="009E23B5" w:rsidRPr="009E23B5" w:rsidRDefault="009E23B5" w:rsidP="009E23B5">
      <w:pPr>
        <w:pStyle w:val="ppBodyTextIndent"/>
      </w:pPr>
    </w:p>
    <w:p w:rsidR="00AF5123" w:rsidRPr="003C2B17" w:rsidRDefault="00AF5123" w:rsidP="003C2B17">
      <w:pPr>
        <w:pStyle w:val="ppBodyTextIndent"/>
      </w:pPr>
      <w:proofErr w:type="spellStart"/>
      <w:r w:rsidRPr="003C2B17">
        <w:t>MSBuild</w:t>
      </w:r>
      <w:proofErr w:type="spellEnd"/>
      <w:r w:rsidRPr="003C2B17">
        <w:t xml:space="preserve"> deployed the package to the specified physical location.</w:t>
      </w:r>
    </w:p>
    <w:p w:rsidR="00AF5123" w:rsidRDefault="00AF5123" w:rsidP="00AF5123">
      <w:pPr>
        <w:pStyle w:val="ppListEnd"/>
      </w:pPr>
    </w:p>
    <w:p w:rsidR="00540339" w:rsidRDefault="00540339" w:rsidP="00540339">
      <w:pPr>
        <w:pStyle w:val="Heading1"/>
      </w:pPr>
      <w:r>
        <w:t>Next Step</w:t>
      </w:r>
    </w:p>
    <w:sdt>
      <w:sdtPr>
        <w:rPr>
          <w:rStyle w:val="Hyperlink"/>
        </w:rPr>
        <w:alias w:val="Topic Link"/>
        <w:tag w:val="0c6092e3-ed31-4fe6-b5cf-5d79a43a7300"/>
        <w:id w:val="104061547"/>
        <w:placeholder>
          <w:docPart w:val="DefaultPlaceholder_22675703"/>
        </w:placeholder>
        <w:text/>
      </w:sdtPr>
      <w:sdtEndPr>
        <w:rPr>
          <w:rStyle w:val="DefaultParagraphFont"/>
          <w:rFonts w:cstheme="minorBidi"/>
          <w:color w:val="auto"/>
          <w:u w:val="none"/>
        </w:rPr>
      </w:sdtEndPr>
      <w:sdtContent>
        <w:p w:rsidR="00540339" w:rsidRDefault="00540339" w:rsidP="00540339">
          <w:r>
            <w:rPr>
              <w:rStyle w:val="Hyperlink"/>
            </w:rPr>
            <w:t>Exercise 4: Verification</w:t>
          </w:r>
        </w:p>
      </w:sdtContent>
    </w:sdt>
    <w:p w:rsidR="00540339" w:rsidRPr="00540339" w:rsidRDefault="00540339" w:rsidP="00540339">
      <w:pPr>
        <w:pStyle w:val="ppListEnd"/>
      </w:pPr>
    </w:p>
    <w:bookmarkStart w:id="32" w:name="_Toc282089436" w:displacedByCustomXml="next"/>
    <w:sdt>
      <w:sdtPr>
        <w:alias w:val="Topic"/>
        <w:tag w:val="0c6092e3-ed31-4fe6-b5cf-5d79a43a7300"/>
        <w:id w:val="106587055"/>
        <w:placeholder>
          <w:docPart w:val="DefaultPlaceholder_22675703"/>
        </w:placeholder>
        <w:text/>
      </w:sdtPr>
      <w:sdtContent>
        <w:p w:rsidR="009E487F" w:rsidRDefault="009E487F" w:rsidP="009E487F">
          <w:pPr>
            <w:pStyle w:val="Heading3"/>
          </w:pPr>
          <w:r>
            <w:t>Exercise 4: Verification</w:t>
          </w:r>
        </w:p>
      </w:sdtContent>
    </w:sdt>
    <w:bookmarkEnd w:id="32" w:displacedByCustomXml="prev"/>
    <w:p w:rsidR="00AF5123" w:rsidRPr="002B5B0E" w:rsidRDefault="00AF5123" w:rsidP="00173F3C">
      <w:pPr>
        <w:pStyle w:val="ppBodyText"/>
        <w:numPr>
          <w:ilvl w:val="0"/>
          <w:numId w:val="0"/>
        </w:numPr>
        <w:rPr>
          <w:rFonts w:eastAsia="Times New Roman"/>
          <w:lang w:bidi="ar-SA"/>
        </w:rPr>
      </w:pPr>
      <w:r w:rsidRPr="002B5B0E">
        <w:rPr>
          <w:rFonts w:eastAsia="Times New Roman"/>
          <w:lang w:bidi="ar-SA"/>
        </w:rPr>
        <w:t xml:space="preserve">In this verification, you will verify </w:t>
      </w:r>
      <w:r>
        <w:rPr>
          <w:rFonts w:eastAsia="Times New Roman"/>
          <w:lang w:bidi="ar-SA"/>
        </w:rPr>
        <w:t xml:space="preserve">the successful deployment of the </w:t>
      </w:r>
      <w:r w:rsidRPr="002B5B0E">
        <w:rPr>
          <w:rFonts w:eastAsia="Times New Roman"/>
          <w:lang w:bidi="ar-SA"/>
        </w:rPr>
        <w:t xml:space="preserve">web. </w:t>
      </w:r>
    </w:p>
    <w:p w:rsidR="00ED113E" w:rsidRDefault="00AF5123" w:rsidP="00AF5123">
      <w:pPr>
        <w:pStyle w:val="ppNumberList"/>
        <w:rPr>
          <w:rFonts w:eastAsia="Times New Roman"/>
          <w:lang w:bidi="ar-SA"/>
        </w:rPr>
      </w:pPr>
      <w:r w:rsidRPr="00AA16F7">
        <w:rPr>
          <w:rFonts w:eastAsia="Times New Roman"/>
          <w:lang w:bidi="ar-SA"/>
        </w:rPr>
        <w:t xml:space="preserve">In </w:t>
      </w:r>
      <w:r w:rsidRPr="00780246">
        <w:rPr>
          <w:rFonts w:eastAsia="Times New Roman"/>
          <w:b/>
          <w:lang w:bidi="ar-SA"/>
        </w:rPr>
        <w:t>IIS Manager</w:t>
      </w:r>
      <w:r w:rsidRPr="002B5B0E">
        <w:rPr>
          <w:rFonts w:eastAsia="Times New Roman"/>
          <w:lang w:bidi="ar-SA"/>
        </w:rPr>
        <w:t xml:space="preserve">, </w:t>
      </w:r>
      <w:r w:rsidR="003C2B17">
        <w:rPr>
          <w:rFonts w:eastAsia="Times New Roman"/>
          <w:lang w:bidi="ar-SA"/>
        </w:rPr>
        <w:t>right-click the</w:t>
      </w:r>
      <w:r w:rsidR="00ED113E">
        <w:rPr>
          <w:rFonts w:eastAsia="Times New Roman"/>
          <w:lang w:bidi="ar-SA"/>
        </w:rPr>
        <w:t xml:space="preserve"> </w:t>
      </w:r>
      <w:r w:rsidR="00ED113E" w:rsidRPr="00ED113E">
        <w:rPr>
          <w:rFonts w:eastAsia="Times New Roman"/>
          <w:b/>
          <w:lang w:bidi="ar-SA"/>
        </w:rPr>
        <w:t>Default Web Site</w:t>
      </w:r>
      <w:r w:rsidR="00ED113E">
        <w:rPr>
          <w:rFonts w:eastAsia="Times New Roman"/>
          <w:lang w:bidi="ar-SA"/>
        </w:rPr>
        <w:t xml:space="preserve"> and click </w:t>
      </w:r>
      <w:r w:rsidR="00ED113E" w:rsidRPr="00ED113E">
        <w:rPr>
          <w:rFonts w:eastAsia="Times New Roman"/>
          <w:b/>
          <w:lang w:bidi="ar-SA"/>
        </w:rPr>
        <w:t>Refresh</w:t>
      </w:r>
      <w:r w:rsidR="00ED113E">
        <w:rPr>
          <w:rFonts w:eastAsia="Times New Roman"/>
          <w:lang w:bidi="ar-SA"/>
        </w:rPr>
        <w:t>.</w:t>
      </w:r>
    </w:p>
    <w:p w:rsidR="00ED113E" w:rsidRDefault="00ED113E" w:rsidP="00AF5123">
      <w:pPr>
        <w:pStyle w:val="ppNumberList"/>
        <w:rPr>
          <w:rFonts w:eastAsia="Times New Roman"/>
          <w:lang w:bidi="ar-SA"/>
        </w:rPr>
      </w:pPr>
      <w:r>
        <w:rPr>
          <w:rFonts w:eastAsia="Times New Roman"/>
          <w:lang w:bidi="ar-SA"/>
        </w:rPr>
        <w:t xml:space="preserve">You should now see an </w:t>
      </w:r>
      <w:proofErr w:type="spellStart"/>
      <w:r w:rsidRPr="003C2B17">
        <w:rPr>
          <w:rFonts w:eastAsia="Times New Roman"/>
          <w:b/>
          <w:lang w:bidi="ar-SA"/>
        </w:rPr>
        <w:t>HTMLLab_deploy</w:t>
      </w:r>
      <w:proofErr w:type="spellEnd"/>
      <w:r>
        <w:rPr>
          <w:rFonts w:eastAsia="Times New Roman"/>
          <w:lang w:bidi="ar-SA"/>
        </w:rPr>
        <w:t xml:space="preserve"> </w:t>
      </w:r>
      <w:r w:rsidR="003C2B17">
        <w:rPr>
          <w:rFonts w:eastAsia="Times New Roman"/>
          <w:lang w:bidi="ar-SA"/>
        </w:rPr>
        <w:t>web application</w:t>
      </w:r>
      <w:r w:rsidR="00AA16F7">
        <w:rPr>
          <w:rFonts w:eastAsia="Times New Roman"/>
          <w:lang w:bidi="ar-SA"/>
        </w:rPr>
        <w:t xml:space="preserve"> under Default Web Site.</w:t>
      </w:r>
    </w:p>
    <w:p w:rsidR="00AF5123" w:rsidRPr="002B5B0E" w:rsidRDefault="00ED113E" w:rsidP="00AF5123">
      <w:pPr>
        <w:pStyle w:val="ppNumberList"/>
        <w:rPr>
          <w:rFonts w:eastAsia="Times New Roman"/>
          <w:lang w:bidi="ar-SA"/>
        </w:rPr>
      </w:pPr>
      <w:r>
        <w:rPr>
          <w:rFonts w:eastAsia="Times New Roman"/>
          <w:lang w:bidi="ar-SA"/>
        </w:rPr>
        <w:t>R</w:t>
      </w:r>
      <w:r w:rsidR="00AA16F7">
        <w:rPr>
          <w:rFonts w:eastAsia="Times New Roman"/>
          <w:lang w:bidi="ar-SA"/>
        </w:rPr>
        <w:t>ight-</w:t>
      </w:r>
      <w:r w:rsidR="00AF5123" w:rsidRPr="002B5B0E">
        <w:rPr>
          <w:rFonts w:eastAsia="Times New Roman"/>
          <w:lang w:bidi="ar-SA"/>
        </w:rPr>
        <w:t xml:space="preserve">click on the </w:t>
      </w:r>
      <w:proofErr w:type="spellStart"/>
      <w:r w:rsidR="00AF5123" w:rsidRPr="00ED113E">
        <w:rPr>
          <w:rFonts w:eastAsia="Times New Roman"/>
          <w:b/>
          <w:lang w:bidi="ar-SA"/>
        </w:rPr>
        <w:t>HTMLLab</w:t>
      </w:r>
      <w:r w:rsidRPr="00ED113E">
        <w:rPr>
          <w:rFonts w:eastAsia="Times New Roman"/>
          <w:b/>
          <w:lang w:bidi="ar-SA"/>
        </w:rPr>
        <w:t>_deploy</w:t>
      </w:r>
      <w:proofErr w:type="spellEnd"/>
      <w:r w:rsidR="00AF5123" w:rsidRPr="002B5B0E">
        <w:rPr>
          <w:rFonts w:eastAsia="Times New Roman"/>
          <w:lang w:bidi="ar-SA"/>
        </w:rPr>
        <w:t xml:space="preserve"> </w:t>
      </w:r>
      <w:r>
        <w:rPr>
          <w:rFonts w:eastAsia="Times New Roman"/>
          <w:lang w:bidi="ar-SA"/>
        </w:rPr>
        <w:t>a</w:t>
      </w:r>
      <w:r w:rsidR="00AF5123" w:rsidRPr="002B5B0E">
        <w:rPr>
          <w:rFonts w:eastAsia="Times New Roman"/>
          <w:lang w:bidi="ar-SA"/>
        </w:rPr>
        <w:t xml:space="preserve">pplication and select </w:t>
      </w:r>
      <w:r w:rsidR="00AF5123" w:rsidRPr="002B5B0E">
        <w:rPr>
          <w:rFonts w:eastAsia="Times New Roman"/>
          <w:b/>
          <w:lang w:bidi="ar-SA"/>
        </w:rPr>
        <w:t>Switch to Content View</w:t>
      </w:r>
      <w:r w:rsidR="00AF5123" w:rsidRPr="002B5B0E">
        <w:rPr>
          <w:rFonts w:eastAsia="Times New Roman"/>
          <w:lang w:bidi="ar-SA"/>
        </w:rPr>
        <w:t xml:space="preserve"> from the menu. The content view for the </w:t>
      </w:r>
      <w:proofErr w:type="spellStart"/>
      <w:r w:rsidR="00AF5123" w:rsidRPr="00442BA2">
        <w:rPr>
          <w:rFonts w:eastAsia="Times New Roman"/>
          <w:lang w:bidi="ar-SA"/>
        </w:rPr>
        <w:t>HTMLLab</w:t>
      </w:r>
      <w:r>
        <w:rPr>
          <w:rFonts w:eastAsia="Times New Roman"/>
          <w:lang w:bidi="ar-SA"/>
        </w:rPr>
        <w:t>_deploy</w:t>
      </w:r>
      <w:proofErr w:type="spellEnd"/>
      <w:r>
        <w:rPr>
          <w:rFonts w:eastAsia="Times New Roman"/>
          <w:lang w:bidi="ar-SA"/>
        </w:rPr>
        <w:t xml:space="preserve"> application</w:t>
      </w:r>
      <w:r w:rsidR="00AF5123" w:rsidRPr="002B5B0E">
        <w:rPr>
          <w:rFonts w:eastAsia="Times New Roman"/>
          <w:lang w:bidi="ar-SA"/>
        </w:rPr>
        <w:t xml:space="preserve"> should now be visible:</w:t>
      </w:r>
    </w:p>
    <w:p w:rsidR="00F2361B" w:rsidRPr="00F2361B" w:rsidRDefault="00F2361B" w:rsidP="00D52461">
      <w:pPr>
        <w:pStyle w:val="ppFigureIndent"/>
        <w:rPr>
          <w:lang w:bidi="ar-SA"/>
        </w:rPr>
      </w:pPr>
      <w:r w:rsidRPr="00D52461">
        <w:drawing>
          <wp:inline distT="0" distB="0" distL="0" distR="0">
            <wp:extent cx="5943600" cy="329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97555"/>
                    </a:xfrm>
                    <a:prstGeom prst="rect">
                      <a:avLst/>
                    </a:prstGeom>
                  </pic:spPr>
                </pic:pic>
              </a:graphicData>
            </a:graphic>
          </wp:inline>
        </w:drawing>
      </w:r>
    </w:p>
    <w:p w:rsidR="00AF5123" w:rsidRPr="002B5B0E" w:rsidRDefault="00AF5123" w:rsidP="00AF5123">
      <w:pPr>
        <w:pStyle w:val="ppFigureNumberIndent"/>
        <w:rPr>
          <w:rFonts w:eastAsia="Times New Roman"/>
          <w:lang w:bidi="ar-SA"/>
        </w:rPr>
      </w:pPr>
      <w:r w:rsidRPr="002B5B0E">
        <w:rPr>
          <w:rFonts w:eastAsia="Times New Roman"/>
          <w:lang w:bidi="ar-SA"/>
        </w:rPr>
        <w:t xml:space="preserve">Figure </w:t>
      </w:r>
      <w:r w:rsidR="004E1220">
        <w:fldChar w:fldCharType="begin"/>
      </w:r>
      <w:r w:rsidR="00D7630A">
        <w:instrText xml:space="preserve"> SEQ Figure \* ARABIC </w:instrText>
      </w:r>
      <w:r w:rsidR="004E1220">
        <w:fldChar w:fldCharType="separate"/>
      </w:r>
      <w:r w:rsidR="0003708A">
        <w:rPr>
          <w:noProof/>
        </w:rPr>
        <w:t>52</w:t>
      </w:r>
      <w:r w:rsidR="004E1220">
        <w:rPr>
          <w:noProof/>
        </w:rPr>
        <w:fldChar w:fldCharType="end"/>
      </w:r>
    </w:p>
    <w:p w:rsidR="00AF5123" w:rsidRDefault="00AF5123" w:rsidP="00AF5123">
      <w:pPr>
        <w:pStyle w:val="ppFigureCaptionIndent"/>
        <w:numPr>
          <w:ilvl w:val="0"/>
          <w:numId w:val="0"/>
        </w:numPr>
        <w:ind w:left="754"/>
        <w:rPr>
          <w:rFonts w:eastAsia="Times New Roman"/>
          <w:lang w:bidi="ar-SA"/>
        </w:rPr>
      </w:pPr>
      <w:proofErr w:type="spellStart"/>
      <w:r w:rsidRPr="002B5B0E">
        <w:rPr>
          <w:rFonts w:eastAsia="Times New Roman"/>
          <w:lang w:bidi="ar-SA"/>
        </w:rPr>
        <w:t>HTMLLab</w:t>
      </w:r>
      <w:proofErr w:type="spellEnd"/>
      <w:r w:rsidRPr="002B5B0E">
        <w:rPr>
          <w:rFonts w:eastAsia="Times New Roman"/>
          <w:lang w:bidi="ar-SA"/>
        </w:rPr>
        <w:t xml:space="preserve"> contents view</w:t>
      </w:r>
    </w:p>
    <w:p w:rsidR="009E23B5" w:rsidRPr="009E23B5" w:rsidRDefault="009E23B5" w:rsidP="009E23B5">
      <w:pPr>
        <w:pStyle w:val="ppBodyTextIndent"/>
        <w:rPr>
          <w:lang w:bidi="ar-SA"/>
        </w:rPr>
      </w:pPr>
    </w:p>
    <w:p w:rsidR="00AF5123" w:rsidRDefault="00AA16F7" w:rsidP="00AF5123">
      <w:pPr>
        <w:pStyle w:val="ppNumberList"/>
      </w:pPr>
      <w:r>
        <w:rPr>
          <w:rFonts w:eastAsia="Times New Roman"/>
          <w:lang w:bidi="ar-SA"/>
        </w:rPr>
        <w:t>Right-</w:t>
      </w:r>
      <w:r w:rsidR="00AF5123" w:rsidRPr="002B5B0E">
        <w:rPr>
          <w:rFonts w:eastAsia="Times New Roman"/>
          <w:lang w:bidi="ar-SA"/>
        </w:rPr>
        <w:t>click the Default.as</w:t>
      </w:r>
      <w:r w:rsidR="00AF5123">
        <w:t xml:space="preserve">px </w:t>
      </w:r>
      <w:proofErr w:type="gramStart"/>
      <w:r w:rsidR="00AF5123">
        <w:t>file</w:t>
      </w:r>
      <w:proofErr w:type="gramEnd"/>
      <w:r w:rsidR="00AF5123">
        <w:t xml:space="preserve"> and select </w:t>
      </w:r>
      <w:r w:rsidR="00AF5123" w:rsidRPr="000C228F">
        <w:rPr>
          <w:b/>
        </w:rPr>
        <w:t>Browse</w:t>
      </w:r>
      <w:r w:rsidR="00AF5123">
        <w:t xml:space="preserve"> from the menu.</w:t>
      </w:r>
    </w:p>
    <w:p w:rsidR="00AF5123" w:rsidRDefault="00AF5123" w:rsidP="00AF5123">
      <w:pPr>
        <w:pStyle w:val="ppNumberList"/>
      </w:pPr>
      <w:r>
        <w:lastRenderedPageBreak/>
        <w:t xml:space="preserve">Verify that the default page for the </w:t>
      </w:r>
      <w:proofErr w:type="spellStart"/>
      <w:r>
        <w:t>HTMLLab</w:t>
      </w:r>
      <w:r w:rsidR="00ED113E">
        <w:t>_deploy</w:t>
      </w:r>
      <w:proofErr w:type="spellEnd"/>
      <w:r w:rsidR="00ED113E">
        <w:t xml:space="preserve"> application</w:t>
      </w:r>
      <w:r>
        <w:t xml:space="preserve"> appears.</w:t>
      </w:r>
    </w:p>
    <w:p w:rsidR="00F2361B" w:rsidRPr="00F2361B" w:rsidRDefault="00F2361B" w:rsidP="00F2361B">
      <w:pPr>
        <w:pStyle w:val="ppFigureIndent"/>
      </w:pPr>
      <w:r w:rsidRPr="00F2361B">
        <w:rPr>
          <w:noProof/>
          <w:lang w:val="es-AR" w:eastAsia="es-AR" w:bidi="ar-SA"/>
        </w:rPr>
        <w:drawing>
          <wp:inline distT="0" distB="0" distL="0" distR="0">
            <wp:extent cx="5943600" cy="4664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5943600" cy="4664075"/>
                    </a:xfrm>
                    <a:prstGeom prst="rect">
                      <a:avLst/>
                    </a:prstGeom>
                  </pic:spPr>
                </pic:pic>
              </a:graphicData>
            </a:graphic>
          </wp:inline>
        </w:drawing>
      </w:r>
    </w:p>
    <w:p w:rsidR="00AF5123" w:rsidRDefault="00AF5123" w:rsidP="00AF5123">
      <w:pPr>
        <w:pStyle w:val="ppFigureNumberIndent"/>
      </w:pPr>
      <w:r>
        <w:t xml:space="preserve">Figure </w:t>
      </w:r>
      <w:r w:rsidR="004E1220">
        <w:fldChar w:fldCharType="begin"/>
      </w:r>
      <w:r w:rsidR="00D7630A">
        <w:instrText xml:space="preserve"> SEQ Figure \* ARABIC </w:instrText>
      </w:r>
      <w:r w:rsidR="004E1220">
        <w:fldChar w:fldCharType="separate"/>
      </w:r>
      <w:r w:rsidR="0003708A">
        <w:rPr>
          <w:noProof/>
        </w:rPr>
        <w:t>53</w:t>
      </w:r>
      <w:r w:rsidR="004E1220">
        <w:rPr>
          <w:noProof/>
        </w:rPr>
        <w:fldChar w:fldCharType="end"/>
      </w:r>
    </w:p>
    <w:p w:rsidR="00AF5123" w:rsidRDefault="00AF5123" w:rsidP="00CA72DE">
      <w:pPr>
        <w:pStyle w:val="ppFigureCaptionIndent"/>
        <w:numPr>
          <w:ilvl w:val="0"/>
          <w:numId w:val="0"/>
        </w:numPr>
        <w:ind w:left="754"/>
      </w:pPr>
      <w:r>
        <w:t>Deployed web application</w:t>
      </w:r>
    </w:p>
    <w:p w:rsidR="00AA16F7" w:rsidRPr="00AA16F7" w:rsidRDefault="00AA16F7" w:rsidP="00AA16F7">
      <w:pPr>
        <w:pStyle w:val="ppBodyTextIndent"/>
      </w:pPr>
    </w:p>
    <w:p w:rsidR="00540339" w:rsidRDefault="00540339" w:rsidP="00540339">
      <w:pPr>
        <w:pStyle w:val="ppListEnd"/>
      </w:pPr>
    </w:p>
    <w:p w:rsidR="00540339" w:rsidRDefault="00540339" w:rsidP="00540339">
      <w:pPr>
        <w:pStyle w:val="Heading1"/>
      </w:pPr>
      <w:r>
        <w:t>Next Step</w:t>
      </w:r>
    </w:p>
    <w:sdt>
      <w:sdtPr>
        <w:rPr>
          <w:rStyle w:val="Hyperlink"/>
        </w:rPr>
        <w:alias w:val="Topic Link"/>
        <w:tag w:val="0ee80fb9-cdb8-4438-9352-621d283cdb23"/>
        <w:id w:val="104061553"/>
        <w:placeholder>
          <w:docPart w:val="DefaultPlaceholder_22675703"/>
        </w:placeholder>
        <w:text/>
      </w:sdtPr>
      <w:sdtEndPr>
        <w:rPr>
          <w:rStyle w:val="DefaultParagraphFont"/>
          <w:rFonts w:cstheme="minorBidi"/>
          <w:color w:val="auto"/>
          <w:u w:val="none"/>
        </w:rPr>
      </w:sdtEndPr>
      <w:sdtContent>
        <w:p w:rsidR="00540339" w:rsidRDefault="00540339" w:rsidP="00540339">
          <w:r>
            <w:rPr>
              <w:rStyle w:val="Hyperlink"/>
            </w:rPr>
            <w:t>Summary</w:t>
          </w:r>
        </w:p>
      </w:sdtContent>
    </w:sdt>
    <w:p w:rsidR="00540339" w:rsidRPr="00540339" w:rsidRDefault="00540339" w:rsidP="00540339">
      <w:pPr>
        <w:pStyle w:val="ppListEnd"/>
      </w:pPr>
    </w:p>
    <w:bookmarkStart w:id="33" w:name="_Toc282089437" w:displacedByCustomXml="next"/>
    <w:sdt>
      <w:sdtPr>
        <w:rPr>
          <w:rFonts w:cs="Times New Roman"/>
          <w:noProof/>
          <w:color w:val="0000FF"/>
          <w:u w:val="single"/>
        </w:rPr>
        <w:alias w:val="Topic"/>
        <w:tag w:val="0ee80fb9-cdb8-4438-9352-621d283cdb23"/>
        <w:id w:val="8120365"/>
        <w:placeholder>
          <w:docPart w:val="E3AB3D41B3694F349579917BE8D61D91"/>
        </w:placeholder>
        <w:text/>
      </w:sdtPr>
      <w:sdtContent>
        <w:bookmarkStart w:id="34" w:name="_Toc217119270" w:displacedByCustomXml="prev"/>
        <w:p w:rsidR="00AF5123" w:rsidRDefault="00AF5123" w:rsidP="00AF5123">
          <w:pPr>
            <w:pStyle w:val="ppTopic"/>
            <w:rPr>
              <w:noProof/>
            </w:rPr>
          </w:pPr>
          <w:r>
            <w:rPr>
              <w:noProof/>
            </w:rPr>
            <w:t>Summary</w:t>
          </w:r>
        </w:p>
      </w:sdtContent>
    </w:sdt>
    <w:bookmarkEnd w:id="34" w:displacedByCustomXml="prev"/>
    <w:bookmarkEnd w:id="33" w:displacedByCustomXml="prev"/>
    <w:p w:rsidR="002C59A5" w:rsidRDefault="00687181" w:rsidP="002C59A5">
      <w:pPr>
        <w:pStyle w:val="ppBodyText"/>
        <w:numPr>
          <w:ilvl w:val="0"/>
          <w:numId w:val="16"/>
        </w:numPr>
        <w:rPr>
          <w:noProof/>
        </w:rPr>
      </w:pPr>
      <w:r>
        <w:rPr>
          <w:noProof/>
        </w:rPr>
        <w:t xml:space="preserve">In this lab, </w:t>
      </w:r>
      <w:r w:rsidR="00AF5123">
        <w:rPr>
          <w:noProof/>
        </w:rPr>
        <w:t xml:space="preserve">you learned to use an HTML snippet to accelerate web development and created your own custom snippet. You also created an XML transform file that will make the appropriate changes to the </w:t>
      </w:r>
      <w:r>
        <w:rPr>
          <w:noProof/>
        </w:rPr>
        <w:lastRenderedPageBreak/>
        <w:t>Web.config</w:t>
      </w:r>
      <w:r w:rsidR="00AF5123">
        <w:rPr>
          <w:noProof/>
        </w:rPr>
        <w:t xml:space="preserve"> file of your web application as it is promoted through various environments. Finally, you learned about the new packaging and publishing capabilite</w:t>
      </w:r>
      <w:r>
        <w:rPr>
          <w:noProof/>
        </w:rPr>
        <w:t>s for ASP.NET web applications.</w:t>
      </w:r>
    </w:p>
    <w:sectPr w:rsidR="002C59A5" w:rsidSect="0074604F">
      <w:footerReference w:type="default" r:id="rId77"/>
      <w:footerReference w:type="first" r:id="rId78"/>
      <w:pgSz w:w="12240" w:h="15840" w:code="1"/>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2B3B" w:rsidRDefault="00CC2B3B" w:rsidP="00AF018D">
      <w:pPr>
        <w:spacing w:after="0" w:line="240" w:lineRule="auto"/>
      </w:pPr>
      <w:r>
        <w:separator/>
      </w:r>
    </w:p>
    <w:p w:rsidR="00CC2B3B" w:rsidRDefault="00CC2B3B"/>
  </w:endnote>
  <w:endnote w:type="continuationSeparator" w:id="0">
    <w:p w:rsidR="00CC2B3B" w:rsidRDefault="00CC2B3B" w:rsidP="00AF018D">
      <w:pPr>
        <w:spacing w:after="0" w:line="240" w:lineRule="auto"/>
      </w:pPr>
      <w:r>
        <w:continuationSeparator/>
      </w:r>
    </w:p>
    <w:p w:rsidR="00CC2B3B" w:rsidRDefault="00CC2B3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20B" w:rsidRDefault="001D120B">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fldSimple w:instr=" PAGE ">
      <w:r w:rsidR="0003708A">
        <w:rPr>
          <w:noProof/>
        </w:rPr>
        <w:t>1</w:t>
      </w:r>
    </w:fldSimple>
  </w:p>
  <w:p w:rsidR="001D120B" w:rsidRDefault="001D120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20B" w:rsidRDefault="001D120B">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fldSimple w:instr=" PAGE ">
      <w:r>
        <w:rPr>
          <w:noProof/>
        </w:rPr>
        <w:t>i</w:t>
      </w:r>
    </w:fldSimple>
  </w:p>
  <w:p w:rsidR="001D120B" w:rsidRDefault="001D120B">
    <w:pPr>
      <w:pStyle w:val="Footer"/>
    </w:pPr>
  </w:p>
  <w:p w:rsidR="001D120B" w:rsidRDefault="001D120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2B3B" w:rsidRDefault="00CC2B3B" w:rsidP="00AF018D">
      <w:pPr>
        <w:spacing w:after="0" w:line="240" w:lineRule="auto"/>
      </w:pPr>
      <w:r>
        <w:separator/>
      </w:r>
    </w:p>
    <w:p w:rsidR="00CC2B3B" w:rsidRDefault="00CC2B3B"/>
  </w:footnote>
  <w:footnote w:type="continuationSeparator" w:id="0">
    <w:p w:rsidR="00CC2B3B" w:rsidRDefault="00CC2B3B" w:rsidP="00AF018D">
      <w:pPr>
        <w:spacing w:after="0" w:line="240" w:lineRule="auto"/>
      </w:pPr>
      <w:r>
        <w:continuationSeparator/>
      </w:r>
    </w:p>
    <w:p w:rsidR="00CC2B3B" w:rsidRDefault="00CC2B3B"/>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4D7B3D"/>
    <w:multiLevelType w:val="hybridMultilevel"/>
    <w:tmpl w:val="4FE6B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78C45E7"/>
    <w:multiLevelType w:val="hybridMultilevel"/>
    <w:tmpl w:val="DD1ABA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6">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13"/>
  </w:num>
  <w:num w:numId="3">
    <w:abstractNumId w:val="6"/>
  </w:num>
  <w:num w:numId="4">
    <w:abstractNumId w:val="19"/>
  </w:num>
  <w:num w:numId="5">
    <w:abstractNumId w:val="12"/>
  </w:num>
  <w:num w:numId="6">
    <w:abstractNumId w:val="14"/>
  </w:num>
  <w:num w:numId="7">
    <w:abstractNumId w:val="18"/>
  </w:num>
  <w:num w:numId="8">
    <w:abstractNumId w:val="1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7"/>
  </w:num>
  <w:num w:numId="13">
    <w:abstractNumId w:val="16"/>
  </w:num>
  <w:num w:numId="14">
    <w:abstractNumId w:val="15"/>
  </w:num>
  <w:num w:numId="15">
    <w:abstractNumId w:val="16"/>
    <w:lvlOverride w:ilvl="0">
      <w:startOverride w:val="1"/>
    </w:lvlOverride>
  </w:num>
  <w:num w:numId="16">
    <w:abstractNumId w:val="10"/>
  </w:num>
  <w:num w:numId="17">
    <w:abstractNumId w:val="2"/>
  </w:num>
  <w:num w:numId="18">
    <w:abstractNumId w:val="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 w:numId="22">
    <w:abstractNumId w:val="5"/>
  </w:num>
  <w:num w:numId="23">
    <w:abstractNumId w:val="3"/>
  </w:num>
  <w:num w:numId="24">
    <w:abstractNumId w:val="8"/>
  </w:num>
  <w:num w:numId="25">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9218"/>
  </w:hdrShapeDefaults>
  <w:footnotePr>
    <w:footnote w:id="-1"/>
    <w:footnote w:id="0"/>
  </w:footnotePr>
  <w:endnotePr>
    <w:endnote w:id="-1"/>
    <w:endnote w:id="0"/>
  </w:endnotePr>
  <w:compat/>
  <w:rsids>
    <w:rsidRoot w:val="00EB506C"/>
    <w:rsid w:val="00001A86"/>
    <w:rsid w:val="00003C06"/>
    <w:rsid w:val="00005AF9"/>
    <w:rsid w:val="0001043A"/>
    <w:rsid w:val="0001135E"/>
    <w:rsid w:val="00012778"/>
    <w:rsid w:val="00012F2A"/>
    <w:rsid w:val="0001331F"/>
    <w:rsid w:val="000148A5"/>
    <w:rsid w:val="00014FB1"/>
    <w:rsid w:val="000219D2"/>
    <w:rsid w:val="00021F99"/>
    <w:rsid w:val="00022B1D"/>
    <w:rsid w:val="000239EF"/>
    <w:rsid w:val="00026BF7"/>
    <w:rsid w:val="00027EE5"/>
    <w:rsid w:val="000302CC"/>
    <w:rsid w:val="00030F17"/>
    <w:rsid w:val="00031DDA"/>
    <w:rsid w:val="00033137"/>
    <w:rsid w:val="000353A3"/>
    <w:rsid w:val="00035C58"/>
    <w:rsid w:val="00035E83"/>
    <w:rsid w:val="00036D9E"/>
    <w:rsid w:val="0003705F"/>
    <w:rsid w:val="0003708A"/>
    <w:rsid w:val="0004045C"/>
    <w:rsid w:val="000415C4"/>
    <w:rsid w:val="00042E22"/>
    <w:rsid w:val="000450D0"/>
    <w:rsid w:val="00045D63"/>
    <w:rsid w:val="00047C40"/>
    <w:rsid w:val="00047F30"/>
    <w:rsid w:val="00050EAC"/>
    <w:rsid w:val="000517DC"/>
    <w:rsid w:val="000537C1"/>
    <w:rsid w:val="0005566A"/>
    <w:rsid w:val="0005701A"/>
    <w:rsid w:val="00060E43"/>
    <w:rsid w:val="00060F46"/>
    <w:rsid w:val="000630A8"/>
    <w:rsid w:val="00063EEB"/>
    <w:rsid w:val="00064E1A"/>
    <w:rsid w:val="00065E6A"/>
    <w:rsid w:val="0006602C"/>
    <w:rsid w:val="000743FF"/>
    <w:rsid w:val="00075516"/>
    <w:rsid w:val="000759D6"/>
    <w:rsid w:val="00081151"/>
    <w:rsid w:val="00081185"/>
    <w:rsid w:val="00084338"/>
    <w:rsid w:val="00085289"/>
    <w:rsid w:val="00085D76"/>
    <w:rsid w:val="00086F90"/>
    <w:rsid w:val="00087157"/>
    <w:rsid w:val="000872D8"/>
    <w:rsid w:val="000878CE"/>
    <w:rsid w:val="000907CB"/>
    <w:rsid w:val="000907E9"/>
    <w:rsid w:val="000915DB"/>
    <w:rsid w:val="00092DFB"/>
    <w:rsid w:val="00094C18"/>
    <w:rsid w:val="00094C6E"/>
    <w:rsid w:val="00097491"/>
    <w:rsid w:val="00097EEB"/>
    <w:rsid w:val="000A06C2"/>
    <w:rsid w:val="000A2D89"/>
    <w:rsid w:val="000A3149"/>
    <w:rsid w:val="000A3A8F"/>
    <w:rsid w:val="000A4812"/>
    <w:rsid w:val="000A66CA"/>
    <w:rsid w:val="000B3460"/>
    <w:rsid w:val="000B638D"/>
    <w:rsid w:val="000B6914"/>
    <w:rsid w:val="000B7AA9"/>
    <w:rsid w:val="000C02E7"/>
    <w:rsid w:val="000C0883"/>
    <w:rsid w:val="000C228F"/>
    <w:rsid w:val="000C2F37"/>
    <w:rsid w:val="000C4934"/>
    <w:rsid w:val="000C4FE0"/>
    <w:rsid w:val="000C50A8"/>
    <w:rsid w:val="000C529A"/>
    <w:rsid w:val="000C551B"/>
    <w:rsid w:val="000C58B8"/>
    <w:rsid w:val="000C6662"/>
    <w:rsid w:val="000C66DE"/>
    <w:rsid w:val="000D04C3"/>
    <w:rsid w:val="000D0794"/>
    <w:rsid w:val="000D0959"/>
    <w:rsid w:val="000D19A5"/>
    <w:rsid w:val="000D1D2A"/>
    <w:rsid w:val="000D2393"/>
    <w:rsid w:val="000D27D7"/>
    <w:rsid w:val="000D2A4B"/>
    <w:rsid w:val="000D3B8F"/>
    <w:rsid w:val="000D4BA2"/>
    <w:rsid w:val="000D5157"/>
    <w:rsid w:val="000D52AF"/>
    <w:rsid w:val="000D7815"/>
    <w:rsid w:val="000E1786"/>
    <w:rsid w:val="000E30C5"/>
    <w:rsid w:val="000F30C7"/>
    <w:rsid w:val="000F3F4E"/>
    <w:rsid w:val="000F4544"/>
    <w:rsid w:val="000F5603"/>
    <w:rsid w:val="000F724A"/>
    <w:rsid w:val="000F773F"/>
    <w:rsid w:val="001008AC"/>
    <w:rsid w:val="00100DF2"/>
    <w:rsid w:val="00101B7F"/>
    <w:rsid w:val="001034CB"/>
    <w:rsid w:val="00112838"/>
    <w:rsid w:val="00113881"/>
    <w:rsid w:val="00116916"/>
    <w:rsid w:val="0012227D"/>
    <w:rsid w:val="0012323A"/>
    <w:rsid w:val="0012394B"/>
    <w:rsid w:val="00125149"/>
    <w:rsid w:val="00126770"/>
    <w:rsid w:val="00126829"/>
    <w:rsid w:val="001276E9"/>
    <w:rsid w:val="00127B76"/>
    <w:rsid w:val="001300F0"/>
    <w:rsid w:val="00132903"/>
    <w:rsid w:val="00132BB5"/>
    <w:rsid w:val="00132D6A"/>
    <w:rsid w:val="001332B5"/>
    <w:rsid w:val="00133864"/>
    <w:rsid w:val="001363BE"/>
    <w:rsid w:val="00136DFC"/>
    <w:rsid w:val="00137DF9"/>
    <w:rsid w:val="0014074A"/>
    <w:rsid w:val="00141FAD"/>
    <w:rsid w:val="0014266C"/>
    <w:rsid w:val="001437AA"/>
    <w:rsid w:val="00144911"/>
    <w:rsid w:val="00145379"/>
    <w:rsid w:val="00145955"/>
    <w:rsid w:val="001460EE"/>
    <w:rsid w:val="00147515"/>
    <w:rsid w:val="00147CB6"/>
    <w:rsid w:val="001557EA"/>
    <w:rsid w:val="00155BE5"/>
    <w:rsid w:val="00157BB8"/>
    <w:rsid w:val="001606C8"/>
    <w:rsid w:val="00160834"/>
    <w:rsid w:val="0016181F"/>
    <w:rsid w:val="001635E2"/>
    <w:rsid w:val="00163FCF"/>
    <w:rsid w:val="00165E72"/>
    <w:rsid w:val="001703D3"/>
    <w:rsid w:val="001705BC"/>
    <w:rsid w:val="00170CB5"/>
    <w:rsid w:val="0017147E"/>
    <w:rsid w:val="00172DB2"/>
    <w:rsid w:val="00173F3C"/>
    <w:rsid w:val="00175C0F"/>
    <w:rsid w:val="00175C24"/>
    <w:rsid w:val="001762D6"/>
    <w:rsid w:val="00176BC4"/>
    <w:rsid w:val="00176F38"/>
    <w:rsid w:val="00180948"/>
    <w:rsid w:val="0018200B"/>
    <w:rsid w:val="0018297B"/>
    <w:rsid w:val="00183591"/>
    <w:rsid w:val="00185DA7"/>
    <w:rsid w:val="00186A87"/>
    <w:rsid w:val="00186FAB"/>
    <w:rsid w:val="001906F0"/>
    <w:rsid w:val="00191C13"/>
    <w:rsid w:val="00192965"/>
    <w:rsid w:val="00192C93"/>
    <w:rsid w:val="00192F9C"/>
    <w:rsid w:val="00194040"/>
    <w:rsid w:val="00195AF4"/>
    <w:rsid w:val="0019652F"/>
    <w:rsid w:val="00196E2C"/>
    <w:rsid w:val="001A079A"/>
    <w:rsid w:val="001A0F11"/>
    <w:rsid w:val="001A1EC2"/>
    <w:rsid w:val="001A2A13"/>
    <w:rsid w:val="001A5593"/>
    <w:rsid w:val="001A561C"/>
    <w:rsid w:val="001A7A7B"/>
    <w:rsid w:val="001B043E"/>
    <w:rsid w:val="001B42FF"/>
    <w:rsid w:val="001B4DB6"/>
    <w:rsid w:val="001C0B2B"/>
    <w:rsid w:val="001C1A1E"/>
    <w:rsid w:val="001C29CE"/>
    <w:rsid w:val="001C4ADC"/>
    <w:rsid w:val="001C4DF9"/>
    <w:rsid w:val="001C5B63"/>
    <w:rsid w:val="001C6808"/>
    <w:rsid w:val="001D120B"/>
    <w:rsid w:val="001D12AC"/>
    <w:rsid w:val="001D12D9"/>
    <w:rsid w:val="001D1333"/>
    <w:rsid w:val="001D496D"/>
    <w:rsid w:val="001D5650"/>
    <w:rsid w:val="001D7953"/>
    <w:rsid w:val="001D7E95"/>
    <w:rsid w:val="001E2088"/>
    <w:rsid w:val="001E2408"/>
    <w:rsid w:val="001E348D"/>
    <w:rsid w:val="001E3C48"/>
    <w:rsid w:val="001E6CF5"/>
    <w:rsid w:val="001F309D"/>
    <w:rsid w:val="001F474E"/>
    <w:rsid w:val="001F4876"/>
    <w:rsid w:val="001F51F9"/>
    <w:rsid w:val="001F577B"/>
    <w:rsid w:val="001F5989"/>
    <w:rsid w:val="00200E07"/>
    <w:rsid w:val="00201201"/>
    <w:rsid w:val="00202BB5"/>
    <w:rsid w:val="00207DD1"/>
    <w:rsid w:val="00211E62"/>
    <w:rsid w:val="002122DB"/>
    <w:rsid w:val="002122FB"/>
    <w:rsid w:val="002124C3"/>
    <w:rsid w:val="002137F7"/>
    <w:rsid w:val="0021662B"/>
    <w:rsid w:val="00216A30"/>
    <w:rsid w:val="00217A5D"/>
    <w:rsid w:val="00220889"/>
    <w:rsid w:val="00220D29"/>
    <w:rsid w:val="00221229"/>
    <w:rsid w:val="0022133C"/>
    <w:rsid w:val="0022452C"/>
    <w:rsid w:val="002248F9"/>
    <w:rsid w:val="00225B71"/>
    <w:rsid w:val="00226CA4"/>
    <w:rsid w:val="00227151"/>
    <w:rsid w:val="00227A7C"/>
    <w:rsid w:val="00234F7C"/>
    <w:rsid w:val="00236DB9"/>
    <w:rsid w:val="00236F29"/>
    <w:rsid w:val="00237BB4"/>
    <w:rsid w:val="00240B91"/>
    <w:rsid w:val="00241C7B"/>
    <w:rsid w:val="002454C2"/>
    <w:rsid w:val="002463BE"/>
    <w:rsid w:val="00247666"/>
    <w:rsid w:val="002505C3"/>
    <w:rsid w:val="00253763"/>
    <w:rsid w:val="002543EC"/>
    <w:rsid w:val="00255DD9"/>
    <w:rsid w:val="002564E0"/>
    <w:rsid w:val="00256ADF"/>
    <w:rsid w:val="00261AD4"/>
    <w:rsid w:val="002622E2"/>
    <w:rsid w:val="002625F1"/>
    <w:rsid w:val="00263195"/>
    <w:rsid w:val="002636F9"/>
    <w:rsid w:val="00264484"/>
    <w:rsid w:val="00265168"/>
    <w:rsid w:val="00265615"/>
    <w:rsid w:val="0026586C"/>
    <w:rsid w:val="00267BA2"/>
    <w:rsid w:val="00267D7A"/>
    <w:rsid w:val="002714EE"/>
    <w:rsid w:val="0027163D"/>
    <w:rsid w:val="00277307"/>
    <w:rsid w:val="0028090F"/>
    <w:rsid w:val="00280AA5"/>
    <w:rsid w:val="002836EC"/>
    <w:rsid w:val="002843E3"/>
    <w:rsid w:val="002867D7"/>
    <w:rsid w:val="00287798"/>
    <w:rsid w:val="00292768"/>
    <w:rsid w:val="002928D6"/>
    <w:rsid w:val="00294668"/>
    <w:rsid w:val="00294CD8"/>
    <w:rsid w:val="00295F08"/>
    <w:rsid w:val="00296449"/>
    <w:rsid w:val="00297D8B"/>
    <w:rsid w:val="002A1CEC"/>
    <w:rsid w:val="002A3349"/>
    <w:rsid w:val="002A38B7"/>
    <w:rsid w:val="002A5032"/>
    <w:rsid w:val="002A5672"/>
    <w:rsid w:val="002A5F52"/>
    <w:rsid w:val="002A6329"/>
    <w:rsid w:val="002A6ED8"/>
    <w:rsid w:val="002B0F7A"/>
    <w:rsid w:val="002B10B6"/>
    <w:rsid w:val="002B1A44"/>
    <w:rsid w:val="002B3026"/>
    <w:rsid w:val="002B40E9"/>
    <w:rsid w:val="002B5B0E"/>
    <w:rsid w:val="002B5B7B"/>
    <w:rsid w:val="002B5BDD"/>
    <w:rsid w:val="002B613A"/>
    <w:rsid w:val="002B7DD6"/>
    <w:rsid w:val="002C55E5"/>
    <w:rsid w:val="002C59A5"/>
    <w:rsid w:val="002C6742"/>
    <w:rsid w:val="002D192C"/>
    <w:rsid w:val="002D1CD3"/>
    <w:rsid w:val="002D29A7"/>
    <w:rsid w:val="002D4F88"/>
    <w:rsid w:val="002D71C4"/>
    <w:rsid w:val="002D7CFB"/>
    <w:rsid w:val="002E37AB"/>
    <w:rsid w:val="002E60E0"/>
    <w:rsid w:val="002E6ECC"/>
    <w:rsid w:val="002F1B2D"/>
    <w:rsid w:val="002F20AB"/>
    <w:rsid w:val="002F2E4C"/>
    <w:rsid w:val="002F3AB9"/>
    <w:rsid w:val="002F41D7"/>
    <w:rsid w:val="002F4951"/>
    <w:rsid w:val="002F4BA7"/>
    <w:rsid w:val="002F4C95"/>
    <w:rsid w:val="002F5427"/>
    <w:rsid w:val="002F7900"/>
    <w:rsid w:val="00300732"/>
    <w:rsid w:val="00303979"/>
    <w:rsid w:val="003042C2"/>
    <w:rsid w:val="0030474C"/>
    <w:rsid w:val="00306D05"/>
    <w:rsid w:val="00307AD0"/>
    <w:rsid w:val="00307BA5"/>
    <w:rsid w:val="00307D7D"/>
    <w:rsid w:val="00310DE9"/>
    <w:rsid w:val="00312233"/>
    <w:rsid w:val="00312348"/>
    <w:rsid w:val="00312F2F"/>
    <w:rsid w:val="003156A5"/>
    <w:rsid w:val="00320FE0"/>
    <w:rsid w:val="003220EE"/>
    <w:rsid w:val="00322C35"/>
    <w:rsid w:val="003233D8"/>
    <w:rsid w:val="00325FFB"/>
    <w:rsid w:val="003267F3"/>
    <w:rsid w:val="003312A7"/>
    <w:rsid w:val="003315D0"/>
    <w:rsid w:val="00332322"/>
    <w:rsid w:val="00334328"/>
    <w:rsid w:val="00334408"/>
    <w:rsid w:val="003344A1"/>
    <w:rsid w:val="00334BA7"/>
    <w:rsid w:val="003356D8"/>
    <w:rsid w:val="003365BE"/>
    <w:rsid w:val="00337368"/>
    <w:rsid w:val="00340929"/>
    <w:rsid w:val="0034116E"/>
    <w:rsid w:val="00342682"/>
    <w:rsid w:val="003435A4"/>
    <w:rsid w:val="00343A43"/>
    <w:rsid w:val="00343CB3"/>
    <w:rsid w:val="0034419E"/>
    <w:rsid w:val="003454DF"/>
    <w:rsid w:val="003461F7"/>
    <w:rsid w:val="003469AE"/>
    <w:rsid w:val="00346F36"/>
    <w:rsid w:val="00350911"/>
    <w:rsid w:val="0035154C"/>
    <w:rsid w:val="003520F4"/>
    <w:rsid w:val="00363AFF"/>
    <w:rsid w:val="0036485F"/>
    <w:rsid w:val="00364953"/>
    <w:rsid w:val="00365264"/>
    <w:rsid w:val="00365308"/>
    <w:rsid w:val="003654BB"/>
    <w:rsid w:val="00366423"/>
    <w:rsid w:val="00366A82"/>
    <w:rsid w:val="00367721"/>
    <w:rsid w:val="00367729"/>
    <w:rsid w:val="00370B84"/>
    <w:rsid w:val="003717B0"/>
    <w:rsid w:val="003720FA"/>
    <w:rsid w:val="00372BF6"/>
    <w:rsid w:val="003754BD"/>
    <w:rsid w:val="00377310"/>
    <w:rsid w:val="003779AE"/>
    <w:rsid w:val="00377B6F"/>
    <w:rsid w:val="00377F5A"/>
    <w:rsid w:val="00381245"/>
    <w:rsid w:val="00385413"/>
    <w:rsid w:val="00385F62"/>
    <w:rsid w:val="003866D1"/>
    <w:rsid w:val="00387B03"/>
    <w:rsid w:val="00390B55"/>
    <w:rsid w:val="0039236F"/>
    <w:rsid w:val="00392B38"/>
    <w:rsid w:val="00393050"/>
    <w:rsid w:val="003935B5"/>
    <w:rsid w:val="00393EC7"/>
    <w:rsid w:val="00393FBF"/>
    <w:rsid w:val="003949BA"/>
    <w:rsid w:val="00394F38"/>
    <w:rsid w:val="00396C45"/>
    <w:rsid w:val="003A0684"/>
    <w:rsid w:val="003A0E41"/>
    <w:rsid w:val="003A2CB5"/>
    <w:rsid w:val="003A3470"/>
    <w:rsid w:val="003A5098"/>
    <w:rsid w:val="003A571D"/>
    <w:rsid w:val="003A7256"/>
    <w:rsid w:val="003A7A24"/>
    <w:rsid w:val="003B1812"/>
    <w:rsid w:val="003B3530"/>
    <w:rsid w:val="003B5B6C"/>
    <w:rsid w:val="003B6A26"/>
    <w:rsid w:val="003B6D9B"/>
    <w:rsid w:val="003B7B31"/>
    <w:rsid w:val="003C2B17"/>
    <w:rsid w:val="003C31F6"/>
    <w:rsid w:val="003C4164"/>
    <w:rsid w:val="003C691A"/>
    <w:rsid w:val="003C7284"/>
    <w:rsid w:val="003D1903"/>
    <w:rsid w:val="003D2DC8"/>
    <w:rsid w:val="003D38AB"/>
    <w:rsid w:val="003D44EC"/>
    <w:rsid w:val="003D4611"/>
    <w:rsid w:val="003D467E"/>
    <w:rsid w:val="003D5D37"/>
    <w:rsid w:val="003D5E5F"/>
    <w:rsid w:val="003D62EB"/>
    <w:rsid w:val="003D6C58"/>
    <w:rsid w:val="003E0A0A"/>
    <w:rsid w:val="003E23BC"/>
    <w:rsid w:val="003E2943"/>
    <w:rsid w:val="003E4CAD"/>
    <w:rsid w:val="003E579D"/>
    <w:rsid w:val="003E5962"/>
    <w:rsid w:val="003E7133"/>
    <w:rsid w:val="003E7B8B"/>
    <w:rsid w:val="003F13D7"/>
    <w:rsid w:val="003F17B7"/>
    <w:rsid w:val="003F2DB8"/>
    <w:rsid w:val="003F4BC5"/>
    <w:rsid w:val="003F5677"/>
    <w:rsid w:val="003F6BBA"/>
    <w:rsid w:val="003F7C4C"/>
    <w:rsid w:val="0040060F"/>
    <w:rsid w:val="00401D12"/>
    <w:rsid w:val="00402DA9"/>
    <w:rsid w:val="00403FDE"/>
    <w:rsid w:val="00405EF7"/>
    <w:rsid w:val="0040704F"/>
    <w:rsid w:val="00410F46"/>
    <w:rsid w:val="00413153"/>
    <w:rsid w:val="004139C4"/>
    <w:rsid w:val="004145F7"/>
    <w:rsid w:val="00422A8A"/>
    <w:rsid w:val="00423EB8"/>
    <w:rsid w:val="00425009"/>
    <w:rsid w:val="0042643D"/>
    <w:rsid w:val="00426594"/>
    <w:rsid w:val="00431E7A"/>
    <w:rsid w:val="0043288C"/>
    <w:rsid w:val="00432FD5"/>
    <w:rsid w:val="00435C87"/>
    <w:rsid w:val="00436148"/>
    <w:rsid w:val="00436531"/>
    <w:rsid w:val="00441D78"/>
    <w:rsid w:val="00442328"/>
    <w:rsid w:val="00442B7F"/>
    <w:rsid w:val="00442BA2"/>
    <w:rsid w:val="00442C08"/>
    <w:rsid w:val="00443363"/>
    <w:rsid w:val="004435CB"/>
    <w:rsid w:val="00447781"/>
    <w:rsid w:val="004531B7"/>
    <w:rsid w:val="0045480F"/>
    <w:rsid w:val="00456358"/>
    <w:rsid w:val="00456C88"/>
    <w:rsid w:val="00457E61"/>
    <w:rsid w:val="00461F42"/>
    <w:rsid w:val="00464137"/>
    <w:rsid w:val="004662D1"/>
    <w:rsid w:val="00466ACE"/>
    <w:rsid w:val="004719FE"/>
    <w:rsid w:val="004758EA"/>
    <w:rsid w:val="00476FB3"/>
    <w:rsid w:val="00477B5A"/>
    <w:rsid w:val="00477CC6"/>
    <w:rsid w:val="00480A21"/>
    <w:rsid w:val="00480CF4"/>
    <w:rsid w:val="0048173D"/>
    <w:rsid w:val="004821F6"/>
    <w:rsid w:val="004833C0"/>
    <w:rsid w:val="004845BA"/>
    <w:rsid w:val="004857C6"/>
    <w:rsid w:val="00485FDC"/>
    <w:rsid w:val="00490AB8"/>
    <w:rsid w:val="00490BE9"/>
    <w:rsid w:val="00490E7C"/>
    <w:rsid w:val="00491FBA"/>
    <w:rsid w:val="00492FF6"/>
    <w:rsid w:val="00494261"/>
    <w:rsid w:val="0049499B"/>
    <w:rsid w:val="004949E4"/>
    <w:rsid w:val="00495F9D"/>
    <w:rsid w:val="004A00BB"/>
    <w:rsid w:val="004A023A"/>
    <w:rsid w:val="004A2F46"/>
    <w:rsid w:val="004A34D1"/>
    <w:rsid w:val="004A3522"/>
    <w:rsid w:val="004A49C0"/>
    <w:rsid w:val="004A612D"/>
    <w:rsid w:val="004A72D2"/>
    <w:rsid w:val="004A7DFE"/>
    <w:rsid w:val="004B0205"/>
    <w:rsid w:val="004B090E"/>
    <w:rsid w:val="004B500C"/>
    <w:rsid w:val="004B51EC"/>
    <w:rsid w:val="004B5733"/>
    <w:rsid w:val="004B5F1A"/>
    <w:rsid w:val="004B6DBD"/>
    <w:rsid w:val="004C203F"/>
    <w:rsid w:val="004C217C"/>
    <w:rsid w:val="004C2BDA"/>
    <w:rsid w:val="004C3D29"/>
    <w:rsid w:val="004C4D77"/>
    <w:rsid w:val="004C6B5E"/>
    <w:rsid w:val="004C708F"/>
    <w:rsid w:val="004C7A24"/>
    <w:rsid w:val="004D0BB8"/>
    <w:rsid w:val="004D1F5A"/>
    <w:rsid w:val="004D2330"/>
    <w:rsid w:val="004D2B11"/>
    <w:rsid w:val="004D32A6"/>
    <w:rsid w:val="004D5E3A"/>
    <w:rsid w:val="004D6479"/>
    <w:rsid w:val="004D7283"/>
    <w:rsid w:val="004D779B"/>
    <w:rsid w:val="004E01FB"/>
    <w:rsid w:val="004E1220"/>
    <w:rsid w:val="004E2AE4"/>
    <w:rsid w:val="004E2C0C"/>
    <w:rsid w:val="004E36AB"/>
    <w:rsid w:val="004E4619"/>
    <w:rsid w:val="004E59A5"/>
    <w:rsid w:val="004E59D7"/>
    <w:rsid w:val="004E5D46"/>
    <w:rsid w:val="004F2638"/>
    <w:rsid w:val="004F402C"/>
    <w:rsid w:val="004F46EB"/>
    <w:rsid w:val="004F6AE8"/>
    <w:rsid w:val="00504BD8"/>
    <w:rsid w:val="005060E2"/>
    <w:rsid w:val="00507511"/>
    <w:rsid w:val="00510DA0"/>
    <w:rsid w:val="00510E08"/>
    <w:rsid w:val="00511012"/>
    <w:rsid w:val="00511D51"/>
    <w:rsid w:val="00512AE1"/>
    <w:rsid w:val="00515F8D"/>
    <w:rsid w:val="005171DA"/>
    <w:rsid w:val="00520B68"/>
    <w:rsid w:val="00520FB3"/>
    <w:rsid w:val="005214EF"/>
    <w:rsid w:val="0052157A"/>
    <w:rsid w:val="005234B7"/>
    <w:rsid w:val="00537EF2"/>
    <w:rsid w:val="00540339"/>
    <w:rsid w:val="00540F9C"/>
    <w:rsid w:val="005418A0"/>
    <w:rsid w:val="00542D54"/>
    <w:rsid w:val="00544EC5"/>
    <w:rsid w:val="005460CC"/>
    <w:rsid w:val="0054667F"/>
    <w:rsid w:val="00547A85"/>
    <w:rsid w:val="00552393"/>
    <w:rsid w:val="0055253E"/>
    <w:rsid w:val="00553EB4"/>
    <w:rsid w:val="005544C2"/>
    <w:rsid w:val="00554C11"/>
    <w:rsid w:val="00554D43"/>
    <w:rsid w:val="00554E2D"/>
    <w:rsid w:val="00555BF3"/>
    <w:rsid w:val="00556959"/>
    <w:rsid w:val="00557288"/>
    <w:rsid w:val="00557316"/>
    <w:rsid w:val="005577AD"/>
    <w:rsid w:val="00563B7D"/>
    <w:rsid w:val="00563DC5"/>
    <w:rsid w:val="00564591"/>
    <w:rsid w:val="005651C2"/>
    <w:rsid w:val="005653BF"/>
    <w:rsid w:val="005657F3"/>
    <w:rsid w:val="005661A3"/>
    <w:rsid w:val="005665B9"/>
    <w:rsid w:val="00566D7C"/>
    <w:rsid w:val="00567406"/>
    <w:rsid w:val="005709D2"/>
    <w:rsid w:val="005715C1"/>
    <w:rsid w:val="0057307C"/>
    <w:rsid w:val="00576AFE"/>
    <w:rsid w:val="0058045A"/>
    <w:rsid w:val="00580B2A"/>
    <w:rsid w:val="005814F2"/>
    <w:rsid w:val="005818CC"/>
    <w:rsid w:val="00581A7F"/>
    <w:rsid w:val="0058376D"/>
    <w:rsid w:val="005843F7"/>
    <w:rsid w:val="00584744"/>
    <w:rsid w:val="005847E1"/>
    <w:rsid w:val="00584967"/>
    <w:rsid w:val="00584D0F"/>
    <w:rsid w:val="0058599A"/>
    <w:rsid w:val="00586818"/>
    <w:rsid w:val="00586863"/>
    <w:rsid w:val="005868D2"/>
    <w:rsid w:val="00586A41"/>
    <w:rsid w:val="005904D4"/>
    <w:rsid w:val="005907E4"/>
    <w:rsid w:val="005928B7"/>
    <w:rsid w:val="00592B20"/>
    <w:rsid w:val="00596089"/>
    <w:rsid w:val="00596BDE"/>
    <w:rsid w:val="005972F7"/>
    <w:rsid w:val="0059751F"/>
    <w:rsid w:val="00597724"/>
    <w:rsid w:val="005A3117"/>
    <w:rsid w:val="005A5194"/>
    <w:rsid w:val="005A5AB1"/>
    <w:rsid w:val="005A6064"/>
    <w:rsid w:val="005B1C90"/>
    <w:rsid w:val="005B215D"/>
    <w:rsid w:val="005B48E0"/>
    <w:rsid w:val="005B5B7D"/>
    <w:rsid w:val="005B65EA"/>
    <w:rsid w:val="005B6E2B"/>
    <w:rsid w:val="005B7A95"/>
    <w:rsid w:val="005C0697"/>
    <w:rsid w:val="005C1907"/>
    <w:rsid w:val="005C1B0A"/>
    <w:rsid w:val="005C3547"/>
    <w:rsid w:val="005C6D7F"/>
    <w:rsid w:val="005C7055"/>
    <w:rsid w:val="005D08EA"/>
    <w:rsid w:val="005D0941"/>
    <w:rsid w:val="005D0D82"/>
    <w:rsid w:val="005D1C65"/>
    <w:rsid w:val="005D1D14"/>
    <w:rsid w:val="005D24DB"/>
    <w:rsid w:val="005D269D"/>
    <w:rsid w:val="005D30F1"/>
    <w:rsid w:val="005D4019"/>
    <w:rsid w:val="005D430F"/>
    <w:rsid w:val="005D5BF1"/>
    <w:rsid w:val="005D6DED"/>
    <w:rsid w:val="005D6FBE"/>
    <w:rsid w:val="005D7B2F"/>
    <w:rsid w:val="005E06DB"/>
    <w:rsid w:val="005E3382"/>
    <w:rsid w:val="005E5030"/>
    <w:rsid w:val="005E6B32"/>
    <w:rsid w:val="005F0124"/>
    <w:rsid w:val="005F095D"/>
    <w:rsid w:val="005F2088"/>
    <w:rsid w:val="005F2BD1"/>
    <w:rsid w:val="005F2E8D"/>
    <w:rsid w:val="005F3A73"/>
    <w:rsid w:val="005F4436"/>
    <w:rsid w:val="005F672E"/>
    <w:rsid w:val="0060157C"/>
    <w:rsid w:val="00601CE0"/>
    <w:rsid w:val="006027C0"/>
    <w:rsid w:val="00603A77"/>
    <w:rsid w:val="00603BD7"/>
    <w:rsid w:val="00604C8E"/>
    <w:rsid w:val="00606CC7"/>
    <w:rsid w:val="00607CA5"/>
    <w:rsid w:val="00610675"/>
    <w:rsid w:val="00612971"/>
    <w:rsid w:val="00614013"/>
    <w:rsid w:val="006142D6"/>
    <w:rsid w:val="00615CAB"/>
    <w:rsid w:val="0061778D"/>
    <w:rsid w:val="00617EDF"/>
    <w:rsid w:val="00620C39"/>
    <w:rsid w:val="00621A8E"/>
    <w:rsid w:val="006227F8"/>
    <w:rsid w:val="006231EF"/>
    <w:rsid w:val="00626810"/>
    <w:rsid w:val="00626D83"/>
    <w:rsid w:val="00630215"/>
    <w:rsid w:val="006303AA"/>
    <w:rsid w:val="00632168"/>
    <w:rsid w:val="0063272F"/>
    <w:rsid w:val="006347D6"/>
    <w:rsid w:val="00634D0C"/>
    <w:rsid w:val="00635150"/>
    <w:rsid w:val="0063527C"/>
    <w:rsid w:val="00635D25"/>
    <w:rsid w:val="00636D0A"/>
    <w:rsid w:val="00640172"/>
    <w:rsid w:val="00642ACD"/>
    <w:rsid w:val="00643216"/>
    <w:rsid w:val="0064474F"/>
    <w:rsid w:val="0064517E"/>
    <w:rsid w:val="00645E9A"/>
    <w:rsid w:val="00646169"/>
    <w:rsid w:val="0064732E"/>
    <w:rsid w:val="006476D8"/>
    <w:rsid w:val="00647E09"/>
    <w:rsid w:val="00650426"/>
    <w:rsid w:val="00654917"/>
    <w:rsid w:val="0065595D"/>
    <w:rsid w:val="00656380"/>
    <w:rsid w:val="00657F28"/>
    <w:rsid w:val="00661540"/>
    <w:rsid w:val="00661D89"/>
    <w:rsid w:val="00663A25"/>
    <w:rsid w:val="006648AE"/>
    <w:rsid w:val="006674E9"/>
    <w:rsid w:val="006676BD"/>
    <w:rsid w:val="00667C54"/>
    <w:rsid w:val="00675783"/>
    <w:rsid w:val="00680A9B"/>
    <w:rsid w:val="00681A53"/>
    <w:rsid w:val="006838F3"/>
    <w:rsid w:val="00683F80"/>
    <w:rsid w:val="006859A2"/>
    <w:rsid w:val="00687181"/>
    <w:rsid w:val="00687679"/>
    <w:rsid w:val="006900AE"/>
    <w:rsid w:val="00690FE5"/>
    <w:rsid w:val="00691C42"/>
    <w:rsid w:val="00691E6F"/>
    <w:rsid w:val="00691F22"/>
    <w:rsid w:val="00693DE4"/>
    <w:rsid w:val="006940F1"/>
    <w:rsid w:val="006966B2"/>
    <w:rsid w:val="00696E4A"/>
    <w:rsid w:val="00697B94"/>
    <w:rsid w:val="00697C43"/>
    <w:rsid w:val="006A008C"/>
    <w:rsid w:val="006A05FF"/>
    <w:rsid w:val="006A2712"/>
    <w:rsid w:val="006A39F4"/>
    <w:rsid w:val="006B2E11"/>
    <w:rsid w:val="006B2ED2"/>
    <w:rsid w:val="006B471D"/>
    <w:rsid w:val="006B62C5"/>
    <w:rsid w:val="006C0176"/>
    <w:rsid w:val="006C0A83"/>
    <w:rsid w:val="006C38FB"/>
    <w:rsid w:val="006C446F"/>
    <w:rsid w:val="006C7404"/>
    <w:rsid w:val="006D17CB"/>
    <w:rsid w:val="006D1A22"/>
    <w:rsid w:val="006D1FE5"/>
    <w:rsid w:val="006D2330"/>
    <w:rsid w:val="006D418B"/>
    <w:rsid w:val="006D5628"/>
    <w:rsid w:val="006D5AC9"/>
    <w:rsid w:val="006E04E3"/>
    <w:rsid w:val="006E0E89"/>
    <w:rsid w:val="006E0F2C"/>
    <w:rsid w:val="006E268D"/>
    <w:rsid w:val="006E56AF"/>
    <w:rsid w:val="006E6542"/>
    <w:rsid w:val="006F0433"/>
    <w:rsid w:val="006F2915"/>
    <w:rsid w:val="006F3D36"/>
    <w:rsid w:val="006F4E60"/>
    <w:rsid w:val="006F548B"/>
    <w:rsid w:val="006F56D5"/>
    <w:rsid w:val="006F722D"/>
    <w:rsid w:val="006F7239"/>
    <w:rsid w:val="00703594"/>
    <w:rsid w:val="007048D5"/>
    <w:rsid w:val="0070630A"/>
    <w:rsid w:val="007064D0"/>
    <w:rsid w:val="0070699F"/>
    <w:rsid w:val="00707214"/>
    <w:rsid w:val="007077EA"/>
    <w:rsid w:val="0071138E"/>
    <w:rsid w:val="007113FA"/>
    <w:rsid w:val="00712350"/>
    <w:rsid w:val="0071299C"/>
    <w:rsid w:val="00713A8A"/>
    <w:rsid w:val="00713CB0"/>
    <w:rsid w:val="00715247"/>
    <w:rsid w:val="00715A39"/>
    <w:rsid w:val="00716362"/>
    <w:rsid w:val="007202BA"/>
    <w:rsid w:val="00724927"/>
    <w:rsid w:val="00725078"/>
    <w:rsid w:val="00725D1B"/>
    <w:rsid w:val="00726749"/>
    <w:rsid w:val="00726FFD"/>
    <w:rsid w:val="00730AD4"/>
    <w:rsid w:val="00730CE4"/>
    <w:rsid w:val="00732EE0"/>
    <w:rsid w:val="00733427"/>
    <w:rsid w:val="007344FE"/>
    <w:rsid w:val="00736D16"/>
    <w:rsid w:val="00740C70"/>
    <w:rsid w:val="00740CDB"/>
    <w:rsid w:val="00740DCE"/>
    <w:rsid w:val="00740EDC"/>
    <w:rsid w:val="00741E65"/>
    <w:rsid w:val="007426A9"/>
    <w:rsid w:val="00742955"/>
    <w:rsid w:val="00744268"/>
    <w:rsid w:val="0074546D"/>
    <w:rsid w:val="0074581D"/>
    <w:rsid w:val="00745DFE"/>
    <w:rsid w:val="0074604F"/>
    <w:rsid w:val="00746DCD"/>
    <w:rsid w:val="00750CA4"/>
    <w:rsid w:val="00751232"/>
    <w:rsid w:val="00752F10"/>
    <w:rsid w:val="0075562A"/>
    <w:rsid w:val="00756EE2"/>
    <w:rsid w:val="00757D1F"/>
    <w:rsid w:val="00760397"/>
    <w:rsid w:val="0076363F"/>
    <w:rsid w:val="00765716"/>
    <w:rsid w:val="007736E8"/>
    <w:rsid w:val="007747CC"/>
    <w:rsid w:val="00775819"/>
    <w:rsid w:val="00775EDA"/>
    <w:rsid w:val="00777ABE"/>
    <w:rsid w:val="00780246"/>
    <w:rsid w:val="00780B57"/>
    <w:rsid w:val="00781993"/>
    <w:rsid w:val="00784EC5"/>
    <w:rsid w:val="00785F02"/>
    <w:rsid w:val="007871C8"/>
    <w:rsid w:val="0079022D"/>
    <w:rsid w:val="00790FE8"/>
    <w:rsid w:val="00796AB2"/>
    <w:rsid w:val="007974D0"/>
    <w:rsid w:val="007A0F6C"/>
    <w:rsid w:val="007A0F94"/>
    <w:rsid w:val="007A2C53"/>
    <w:rsid w:val="007A4642"/>
    <w:rsid w:val="007A470A"/>
    <w:rsid w:val="007A65DF"/>
    <w:rsid w:val="007B0098"/>
    <w:rsid w:val="007B0A75"/>
    <w:rsid w:val="007B0DD6"/>
    <w:rsid w:val="007B0FB7"/>
    <w:rsid w:val="007B2B16"/>
    <w:rsid w:val="007B4956"/>
    <w:rsid w:val="007B59F3"/>
    <w:rsid w:val="007B6C48"/>
    <w:rsid w:val="007B7D8C"/>
    <w:rsid w:val="007C0A21"/>
    <w:rsid w:val="007C12CA"/>
    <w:rsid w:val="007C22CE"/>
    <w:rsid w:val="007C2AE7"/>
    <w:rsid w:val="007C3370"/>
    <w:rsid w:val="007C4913"/>
    <w:rsid w:val="007C541D"/>
    <w:rsid w:val="007D197E"/>
    <w:rsid w:val="007D3408"/>
    <w:rsid w:val="007D3F02"/>
    <w:rsid w:val="007D4293"/>
    <w:rsid w:val="007D48FE"/>
    <w:rsid w:val="007D76B3"/>
    <w:rsid w:val="007D7ED6"/>
    <w:rsid w:val="007E08E9"/>
    <w:rsid w:val="007E09FB"/>
    <w:rsid w:val="007E3704"/>
    <w:rsid w:val="007E5781"/>
    <w:rsid w:val="007E5932"/>
    <w:rsid w:val="007E5B2A"/>
    <w:rsid w:val="007F08BB"/>
    <w:rsid w:val="007F17DF"/>
    <w:rsid w:val="007F2A64"/>
    <w:rsid w:val="007F30D7"/>
    <w:rsid w:val="007F36ED"/>
    <w:rsid w:val="007F44A0"/>
    <w:rsid w:val="007F613D"/>
    <w:rsid w:val="00800991"/>
    <w:rsid w:val="00801FD7"/>
    <w:rsid w:val="008025BC"/>
    <w:rsid w:val="00803442"/>
    <w:rsid w:val="00803E22"/>
    <w:rsid w:val="008047BE"/>
    <w:rsid w:val="00804969"/>
    <w:rsid w:val="00804FBF"/>
    <w:rsid w:val="008059B3"/>
    <w:rsid w:val="00806FA3"/>
    <w:rsid w:val="00811785"/>
    <w:rsid w:val="00811AFD"/>
    <w:rsid w:val="00811B35"/>
    <w:rsid w:val="00813BA9"/>
    <w:rsid w:val="00814B44"/>
    <w:rsid w:val="00814B64"/>
    <w:rsid w:val="00815C7B"/>
    <w:rsid w:val="008168E9"/>
    <w:rsid w:val="00817F36"/>
    <w:rsid w:val="00820D12"/>
    <w:rsid w:val="00821120"/>
    <w:rsid w:val="00821B8A"/>
    <w:rsid w:val="008251B3"/>
    <w:rsid w:val="00825829"/>
    <w:rsid w:val="00830A13"/>
    <w:rsid w:val="00831589"/>
    <w:rsid w:val="00831823"/>
    <w:rsid w:val="00832DA6"/>
    <w:rsid w:val="008338ED"/>
    <w:rsid w:val="00834619"/>
    <w:rsid w:val="00834B5E"/>
    <w:rsid w:val="00836AFF"/>
    <w:rsid w:val="00837F69"/>
    <w:rsid w:val="00841965"/>
    <w:rsid w:val="00843DFC"/>
    <w:rsid w:val="008444F0"/>
    <w:rsid w:val="00846240"/>
    <w:rsid w:val="008471F0"/>
    <w:rsid w:val="00853FE6"/>
    <w:rsid w:val="008542E1"/>
    <w:rsid w:val="00855685"/>
    <w:rsid w:val="0085640D"/>
    <w:rsid w:val="00856482"/>
    <w:rsid w:val="00856A15"/>
    <w:rsid w:val="008574B2"/>
    <w:rsid w:val="00857954"/>
    <w:rsid w:val="00860145"/>
    <w:rsid w:val="00860BC1"/>
    <w:rsid w:val="008612D4"/>
    <w:rsid w:val="0086244F"/>
    <w:rsid w:val="008624D4"/>
    <w:rsid w:val="00862506"/>
    <w:rsid w:val="00863ED3"/>
    <w:rsid w:val="008647C4"/>
    <w:rsid w:val="00865271"/>
    <w:rsid w:val="00865E9A"/>
    <w:rsid w:val="0086795D"/>
    <w:rsid w:val="00871F61"/>
    <w:rsid w:val="0087261F"/>
    <w:rsid w:val="008728EE"/>
    <w:rsid w:val="00872F4F"/>
    <w:rsid w:val="008737E4"/>
    <w:rsid w:val="00873B56"/>
    <w:rsid w:val="00874C6A"/>
    <w:rsid w:val="00874E67"/>
    <w:rsid w:val="00876F64"/>
    <w:rsid w:val="00880689"/>
    <w:rsid w:val="00880756"/>
    <w:rsid w:val="00881F63"/>
    <w:rsid w:val="008846A4"/>
    <w:rsid w:val="00884CE5"/>
    <w:rsid w:val="00884E5F"/>
    <w:rsid w:val="0088674B"/>
    <w:rsid w:val="00887C83"/>
    <w:rsid w:val="00887E21"/>
    <w:rsid w:val="0089064A"/>
    <w:rsid w:val="008921A2"/>
    <w:rsid w:val="008940CE"/>
    <w:rsid w:val="00894AF6"/>
    <w:rsid w:val="0089594D"/>
    <w:rsid w:val="0089771E"/>
    <w:rsid w:val="008A0933"/>
    <w:rsid w:val="008A0A13"/>
    <w:rsid w:val="008A173E"/>
    <w:rsid w:val="008A17EB"/>
    <w:rsid w:val="008A377D"/>
    <w:rsid w:val="008A3A79"/>
    <w:rsid w:val="008A6193"/>
    <w:rsid w:val="008A7499"/>
    <w:rsid w:val="008B058C"/>
    <w:rsid w:val="008B07E7"/>
    <w:rsid w:val="008B0D50"/>
    <w:rsid w:val="008B1AA0"/>
    <w:rsid w:val="008B2247"/>
    <w:rsid w:val="008B2D45"/>
    <w:rsid w:val="008B354E"/>
    <w:rsid w:val="008B3D41"/>
    <w:rsid w:val="008B4D34"/>
    <w:rsid w:val="008B5E15"/>
    <w:rsid w:val="008C0D27"/>
    <w:rsid w:val="008C0DA4"/>
    <w:rsid w:val="008C11A2"/>
    <w:rsid w:val="008C276D"/>
    <w:rsid w:val="008C3901"/>
    <w:rsid w:val="008D158B"/>
    <w:rsid w:val="008D2129"/>
    <w:rsid w:val="008D271A"/>
    <w:rsid w:val="008D29CD"/>
    <w:rsid w:val="008D2B1B"/>
    <w:rsid w:val="008D6B65"/>
    <w:rsid w:val="008D7048"/>
    <w:rsid w:val="008D7F1F"/>
    <w:rsid w:val="008E00F0"/>
    <w:rsid w:val="008E0597"/>
    <w:rsid w:val="008E1C4A"/>
    <w:rsid w:val="008E227B"/>
    <w:rsid w:val="008E25C9"/>
    <w:rsid w:val="008E3400"/>
    <w:rsid w:val="008E49C3"/>
    <w:rsid w:val="008E7984"/>
    <w:rsid w:val="008F0AD7"/>
    <w:rsid w:val="008F1686"/>
    <w:rsid w:val="008F16AB"/>
    <w:rsid w:val="008F1936"/>
    <w:rsid w:val="008F2933"/>
    <w:rsid w:val="008F4493"/>
    <w:rsid w:val="008F6DDF"/>
    <w:rsid w:val="008F75B6"/>
    <w:rsid w:val="00900C97"/>
    <w:rsid w:val="0090210B"/>
    <w:rsid w:val="009026CA"/>
    <w:rsid w:val="00902D6B"/>
    <w:rsid w:val="009048BF"/>
    <w:rsid w:val="00905DDD"/>
    <w:rsid w:val="009068A7"/>
    <w:rsid w:val="009075E6"/>
    <w:rsid w:val="00907A7F"/>
    <w:rsid w:val="00910C36"/>
    <w:rsid w:val="00913190"/>
    <w:rsid w:val="00913646"/>
    <w:rsid w:val="0091428C"/>
    <w:rsid w:val="00914E0A"/>
    <w:rsid w:val="00914EE8"/>
    <w:rsid w:val="00916733"/>
    <w:rsid w:val="00916A67"/>
    <w:rsid w:val="009173CE"/>
    <w:rsid w:val="0092040A"/>
    <w:rsid w:val="00920861"/>
    <w:rsid w:val="0092383A"/>
    <w:rsid w:val="009244E0"/>
    <w:rsid w:val="0092476A"/>
    <w:rsid w:val="00926241"/>
    <w:rsid w:val="009276C5"/>
    <w:rsid w:val="009319CC"/>
    <w:rsid w:val="00931C31"/>
    <w:rsid w:val="0093202B"/>
    <w:rsid w:val="0093298F"/>
    <w:rsid w:val="00933442"/>
    <w:rsid w:val="0093375C"/>
    <w:rsid w:val="00934C94"/>
    <w:rsid w:val="00935190"/>
    <w:rsid w:val="00936107"/>
    <w:rsid w:val="00936645"/>
    <w:rsid w:val="009377FA"/>
    <w:rsid w:val="009403F7"/>
    <w:rsid w:val="00940407"/>
    <w:rsid w:val="0094126B"/>
    <w:rsid w:val="00941F06"/>
    <w:rsid w:val="0094245E"/>
    <w:rsid w:val="009441D3"/>
    <w:rsid w:val="009459DF"/>
    <w:rsid w:val="00946B2D"/>
    <w:rsid w:val="00946C79"/>
    <w:rsid w:val="00950D2F"/>
    <w:rsid w:val="0095125D"/>
    <w:rsid w:val="009517C6"/>
    <w:rsid w:val="009523F3"/>
    <w:rsid w:val="00952B1D"/>
    <w:rsid w:val="00954542"/>
    <w:rsid w:val="00955EA9"/>
    <w:rsid w:val="009563D0"/>
    <w:rsid w:val="00956F45"/>
    <w:rsid w:val="009606AC"/>
    <w:rsid w:val="0096105B"/>
    <w:rsid w:val="009613BE"/>
    <w:rsid w:val="00962A13"/>
    <w:rsid w:val="009632FA"/>
    <w:rsid w:val="0096706E"/>
    <w:rsid w:val="00967889"/>
    <w:rsid w:val="009700AB"/>
    <w:rsid w:val="00970355"/>
    <w:rsid w:val="009722B0"/>
    <w:rsid w:val="00973EC5"/>
    <w:rsid w:val="0097486D"/>
    <w:rsid w:val="00974B92"/>
    <w:rsid w:val="00975C5D"/>
    <w:rsid w:val="009778EC"/>
    <w:rsid w:val="00980854"/>
    <w:rsid w:val="00982BB2"/>
    <w:rsid w:val="0098569B"/>
    <w:rsid w:val="009864C5"/>
    <w:rsid w:val="00986D96"/>
    <w:rsid w:val="00993179"/>
    <w:rsid w:val="009933AD"/>
    <w:rsid w:val="0099648C"/>
    <w:rsid w:val="00996C49"/>
    <w:rsid w:val="00997479"/>
    <w:rsid w:val="00997ACA"/>
    <w:rsid w:val="009A0A80"/>
    <w:rsid w:val="009A1DB1"/>
    <w:rsid w:val="009A2043"/>
    <w:rsid w:val="009A5B7A"/>
    <w:rsid w:val="009A5F4F"/>
    <w:rsid w:val="009A6369"/>
    <w:rsid w:val="009B03E4"/>
    <w:rsid w:val="009B1BD4"/>
    <w:rsid w:val="009B1D85"/>
    <w:rsid w:val="009B43F3"/>
    <w:rsid w:val="009B6F21"/>
    <w:rsid w:val="009C385A"/>
    <w:rsid w:val="009C41A0"/>
    <w:rsid w:val="009C46B2"/>
    <w:rsid w:val="009C51F2"/>
    <w:rsid w:val="009C620B"/>
    <w:rsid w:val="009C64D6"/>
    <w:rsid w:val="009C6751"/>
    <w:rsid w:val="009D0E84"/>
    <w:rsid w:val="009D339D"/>
    <w:rsid w:val="009D6132"/>
    <w:rsid w:val="009D6F9D"/>
    <w:rsid w:val="009E23B5"/>
    <w:rsid w:val="009E487F"/>
    <w:rsid w:val="009E6D22"/>
    <w:rsid w:val="009F11C2"/>
    <w:rsid w:val="009F1B61"/>
    <w:rsid w:val="009F373A"/>
    <w:rsid w:val="009F3BB6"/>
    <w:rsid w:val="009F3EE5"/>
    <w:rsid w:val="009F49F9"/>
    <w:rsid w:val="009F4A25"/>
    <w:rsid w:val="009F5F0D"/>
    <w:rsid w:val="009F6E24"/>
    <w:rsid w:val="009F767D"/>
    <w:rsid w:val="009F7CAE"/>
    <w:rsid w:val="009F7EB5"/>
    <w:rsid w:val="00A05262"/>
    <w:rsid w:val="00A078E9"/>
    <w:rsid w:val="00A10F84"/>
    <w:rsid w:val="00A110A9"/>
    <w:rsid w:val="00A113CD"/>
    <w:rsid w:val="00A118CD"/>
    <w:rsid w:val="00A1191F"/>
    <w:rsid w:val="00A13704"/>
    <w:rsid w:val="00A140CB"/>
    <w:rsid w:val="00A1543E"/>
    <w:rsid w:val="00A16E1B"/>
    <w:rsid w:val="00A2096C"/>
    <w:rsid w:val="00A223CB"/>
    <w:rsid w:val="00A22F97"/>
    <w:rsid w:val="00A255C6"/>
    <w:rsid w:val="00A26006"/>
    <w:rsid w:val="00A279FD"/>
    <w:rsid w:val="00A30040"/>
    <w:rsid w:val="00A30186"/>
    <w:rsid w:val="00A30360"/>
    <w:rsid w:val="00A32933"/>
    <w:rsid w:val="00A343A3"/>
    <w:rsid w:val="00A348AE"/>
    <w:rsid w:val="00A34ECD"/>
    <w:rsid w:val="00A37541"/>
    <w:rsid w:val="00A4078E"/>
    <w:rsid w:val="00A408A4"/>
    <w:rsid w:val="00A40C67"/>
    <w:rsid w:val="00A44233"/>
    <w:rsid w:val="00A45E87"/>
    <w:rsid w:val="00A46D8F"/>
    <w:rsid w:val="00A47A3B"/>
    <w:rsid w:val="00A53269"/>
    <w:rsid w:val="00A5567A"/>
    <w:rsid w:val="00A55AF1"/>
    <w:rsid w:val="00A55CD0"/>
    <w:rsid w:val="00A573A7"/>
    <w:rsid w:val="00A575D0"/>
    <w:rsid w:val="00A60CE1"/>
    <w:rsid w:val="00A61C95"/>
    <w:rsid w:val="00A61FEF"/>
    <w:rsid w:val="00A63318"/>
    <w:rsid w:val="00A63FDE"/>
    <w:rsid w:val="00A64F04"/>
    <w:rsid w:val="00A67FC6"/>
    <w:rsid w:val="00A708A4"/>
    <w:rsid w:val="00A70B42"/>
    <w:rsid w:val="00A71D00"/>
    <w:rsid w:val="00A733F8"/>
    <w:rsid w:val="00A739F8"/>
    <w:rsid w:val="00A750A7"/>
    <w:rsid w:val="00A80BCB"/>
    <w:rsid w:val="00A83289"/>
    <w:rsid w:val="00A83B27"/>
    <w:rsid w:val="00A85C84"/>
    <w:rsid w:val="00A91611"/>
    <w:rsid w:val="00A922E0"/>
    <w:rsid w:val="00A93AE5"/>
    <w:rsid w:val="00A94CEB"/>
    <w:rsid w:val="00A95B3C"/>
    <w:rsid w:val="00A96482"/>
    <w:rsid w:val="00A97AAC"/>
    <w:rsid w:val="00A97E90"/>
    <w:rsid w:val="00AA0436"/>
    <w:rsid w:val="00AA136E"/>
    <w:rsid w:val="00AA16F7"/>
    <w:rsid w:val="00AA1876"/>
    <w:rsid w:val="00AA1A15"/>
    <w:rsid w:val="00AA20E8"/>
    <w:rsid w:val="00AA4657"/>
    <w:rsid w:val="00AA663C"/>
    <w:rsid w:val="00AA6EE2"/>
    <w:rsid w:val="00AB518B"/>
    <w:rsid w:val="00AB733E"/>
    <w:rsid w:val="00AC018A"/>
    <w:rsid w:val="00AC091B"/>
    <w:rsid w:val="00AC0964"/>
    <w:rsid w:val="00AC12F6"/>
    <w:rsid w:val="00AC2EF5"/>
    <w:rsid w:val="00AC449D"/>
    <w:rsid w:val="00AC7F36"/>
    <w:rsid w:val="00AD062D"/>
    <w:rsid w:val="00AD1672"/>
    <w:rsid w:val="00AD334D"/>
    <w:rsid w:val="00AD427A"/>
    <w:rsid w:val="00AD42AA"/>
    <w:rsid w:val="00AD649E"/>
    <w:rsid w:val="00AE05BD"/>
    <w:rsid w:val="00AE1E6B"/>
    <w:rsid w:val="00AE4EA4"/>
    <w:rsid w:val="00AE50AF"/>
    <w:rsid w:val="00AE62E6"/>
    <w:rsid w:val="00AE6F3D"/>
    <w:rsid w:val="00AE6FAE"/>
    <w:rsid w:val="00AE72CF"/>
    <w:rsid w:val="00AE75DB"/>
    <w:rsid w:val="00AF018D"/>
    <w:rsid w:val="00AF2037"/>
    <w:rsid w:val="00AF2439"/>
    <w:rsid w:val="00AF2751"/>
    <w:rsid w:val="00AF34BD"/>
    <w:rsid w:val="00AF45F0"/>
    <w:rsid w:val="00AF5123"/>
    <w:rsid w:val="00AF5954"/>
    <w:rsid w:val="00AF659C"/>
    <w:rsid w:val="00AF7144"/>
    <w:rsid w:val="00AF7A05"/>
    <w:rsid w:val="00B00D38"/>
    <w:rsid w:val="00B00FD0"/>
    <w:rsid w:val="00B015E3"/>
    <w:rsid w:val="00B01D3C"/>
    <w:rsid w:val="00B02D48"/>
    <w:rsid w:val="00B05706"/>
    <w:rsid w:val="00B064A4"/>
    <w:rsid w:val="00B10091"/>
    <w:rsid w:val="00B10FB1"/>
    <w:rsid w:val="00B13090"/>
    <w:rsid w:val="00B1440F"/>
    <w:rsid w:val="00B16529"/>
    <w:rsid w:val="00B1654F"/>
    <w:rsid w:val="00B166E7"/>
    <w:rsid w:val="00B2035D"/>
    <w:rsid w:val="00B21353"/>
    <w:rsid w:val="00B224D9"/>
    <w:rsid w:val="00B22A86"/>
    <w:rsid w:val="00B23914"/>
    <w:rsid w:val="00B27729"/>
    <w:rsid w:val="00B3148E"/>
    <w:rsid w:val="00B34691"/>
    <w:rsid w:val="00B34A18"/>
    <w:rsid w:val="00B3553C"/>
    <w:rsid w:val="00B40C0F"/>
    <w:rsid w:val="00B42119"/>
    <w:rsid w:val="00B45CAF"/>
    <w:rsid w:val="00B46E1A"/>
    <w:rsid w:val="00B46EF9"/>
    <w:rsid w:val="00B476C0"/>
    <w:rsid w:val="00B47F92"/>
    <w:rsid w:val="00B50CA8"/>
    <w:rsid w:val="00B55703"/>
    <w:rsid w:val="00B56C8D"/>
    <w:rsid w:val="00B60195"/>
    <w:rsid w:val="00B611E3"/>
    <w:rsid w:val="00B621F8"/>
    <w:rsid w:val="00B62D3E"/>
    <w:rsid w:val="00B636DB"/>
    <w:rsid w:val="00B643A5"/>
    <w:rsid w:val="00B6507D"/>
    <w:rsid w:val="00B65DBD"/>
    <w:rsid w:val="00B700B9"/>
    <w:rsid w:val="00B708B9"/>
    <w:rsid w:val="00B72052"/>
    <w:rsid w:val="00B74393"/>
    <w:rsid w:val="00B7457A"/>
    <w:rsid w:val="00B74715"/>
    <w:rsid w:val="00B75145"/>
    <w:rsid w:val="00B7684C"/>
    <w:rsid w:val="00B835F4"/>
    <w:rsid w:val="00B83C64"/>
    <w:rsid w:val="00B84309"/>
    <w:rsid w:val="00B85CD9"/>
    <w:rsid w:val="00B873C7"/>
    <w:rsid w:val="00B87D98"/>
    <w:rsid w:val="00B9050B"/>
    <w:rsid w:val="00B91C7A"/>
    <w:rsid w:val="00B94EE9"/>
    <w:rsid w:val="00B968DE"/>
    <w:rsid w:val="00B970A4"/>
    <w:rsid w:val="00B975C1"/>
    <w:rsid w:val="00B97B42"/>
    <w:rsid w:val="00B97BDA"/>
    <w:rsid w:val="00B97FAD"/>
    <w:rsid w:val="00BA1380"/>
    <w:rsid w:val="00BA1CF7"/>
    <w:rsid w:val="00BA25F2"/>
    <w:rsid w:val="00BA4348"/>
    <w:rsid w:val="00BA4468"/>
    <w:rsid w:val="00BA75E6"/>
    <w:rsid w:val="00BA78A2"/>
    <w:rsid w:val="00BB1451"/>
    <w:rsid w:val="00BB14D7"/>
    <w:rsid w:val="00BB2308"/>
    <w:rsid w:val="00BB3517"/>
    <w:rsid w:val="00BB4B99"/>
    <w:rsid w:val="00BB77AD"/>
    <w:rsid w:val="00BB7E43"/>
    <w:rsid w:val="00BC1EAA"/>
    <w:rsid w:val="00BC42F8"/>
    <w:rsid w:val="00BC4796"/>
    <w:rsid w:val="00BC4D45"/>
    <w:rsid w:val="00BC5AFF"/>
    <w:rsid w:val="00BC7BCE"/>
    <w:rsid w:val="00BD125F"/>
    <w:rsid w:val="00BD2553"/>
    <w:rsid w:val="00BD2CDF"/>
    <w:rsid w:val="00BD339E"/>
    <w:rsid w:val="00BD359B"/>
    <w:rsid w:val="00BD3819"/>
    <w:rsid w:val="00BD4003"/>
    <w:rsid w:val="00BD45CF"/>
    <w:rsid w:val="00BD47D7"/>
    <w:rsid w:val="00BD5530"/>
    <w:rsid w:val="00BE076A"/>
    <w:rsid w:val="00BE0BA8"/>
    <w:rsid w:val="00BE148D"/>
    <w:rsid w:val="00BE3670"/>
    <w:rsid w:val="00BE6131"/>
    <w:rsid w:val="00BE6419"/>
    <w:rsid w:val="00BE6531"/>
    <w:rsid w:val="00BE7013"/>
    <w:rsid w:val="00BE77F1"/>
    <w:rsid w:val="00BE7CC4"/>
    <w:rsid w:val="00BE7F83"/>
    <w:rsid w:val="00BF1C84"/>
    <w:rsid w:val="00BF29FC"/>
    <w:rsid w:val="00BF4C94"/>
    <w:rsid w:val="00BF76A2"/>
    <w:rsid w:val="00BF7ABE"/>
    <w:rsid w:val="00C008B0"/>
    <w:rsid w:val="00C00F87"/>
    <w:rsid w:val="00C04876"/>
    <w:rsid w:val="00C04AB5"/>
    <w:rsid w:val="00C05568"/>
    <w:rsid w:val="00C05A60"/>
    <w:rsid w:val="00C07ADF"/>
    <w:rsid w:val="00C10A2E"/>
    <w:rsid w:val="00C14F2B"/>
    <w:rsid w:val="00C16230"/>
    <w:rsid w:val="00C166BB"/>
    <w:rsid w:val="00C172CC"/>
    <w:rsid w:val="00C21C9B"/>
    <w:rsid w:val="00C24819"/>
    <w:rsid w:val="00C25EF1"/>
    <w:rsid w:val="00C2619D"/>
    <w:rsid w:val="00C26AC0"/>
    <w:rsid w:val="00C27073"/>
    <w:rsid w:val="00C27F98"/>
    <w:rsid w:val="00C30D82"/>
    <w:rsid w:val="00C31486"/>
    <w:rsid w:val="00C31F34"/>
    <w:rsid w:val="00C3235C"/>
    <w:rsid w:val="00C3413A"/>
    <w:rsid w:val="00C353DC"/>
    <w:rsid w:val="00C36222"/>
    <w:rsid w:val="00C3754B"/>
    <w:rsid w:val="00C37963"/>
    <w:rsid w:val="00C37A50"/>
    <w:rsid w:val="00C42197"/>
    <w:rsid w:val="00C428F0"/>
    <w:rsid w:val="00C436A3"/>
    <w:rsid w:val="00C4371E"/>
    <w:rsid w:val="00C454CD"/>
    <w:rsid w:val="00C52654"/>
    <w:rsid w:val="00C52965"/>
    <w:rsid w:val="00C52A50"/>
    <w:rsid w:val="00C52CDA"/>
    <w:rsid w:val="00C55FB7"/>
    <w:rsid w:val="00C56D7B"/>
    <w:rsid w:val="00C57214"/>
    <w:rsid w:val="00C601E0"/>
    <w:rsid w:val="00C637F7"/>
    <w:rsid w:val="00C668A4"/>
    <w:rsid w:val="00C70115"/>
    <w:rsid w:val="00C709F4"/>
    <w:rsid w:val="00C72B3E"/>
    <w:rsid w:val="00C74AC0"/>
    <w:rsid w:val="00C75849"/>
    <w:rsid w:val="00C759CD"/>
    <w:rsid w:val="00C75F50"/>
    <w:rsid w:val="00C80B34"/>
    <w:rsid w:val="00C82457"/>
    <w:rsid w:val="00C83B34"/>
    <w:rsid w:val="00C85AFA"/>
    <w:rsid w:val="00C8611B"/>
    <w:rsid w:val="00C87AB6"/>
    <w:rsid w:val="00C908B3"/>
    <w:rsid w:val="00C92B98"/>
    <w:rsid w:val="00C93990"/>
    <w:rsid w:val="00C96788"/>
    <w:rsid w:val="00CA0201"/>
    <w:rsid w:val="00CA17DC"/>
    <w:rsid w:val="00CA3D03"/>
    <w:rsid w:val="00CA72DE"/>
    <w:rsid w:val="00CA7803"/>
    <w:rsid w:val="00CA7A2C"/>
    <w:rsid w:val="00CA7CDF"/>
    <w:rsid w:val="00CB0F6C"/>
    <w:rsid w:val="00CB14B0"/>
    <w:rsid w:val="00CB20BD"/>
    <w:rsid w:val="00CB270C"/>
    <w:rsid w:val="00CB2B62"/>
    <w:rsid w:val="00CB44FC"/>
    <w:rsid w:val="00CB46C6"/>
    <w:rsid w:val="00CB4D9E"/>
    <w:rsid w:val="00CB5926"/>
    <w:rsid w:val="00CC249F"/>
    <w:rsid w:val="00CC2743"/>
    <w:rsid w:val="00CC2B3B"/>
    <w:rsid w:val="00CC453F"/>
    <w:rsid w:val="00CC46F1"/>
    <w:rsid w:val="00CC4836"/>
    <w:rsid w:val="00CC70F2"/>
    <w:rsid w:val="00CC7459"/>
    <w:rsid w:val="00CD1A56"/>
    <w:rsid w:val="00CD4C4B"/>
    <w:rsid w:val="00CD72BA"/>
    <w:rsid w:val="00CE0F3E"/>
    <w:rsid w:val="00CE1141"/>
    <w:rsid w:val="00CE1AB8"/>
    <w:rsid w:val="00CE29CD"/>
    <w:rsid w:val="00CE32DB"/>
    <w:rsid w:val="00CE6AFF"/>
    <w:rsid w:val="00CF132D"/>
    <w:rsid w:val="00CF2DAC"/>
    <w:rsid w:val="00CF6EE6"/>
    <w:rsid w:val="00CF75C2"/>
    <w:rsid w:val="00D006B7"/>
    <w:rsid w:val="00D00E2A"/>
    <w:rsid w:val="00D02D2D"/>
    <w:rsid w:val="00D03C76"/>
    <w:rsid w:val="00D0482E"/>
    <w:rsid w:val="00D06A65"/>
    <w:rsid w:val="00D076F1"/>
    <w:rsid w:val="00D10DD4"/>
    <w:rsid w:val="00D113B6"/>
    <w:rsid w:val="00D12FA8"/>
    <w:rsid w:val="00D13E48"/>
    <w:rsid w:val="00D13E7C"/>
    <w:rsid w:val="00D146ED"/>
    <w:rsid w:val="00D158DE"/>
    <w:rsid w:val="00D17E98"/>
    <w:rsid w:val="00D206B3"/>
    <w:rsid w:val="00D218DD"/>
    <w:rsid w:val="00D21AA8"/>
    <w:rsid w:val="00D221B7"/>
    <w:rsid w:val="00D22FEE"/>
    <w:rsid w:val="00D2534D"/>
    <w:rsid w:val="00D26673"/>
    <w:rsid w:val="00D27001"/>
    <w:rsid w:val="00D32717"/>
    <w:rsid w:val="00D40819"/>
    <w:rsid w:val="00D41BB0"/>
    <w:rsid w:val="00D42FC0"/>
    <w:rsid w:val="00D43D66"/>
    <w:rsid w:val="00D454D7"/>
    <w:rsid w:val="00D475CE"/>
    <w:rsid w:val="00D5091D"/>
    <w:rsid w:val="00D50BC7"/>
    <w:rsid w:val="00D51BE8"/>
    <w:rsid w:val="00D52461"/>
    <w:rsid w:val="00D535FE"/>
    <w:rsid w:val="00D53C46"/>
    <w:rsid w:val="00D54414"/>
    <w:rsid w:val="00D54A39"/>
    <w:rsid w:val="00D558F4"/>
    <w:rsid w:val="00D560E1"/>
    <w:rsid w:val="00D616C8"/>
    <w:rsid w:val="00D617F4"/>
    <w:rsid w:val="00D61AAE"/>
    <w:rsid w:val="00D61AD2"/>
    <w:rsid w:val="00D624E0"/>
    <w:rsid w:val="00D6409C"/>
    <w:rsid w:val="00D6430F"/>
    <w:rsid w:val="00D66653"/>
    <w:rsid w:val="00D66CE9"/>
    <w:rsid w:val="00D672E0"/>
    <w:rsid w:val="00D67E23"/>
    <w:rsid w:val="00D734DE"/>
    <w:rsid w:val="00D751D2"/>
    <w:rsid w:val="00D7630A"/>
    <w:rsid w:val="00D80092"/>
    <w:rsid w:val="00D81291"/>
    <w:rsid w:val="00D83F5F"/>
    <w:rsid w:val="00D86DBB"/>
    <w:rsid w:val="00D8785D"/>
    <w:rsid w:val="00D90005"/>
    <w:rsid w:val="00D90236"/>
    <w:rsid w:val="00D90958"/>
    <w:rsid w:val="00D924EF"/>
    <w:rsid w:val="00D95532"/>
    <w:rsid w:val="00DA02C8"/>
    <w:rsid w:val="00DA0936"/>
    <w:rsid w:val="00DA1996"/>
    <w:rsid w:val="00DA4AB2"/>
    <w:rsid w:val="00DA61F9"/>
    <w:rsid w:val="00DA649F"/>
    <w:rsid w:val="00DA7105"/>
    <w:rsid w:val="00DB17F1"/>
    <w:rsid w:val="00DB19F6"/>
    <w:rsid w:val="00DB262D"/>
    <w:rsid w:val="00DB4255"/>
    <w:rsid w:val="00DB4397"/>
    <w:rsid w:val="00DB6D95"/>
    <w:rsid w:val="00DB79E9"/>
    <w:rsid w:val="00DC068D"/>
    <w:rsid w:val="00DC0D9D"/>
    <w:rsid w:val="00DC1973"/>
    <w:rsid w:val="00DC46E3"/>
    <w:rsid w:val="00DC54D5"/>
    <w:rsid w:val="00DC7766"/>
    <w:rsid w:val="00DC7BBA"/>
    <w:rsid w:val="00DD0A6C"/>
    <w:rsid w:val="00DD1648"/>
    <w:rsid w:val="00DD1771"/>
    <w:rsid w:val="00DD2759"/>
    <w:rsid w:val="00DD440D"/>
    <w:rsid w:val="00DD4632"/>
    <w:rsid w:val="00DD485D"/>
    <w:rsid w:val="00DD5538"/>
    <w:rsid w:val="00DD5E30"/>
    <w:rsid w:val="00DD67D1"/>
    <w:rsid w:val="00DD6AA7"/>
    <w:rsid w:val="00DD7785"/>
    <w:rsid w:val="00DD786F"/>
    <w:rsid w:val="00DE0146"/>
    <w:rsid w:val="00DE1F2E"/>
    <w:rsid w:val="00DE27F3"/>
    <w:rsid w:val="00DE4C8A"/>
    <w:rsid w:val="00DE5D52"/>
    <w:rsid w:val="00DE76AB"/>
    <w:rsid w:val="00DF0074"/>
    <w:rsid w:val="00DF1AB8"/>
    <w:rsid w:val="00DF3C89"/>
    <w:rsid w:val="00DF3FE8"/>
    <w:rsid w:val="00DF4EDC"/>
    <w:rsid w:val="00DF5342"/>
    <w:rsid w:val="00DF7C68"/>
    <w:rsid w:val="00E00368"/>
    <w:rsid w:val="00E0070E"/>
    <w:rsid w:val="00E00BB4"/>
    <w:rsid w:val="00E011B2"/>
    <w:rsid w:val="00E01308"/>
    <w:rsid w:val="00E0227A"/>
    <w:rsid w:val="00E03A5F"/>
    <w:rsid w:val="00E03C03"/>
    <w:rsid w:val="00E04EE8"/>
    <w:rsid w:val="00E075CD"/>
    <w:rsid w:val="00E119E3"/>
    <w:rsid w:val="00E1230B"/>
    <w:rsid w:val="00E12E0F"/>
    <w:rsid w:val="00E13553"/>
    <w:rsid w:val="00E22E15"/>
    <w:rsid w:val="00E23CD4"/>
    <w:rsid w:val="00E24D71"/>
    <w:rsid w:val="00E26154"/>
    <w:rsid w:val="00E3092F"/>
    <w:rsid w:val="00E31EE1"/>
    <w:rsid w:val="00E320F3"/>
    <w:rsid w:val="00E32943"/>
    <w:rsid w:val="00E32DD6"/>
    <w:rsid w:val="00E33107"/>
    <w:rsid w:val="00E33171"/>
    <w:rsid w:val="00E3400C"/>
    <w:rsid w:val="00E343C1"/>
    <w:rsid w:val="00E351B4"/>
    <w:rsid w:val="00E3530E"/>
    <w:rsid w:val="00E356AF"/>
    <w:rsid w:val="00E35B99"/>
    <w:rsid w:val="00E3638A"/>
    <w:rsid w:val="00E36D7E"/>
    <w:rsid w:val="00E375A0"/>
    <w:rsid w:val="00E41D35"/>
    <w:rsid w:val="00E42A98"/>
    <w:rsid w:val="00E42CC1"/>
    <w:rsid w:val="00E433FB"/>
    <w:rsid w:val="00E4559B"/>
    <w:rsid w:val="00E45610"/>
    <w:rsid w:val="00E47477"/>
    <w:rsid w:val="00E47C08"/>
    <w:rsid w:val="00E51725"/>
    <w:rsid w:val="00E51859"/>
    <w:rsid w:val="00E51BED"/>
    <w:rsid w:val="00E52763"/>
    <w:rsid w:val="00E52B5F"/>
    <w:rsid w:val="00E537FF"/>
    <w:rsid w:val="00E56D23"/>
    <w:rsid w:val="00E60B21"/>
    <w:rsid w:val="00E6310F"/>
    <w:rsid w:val="00E63229"/>
    <w:rsid w:val="00E6454D"/>
    <w:rsid w:val="00E66336"/>
    <w:rsid w:val="00E679EA"/>
    <w:rsid w:val="00E7115E"/>
    <w:rsid w:val="00E75466"/>
    <w:rsid w:val="00E76C07"/>
    <w:rsid w:val="00E76E83"/>
    <w:rsid w:val="00E777B2"/>
    <w:rsid w:val="00E832B0"/>
    <w:rsid w:val="00E837E6"/>
    <w:rsid w:val="00E83AA8"/>
    <w:rsid w:val="00E83D9D"/>
    <w:rsid w:val="00E84E02"/>
    <w:rsid w:val="00E84E88"/>
    <w:rsid w:val="00E90EC1"/>
    <w:rsid w:val="00E91B8C"/>
    <w:rsid w:val="00E92F4E"/>
    <w:rsid w:val="00E938CD"/>
    <w:rsid w:val="00E9469F"/>
    <w:rsid w:val="00E9538C"/>
    <w:rsid w:val="00E95CE1"/>
    <w:rsid w:val="00E95EAE"/>
    <w:rsid w:val="00E9679E"/>
    <w:rsid w:val="00EA0A99"/>
    <w:rsid w:val="00EA1033"/>
    <w:rsid w:val="00EA1360"/>
    <w:rsid w:val="00EA1A2D"/>
    <w:rsid w:val="00EA2986"/>
    <w:rsid w:val="00EA32AE"/>
    <w:rsid w:val="00EA603D"/>
    <w:rsid w:val="00EA6135"/>
    <w:rsid w:val="00EB0BB8"/>
    <w:rsid w:val="00EB506C"/>
    <w:rsid w:val="00EB58C9"/>
    <w:rsid w:val="00EB7DA7"/>
    <w:rsid w:val="00EC2769"/>
    <w:rsid w:val="00EC5016"/>
    <w:rsid w:val="00ED0669"/>
    <w:rsid w:val="00ED113E"/>
    <w:rsid w:val="00ED15CD"/>
    <w:rsid w:val="00ED2BA9"/>
    <w:rsid w:val="00ED3348"/>
    <w:rsid w:val="00ED336F"/>
    <w:rsid w:val="00ED358B"/>
    <w:rsid w:val="00ED5254"/>
    <w:rsid w:val="00ED536A"/>
    <w:rsid w:val="00ED5FAA"/>
    <w:rsid w:val="00EE07D5"/>
    <w:rsid w:val="00EE23F7"/>
    <w:rsid w:val="00EE6339"/>
    <w:rsid w:val="00EE6B63"/>
    <w:rsid w:val="00EE6E92"/>
    <w:rsid w:val="00EE727B"/>
    <w:rsid w:val="00EF007A"/>
    <w:rsid w:val="00EF1F73"/>
    <w:rsid w:val="00EF315D"/>
    <w:rsid w:val="00EF51ED"/>
    <w:rsid w:val="00EF590B"/>
    <w:rsid w:val="00EF5CF5"/>
    <w:rsid w:val="00EF5E49"/>
    <w:rsid w:val="00EF6490"/>
    <w:rsid w:val="00EF7853"/>
    <w:rsid w:val="00F006CA"/>
    <w:rsid w:val="00F00BC3"/>
    <w:rsid w:val="00F03BFA"/>
    <w:rsid w:val="00F04D84"/>
    <w:rsid w:val="00F07436"/>
    <w:rsid w:val="00F07F10"/>
    <w:rsid w:val="00F1292D"/>
    <w:rsid w:val="00F12DE0"/>
    <w:rsid w:val="00F133B3"/>
    <w:rsid w:val="00F13B8B"/>
    <w:rsid w:val="00F13FCA"/>
    <w:rsid w:val="00F156C9"/>
    <w:rsid w:val="00F1607B"/>
    <w:rsid w:val="00F16AFA"/>
    <w:rsid w:val="00F2196C"/>
    <w:rsid w:val="00F22A40"/>
    <w:rsid w:val="00F2361B"/>
    <w:rsid w:val="00F24CDD"/>
    <w:rsid w:val="00F255DA"/>
    <w:rsid w:val="00F25944"/>
    <w:rsid w:val="00F26DF0"/>
    <w:rsid w:val="00F319CF"/>
    <w:rsid w:val="00F3309F"/>
    <w:rsid w:val="00F33549"/>
    <w:rsid w:val="00F34E1D"/>
    <w:rsid w:val="00F3784A"/>
    <w:rsid w:val="00F4377C"/>
    <w:rsid w:val="00F43C71"/>
    <w:rsid w:val="00F43EDA"/>
    <w:rsid w:val="00F5030C"/>
    <w:rsid w:val="00F509E6"/>
    <w:rsid w:val="00F52799"/>
    <w:rsid w:val="00F529C0"/>
    <w:rsid w:val="00F554EA"/>
    <w:rsid w:val="00F5580D"/>
    <w:rsid w:val="00F57829"/>
    <w:rsid w:val="00F606C8"/>
    <w:rsid w:val="00F61081"/>
    <w:rsid w:val="00F61147"/>
    <w:rsid w:val="00F62656"/>
    <w:rsid w:val="00F6382B"/>
    <w:rsid w:val="00F64820"/>
    <w:rsid w:val="00F652B6"/>
    <w:rsid w:val="00F67A02"/>
    <w:rsid w:val="00F718B8"/>
    <w:rsid w:val="00F71982"/>
    <w:rsid w:val="00F7269B"/>
    <w:rsid w:val="00F72830"/>
    <w:rsid w:val="00F747F8"/>
    <w:rsid w:val="00F7654D"/>
    <w:rsid w:val="00F81328"/>
    <w:rsid w:val="00F81520"/>
    <w:rsid w:val="00F81D5F"/>
    <w:rsid w:val="00F82B8C"/>
    <w:rsid w:val="00F85888"/>
    <w:rsid w:val="00F85C9B"/>
    <w:rsid w:val="00F904D5"/>
    <w:rsid w:val="00F90FA0"/>
    <w:rsid w:val="00F91D09"/>
    <w:rsid w:val="00F935E9"/>
    <w:rsid w:val="00F939A8"/>
    <w:rsid w:val="00F971DE"/>
    <w:rsid w:val="00F97CF0"/>
    <w:rsid w:val="00FA03B3"/>
    <w:rsid w:val="00FA1A2F"/>
    <w:rsid w:val="00FA30D1"/>
    <w:rsid w:val="00FA5F57"/>
    <w:rsid w:val="00FA72EF"/>
    <w:rsid w:val="00FB61E0"/>
    <w:rsid w:val="00FB6A91"/>
    <w:rsid w:val="00FC0361"/>
    <w:rsid w:val="00FC0D58"/>
    <w:rsid w:val="00FC127C"/>
    <w:rsid w:val="00FC157E"/>
    <w:rsid w:val="00FC3260"/>
    <w:rsid w:val="00FC40A2"/>
    <w:rsid w:val="00FC5BB9"/>
    <w:rsid w:val="00FC60DF"/>
    <w:rsid w:val="00FC6383"/>
    <w:rsid w:val="00FC6A8F"/>
    <w:rsid w:val="00FC74B4"/>
    <w:rsid w:val="00FC793C"/>
    <w:rsid w:val="00FD00D8"/>
    <w:rsid w:val="00FD3047"/>
    <w:rsid w:val="00FD3AC6"/>
    <w:rsid w:val="00FD406B"/>
    <w:rsid w:val="00FD58B7"/>
    <w:rsid w:val="00FE1BE2"/>
    <w:rsid w:val="00FE630E"/>
    <w:rsid w:val="00FE69A9"/>
    <w:rsid w:val="00FE6B00"/>
    <w:rsid w:val="00FF0000"/>
    <w:rsid w:val="00FF1D1E"/>
    <w:rsid w:val="00FF20BF"/>
    <w:rsid w:val="00FF423B"/>
    <w:rsid w:val="00FF479C"/>
    <w:rsid w:val="00FF4CAC"/>
    <w:rsid w:val="00FF61DC"/>
    <w:rsid w:val="00FF6FFE"/>
    <w:rsid w:val="00FF741F"/>
    <w:rsid w:val="00FF779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9C6751"/>
    <w:pPr>
      <w:spacing w:after="120"/>
    </w:pPr>
    <w:rPr>
      <w:rFonts w:eastAsiaTheme="minorEastAsia"/>
      <w:lang w:bidi="en-US"/>
    </w:rPr>
  </w:style>
  <w:style w:type="paragraph" w:styleId="Heading1">
    <w:name w:val="heading 1"/>
    <w:basedOn w:val="Normal"/>
    <w:next w:val="ppBodyText"/>
    <w:link w:val="Heading1Char"/>
    <w:qFormat/>
    <w:rsid w:val="009C67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67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9C67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9C6751"/>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75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C675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9C675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9C675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9C6751"/>
    <w:pPr>
      <w:numPr>
        <w:ilvl w:val="1"/>
        <w:numId w:val="16"/>
      </w:numPr>
      <w:spacing w:after="120"/>
    </w:pPr>
    <w:rPr>
      <w:rFonts w:eastAsiaTheme="minorEastAsia"/>
      <w:lang w:bidi="en-US"/>
    </w:rPr>
  </w:style>
  <w:style w:type="paragraph" w:customStyle="1" w:styleId="ppListEnd">
    <w:name w:val="pp List End"/>
    <w:basedOn w:val="ppNumberList"/>
    <w:next w:val="Normal"/>
    <w:rsid w:val="009C675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C6751"/>
    <w:pPr>
      <w:numPr>
        <w:ilvl w:val="1"/>
        <w:numId w:val="19"/>
      </w:numPr>
      <w:tabs>
        <w:tab w:val="left" w:pos="1440"/>
      </w:tabs>
      <w:ind w:left="754" w:hanging="357"/>
    </w:pPr>
  </w:style>
  <w:style w:type="paragraph" w:customStyle="1" w:styleId="ppNumberListIndent">
    <w:name w:val="pp Number List Indent"/>
    <w:basedOn w:val="ppNumberList"/>
    <w:rsid w:val="009C6751"/>
    <w:pPr>
      <w:numPr>
        <w:ilvl w:val="2"/>
      </w:numPr>
      <w:tabs>
        <w:tab w:val="clear" w:pos="1440"/>
        <w:tab w:val="left" w:pos="2160"/>
      </w:tabs>
      <w:ind w:left="1434" w:hanging="357"/>
    </w:pPr>
  </w:style>
  <w:style w:type="paragraph" w:customStyle="1" w:styleId="ppFigure">
    <w:name w:val="pp Figure"/>
    <w:basedOn w:val="Normal"/>
    <w:next w:val="Normal"/>
    <w:qFormat/>
    <w:rsid w:val="009C6751"/>
    <w:pPr>
      <w:numPr>
        <w:ilvl w:val="1"/>
        <w:numId w:val="1"/>
      </w:numPr>
      <w:spacing w:after="0"/>
      <w:ind w:left="0"/>
    </w:pPr>
  </w:style>
  <w:style w:type="paragraph" w:customStyle="1" w:styleId="ppBodyTextIndent">
    <w:name w:val="pp Body Text Indent"/>
    <w:basedOn w:val="ppBodyText"/>
    <w:rsid w:val="009C6751"/>
    <w:pPr>
      <w:numPr>
        <w:ilvl w:val="2"/>
      </w:numPr>
    </w:pPr>
  </w:style>
  <w:style w:type="paragraph" w:customStyle="1" w:styleId="ppBodyTextIndent2">
    <w:name w:val="pp Body Text Indent 2"/>
    <w:basedOn w:val="ppBodyTextIndent"/>
    <w:rsid w:val="009C6751"/>
    <w:pPr>
      <w:numPr>
        <w:ilvl w:val="3"/>
      </w:numPr>
    </w:pPr>
  </w:style>
  <w:style w:type="paragraph" w:customStyle="1" w:styleId="ppFigureIndent">
    <w:name w:val="pp Figure Indent"/>
    <w:basedOn w:val="ppFigure"/>
    <w:next w:val="Normal"/>
    <w:rsid w:val="009C6751"/>
    <w:pPr>
      <w:numPr>
        <w:ilvl w:val="2"/>
      </w:numPr>
      <w:ind w:left="720"/>
    </w:pPr>
  </w:style>
  <w:style w:type="paragraph" w:customStyle="1" w:styleId="ppFigureIndent2">
    <w:name w:val="pp Figure Indent 2"/>
    <w:basedOn w:val="ppFigureIndent"/>
    <w:next w:val="Normal"/>
    <w:rsid w:val="009C6751"/>
    <w:pPr>
      <w:numPr>
        <w:ilvl w:val="3"/>
      </w:numPr>
      <w:ind w:left="1440"/>
    </w:pPr>
  </w:style>
  <w:style w:type="paragraph" w:styleId="Footer">
    <w:name w:val="footer"/>
    <w:basedOn w:val="Normal"/>
    <w:link w:val="FooterChar"/>
    <w:uiPriority w:val="99"/>
    <w:unhideWhenUsed/>
    <w:rsid w:val="009C6751"/>
    <w:pPr>
      <w:tabs>
        <w:tab w:val="center" w:pos="4680"/>
        <w:tab w:val="right" w:pos="9360"/>
      </w:tabs>
    </w:pPr>
  </w:style>
  <w:style w:type="character" w:customStyle="1" w:styleId="FooterChar">
    <w:name w:val="Footer Char"/>
    <w:basedOn w:val="DefaultParagraphFont"/>
    <w:link w:val="Footer"/>
    <w:uiPriority w:val="99"/>
    <w:rsid w:val="009C675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9C6751"/>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9C6751"/>
    <w:pPr>
      <w:numPr>
        <w:ilvl w:val="2"/>
      </w:numPr>
      <w:ind w:left="862"/>
    </w:pPr>
  </w:style>
  <w:style w:type="paragraph" w:customStyle="1" w:styleId="ppNoteIndent2">
    <w:name w:val="pp Note Indent 2"/>
    <w:basedOn w:val="ppNoteIndent"/>
    <w:rsid w:val="009C6751"/>
    <w:pPr>
      <w:numPr>
        <w:ilvl w:val="3"/>
      </w:numPr>
      <w:ind w:left="1584"/>
    </w:pPr>
  </w:style>
  <w:style w:type="paragraph" w:customStyle="1" w:styleId="ppBulletList">
    <w:name w:val="pp Bullet List"/>
    <w:basedOn w:val="ppNumberList"/>
    <w:link w:val="ppBulletListChar"/>
    <w:qFormat/>
    <w:rsid w:val="009C6751"/>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9C6751"/>
    <w:pPr>
      <w:numPr>
        <w:ilvl w:val="2"/>
      </w:numPr>
      <w:ind w:left="1434" w:hanging="357"/>
    </w:pPr>
  </w:style>
  <w:style w:type="paragraph" w:customStyle="1" w:styleId="ppCode">
    <w:name w:val="pp Code"/>
    <w:qFormat/>
    <w:rsid w:val="009C6751"/>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9C6751"/>
    <w:pPr>
      <w:numPr>
        <w:ilvl w:val="2"/>
      </w:numPr>
      <w:ind w:left="720"/>
    </w:pPr>
  </w:style>
  <w:style w:type="paragraph" w:customStyle="1" w:styleId="ppCodeIndent2">
    <w:name w:val="pp Code Indent 2"/>
    <w:basedOn w:val="ppCodeIndent"/>
    <w:rsid w:val="009C6751"/>
    <w:pPr>
      <w:numPr>
        <w:ilvl w:val="3"/>
      </w:numPr>
      <w:ind w:left="1440"/>
    </w:pPr>
  </w:style>
  <w:style w:type="paragraph" w:customStyle="1" w:styleId="ppCodeLanguage">
    <w:name w:val="pp Code Language"/>
    <w:basedOn w:val="Normal"/>
    <w:next w:val="ppCode"/>
    <w:qFormat/>
    <w:rsid w:val="009C6751"/>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C6751"/>
    <w:pPr>
      <w:numPr>
        <w:ilvl w:val="2"/>
      </w:numPr>
      <w:ind w:left="720"/>
    </w:pPr>
  </w:style>
  <w:style w:type="paragraph" w:customStyle="1" w:styleId="ppCodeLanguageIndent2">
    <w:name w:val="pp Code Language Indent 2"/>
    <w:basedOn w:val="ppCodeLanguageIndent"/>
    <w:next w:val="ppCodeIndent2"/>
    <w:rsid w:val="009C6751"/>
    <w:pPr>
      <w:numPr>
        <w:ilvl w:val="3"/>
      </w:numPr>
      <w:ind w:left="1440"/>
    </w:pPr>
  </w:style>
  <w:style w:type="paragraph" w:customStyle="1" w:styleId="ppFigureCaption">
    <w:name w:val="pp Figure Caption"/>
    <w:basedOn w:val="Normal"/>
    <w:next w:val="ppBodyText"/>
    <w:qFormat/>
    <w:rsid w:val="009C6751"/>
    <w:pPr>
      <w:numPr>
        <w:ilvl w:val="1"/>
        <w:numId w:val="6"/>
      </w:numPr>
      <w:ind w:left="0"/>
    </w:pPr>
    <w:rPr>
      <w:i/>
    </w:rPr>
  </w:style>
  <w:style w:type="paragraph" w:customStyle="1" w:styleId="ppFigureCaptionIndent">
    <w:name w:val="pp Figure Caption Indent"/>
    <w:basedOn w:val="ppFigureCaption"/>
    <w:next w:val="ppBodyTextIndent"/>
    <w:rsid w:val="009C6751"/>
    <w:pPr>
      <w:numPr>
        <w:ilvl w:val="2"/>
      </w:numPr>
      <w:ind w:left="720"/>
    </w:pPr>
  </w:style>
  <w:style w:type="paragraph" w:customStyle="1" w:styleId="ppFigureCaptionIndent2">
    <w:name w:val="pp Figure Caption Indent 2"/>
    <w:basedOn w:val="ppFigureCaptionIndent"/>
    <w:next w:val="ppBodyTextIndent2"/>
    <w:rsid w:val="009C6751"/>
    <w:pPr>
      <w:numPr>
        <w:ilvl w:val="3"/>
      </w:numPr>
      <w:ind w:left="1440"/>
    </w:pPr>
  </w:style>
  <w:style w:type="paragraph" w:customStyle="1" w:styleId="ppFigureNumber">
    <w:name w:val="pp Figure Number"/>
    <w:basedOn w:val="Normal"/>
    <w:next w:val="ppFigureCaption"/>
    <w:rsid w:val="009C6751"/>
    <w:pPr>
      <w:numPr>
        <w:ilvl w:val="1"/>
        <w:numId w:val="7"/>
      </w:numPr>
      <w:spacing w:after="0"/>
      <w:ind w:left="0"/>
    </w:pPr>
    <w:rPr>
      <w:b/>
    </w:rPr>
  </w:style>
  <w:style w:type="paragraph" w:customStyle="1" w:styleId="ppFigureNumberIndent">
    <w:name w:val="pp Figure Number Indent"/>
    <w:basedOn w:val="ppFigureNumber"/>
    <w:next w:val="ppFigureCaptionIndent"/>
    <w:rsid w:val="009C6751"/>
    <w:pPr>
      <w:numPr>
        <w:ilvl w:val="2"/>
      </w:numPr>
      <w:ind w:left="720"/>
    </w:pPr>
  </w:style>
  <w:style w:type="paragraph" w:customStyle="1" w:styleId="ppFigureNumberIndent2">
    <w:name w:val="pp Figure Number Indent 2"/>
    <w:basedOn w:val="ppFigureNumberIndent"/>
    <w:next w:val="ppFigureCaptionIndent2"/>
    <w:rsid w:val="009C6751"/>
    <w:pPr>
      <w:numPr>
        <w:ilvl w:val="3"/>
      </w:numPr>
      <w:ind w:left="1440"/>
    </w:pPr>
  </w:style>
  <w:style w:type="paragraph" w:customStyle="1" w:styleId="ppTopic">
    <w:name w:val="pp Topic"/>
    <w:basedOn w:val="Title"/>
    <w:next w:val="Normal"/>
    <w:rsid w:val="009C675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9C6751"/>
    <w:rPr>
      <w:rFonts w:eastAsiaTheme="minorEastAsia"/>
      <w:lang w:bidi="en-US"/>
    </w:rPr>
  </w:style>
  <w:style w:type="paragraph" w:styleId="Title">
    <w:name w:val="Title"/>
    <w:basedOn w:val="Normal"/>
    <w:next w:val="Normal"/>
    <w:link w:val="TitleChar"/>
    <w:uiPriority w:val="10"/>
    <w:qFormat/>
    <w:rsid w:val="009C67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675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9C6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751"/>
    <w:rPr>
      <w:rFonts w:ascii="Tahoma" w:eastAsiaTheme="minorEastAsia" w:hAnsi="Tahoma" w:cs="Tahoma"/>
      <w:sz w:val="16"/>
      <w:szCs w:val="16"/>
      <w:lang w:bidi="en-US"/>
    </w:rPr>
  </w:style>
  <w:style w:type="paragraph" w:customStyle="1" w:styleId="ppBulletListTable">
    <w:name w:val="pp Bullet List Table"/>
    <w:basedOn w:val="Normal"/>
    <w:uiPriority w:val="11"/>
    <w:rsid w:val="009C6751"/>
    <w:pPr>
      <w:numPr>
        <w:numId w:val="10"/>
      </w:numPr>
      <w:tabs>
        <w:tab w:val="left" w:pos="403"/>
      </w:tabs>
      <w:spacing w:before="100"/>
    </w:pPr>
    <w:rPr>
      <w:sz w:val="18"/>
    </w:rPr>
  </w:style>
  <w:style w:type="paragraph" w:customStyle="1" w:styleId="ppChapterNumber">
    <w:name w:val="pp Chapter Number"/>
    <w:next w:val="Normal"/>
    <w:uiPriority w:val="14"/>
    <w:rsid w:val="009C675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9C675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9C675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C675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C6751"/>
    <w:pPr>
      <w:numPr>
        <w:ilvl w:val="0"/>
        <w:numId w:val="0"/>
      </w:numPr>
    </w:pPr>
  </w:style>
  <w:style w:type="paragraph" w:customStyle="1" w:styleId="ppCodeTable">
    <w:name w:val="pp Code Table"/>
    <w:basedOn w:val="ppCode"/>
    <w:rsid w:val="009C6751"/>
    <w:pPr>
      <w:numPr>
        <w:ilvl w:val="0"/>
        <w:numId w:val="0"/>
      </w:numPr>
    </w:pPr>
  </w:style>
  <w:style w:type="paragraph" w:customStyle="1" w:styleId="ppListBodyText">
    <w:name w:val="pp List Body Text"/>
    <w:basedOn w:val="Normal"/>
    <w:rsid w:val="009C6751"/>
  </w:style>
  <w:style w:type="paragraph" w:customStyle="1" w:styleId="ppNoteBullet">
    <w:name w:val="pp Note Bullet"/>
    <w:basedOn w:val="ppNote"/>
    <w:rsid w:val="009C6751"/>
    <w:pPr>
      <w:numPr>
        <w:ilvl w:val="0"/>
        <w:numId w:val="0"/>
      </w:numPr>
    </w:pPr>
  </w:style>
  <w:style w:type="paragraph" w:customStyle="1" w:styleId="ppNumberListTable">
    <w:name w:val="pp Number List Table"/>
    <w:basedOn w:val="ppNumberList"/>
    <w:rsid w:val="009C6751"/>
    <w:pPr>
      <w:numPr>
        <w:ilvl w:val="0"/>
        <w:numId w:val="0"/>
      </w:numPr>
      <w:tabs>
        <w:tab w:val="left" w:pos="403"/>
      </w:tabs>
    </w:pPr>
    <w:rPr>
      <w:sz w:val="18"/>
    </w:rPr>
  </w:style>
  <w:style w:type="paragraph" w:customStyle="1" w:styleId="ppProcedureStart">
    <w:name w:val="pp Procedure Start"/>
    <w:basedOn w:val="Normal"/>
    <w:next w:val="ppNumberList"/>
    <w:rsid w:val="009C6751"/>
    <w:pPr>
      <w:spacing w:before="80" w:after="80"/>
    </w:pPr>
    <w:rPr>
      <w:rFonts w:cs="Arial"/>
      <w:b/>
      <w:szCs w:val="20"/>
    </w:rPr>
  </w:style>
  <w:style w:type="paragraph" w:customStyle="1" w:styleId="ppSection">
    <w:name w:val="pp Section"/>
    <w:basedOn w:val="Heading1"/>
    <w:next w:val="Normal"/>
    <w:rsid w:val="009C6751"/>
    <w:rPr>
      <w:color w:val="333399"/>
    </w:rPr>
  </w:style>
  <w:style w:type="paragraph" w:customStyle="1" w:styleId="ppShowMe">
    <w:name w:val="pp Show Me"/>
    <w:basedOn w:val="Normal"/>
    <w:next w:val="ppBodyText"/>
    <w:rsid w:val="009C675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C675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C675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C675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C675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9C675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C6751"/>
    <w:rPr>
      <w:szCs w:val="20"/>
    </w:rPr>
  </w:style>
  <w:style w:type="character" w:customStyle="1" w:styleId="FootnoteTextChar">
    <w:name w:val="Footnote Text Char"/>
    <w:basedOn w:val="DefaultParagraphFont"/>
    <w:link w:val="FootnoteText"/>
    <w:uiPriority w:val="99"/>
    <w:rsid w:val="009C6751"/>
    <w:rPr>
      <w:rFonts w:eastAsiaTheme="minorEastAsia"/>
      <w:szCs w:val="20"/>
      <w:lang w:bidi="en-US"/>
    </w:rPr>
  </w:style>
  <w:style w:type="paragraph" w:styleId="Header">
    <w:name w:val="header"/>
    <w:basedOn w:val="Normal"/>
    <w:link w:val="HeaderChar"/>
    <w:uiPriority w:val="99"/>
    <w:semiHidden/>
    <w:unhideWhenUsed/>
    <w:rsid w:val="009C6751"/>
    <w:pPr>
      <w:tabs>
        <w:tab w:val="center" w:pos="4680"/>
        <w:tab w:val="right" w:pos="9360"/>
      </w:tabs>
    </w:pPr>
  </w:style>
  <w:style w:type="character" w:customStyle="1" w:styleId="HeaderChar">
    <w:name w:val="Header Char"/>
    <w:basedOn w:val="DefaultParagraphFont"/>
    <w:link w:val="Header"/>
    <w:uiPriority w:val="99"/>
    <w:semiHidden/>
    <w:rsid w:val="009C6751"/>
    <w:rPr>
      <w:rFonts w:eastAsiaTheme="minorEastAsia"/>
      <w:lang w:bidi="en-US"/>
    </w:rPr>
  </w:style>
  <w:style w:type="character" w:styleId="PlaceholderText">
    <w:name w:val="Placeholder Text"/>
    <w:basedOn w:val="DefaultParagraphFont"/>
    <w:uiPriority w:val="99"/>
    <w:semiHidden/>
    <w:rsid w:val="009C6751"/>
    <w:rPr>
      <w:color w:val="808080"/>
    </w:rPr>
  </w:style>
  <w:style w:type="paragraph" w:styleId="Caption">
    <w:name w:val="caption"/>
    <w:basedOn w:val="Normal"/>
    <w:next w:val="Normal"/>
    <w:uiPriority w:val="35"/>
    <w:unhideWhenUsed/>
    <w:qFormat/>
    <w:rsid w:val="009C675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9C675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9C6751"/>
    <w:pPr>
      <w:numPr>
        <w:ilvl w:val="4"/>
      </w:numPr>
    </w:pPr>
  </w:style>
  <w:style w:type="paragraph" w:customStyle="1" w:styleId="ppBulletListIndent2">
    <w:name w:val="pp Bullet List Indent 2"/>
    <w:basedOn w:val="ppBulletListIndent"/>
    <w:qFormat/>
    <w:rsid w:val="009C6751"/>
    <w:pPr>
      <w:numPr>
        <w:ilvl w:val="3"/>
      </w:numPr>
      <w:ind w:left="2115" w:hanging="357"/>
    </w:pPr>
  </w:style>
  <w:style w:type="paragraph" w:customStyle="1" w:styleId="ppNumberListIndent2">
    <w:name w:val="pp Number List Indent 2"/>
    <w:basedOn w:val="ppNumberListIndent"/>
    <w:qFormat/>
    <w:rsid w:val="009C6751"/>
    <w:pPr>
      <w:numPr>
        <w:ilvl w:val="3"/>
      </w:numPr>
      <w:ind w:left="2115" w:hanging="357"/>
    </w:pPr>
  </w:style>
  <w:style w:type="paragraph" w:customStyle="1" w:styleId="ppCodeIndent3">
    <w:name w:val="pp Code Indent 3"/>
    <w:basedOn w:val="ppCodeIndent2"/>
    <w:qFormat/>
    <w:rsid w:val="009C6751"/>
    <w:pPr>
      <w:numPr>
        <w:ilvl w:val="4"/>
      </w:numPr>
    </w:pPr>
  </w:style>
  <w:style w:type="paragraph" w:customStyle="1" w:styleId="ppCodeLanguageIndent3">
    <w:name w:val="pp Code Language Indent 3"/>
    <w:basedOn w:val="ppCodeLanguageIndent2"/>
    <w:next w:val="ppCodeIndent3"/>
    <w:qFormat/>
    <w:rsid w:val="009C6751"/>
    <w:pPr>
      <w:numPr>
        <w:ilvl w:val="4"/>
      </w:numPr>
    </w:pPr>
  </w:style>
  <w:style w:type="paragraph" w:customStyle="1" w:styleId="ppNoteIndent3">
    <w:name w:val="pp Note Indent 3"/>
    <w:basedOn w:val="ppNoteIndent2"/>
    <w:qFormat/>
    <w:rsid w:val="009C6751"/>
    <w:pPr>
      <w:numPr>
        <w:ilvl w:val="4"/>
      </w:numPr>
    </w:pPr>
  </w:style>
  <w:style w:type="paragraph" w:customStyle="1" w:styleId="ppFigureIndent3">
    <w:name w:val="pp Figure Indent 3"/>
    <w:basedOn w:val="ppFigureIndent2"/>
    <w:qFormat/>
    <w:rsid w:val="009C6751"/>
    <w:pPr>
      <w:numPr>
        <w:ilvl w:val="4"/>
      </w:numPr>
    </w:pPr>
  </w:style>
  <w:style w:type="paragraph" w:customStyle="1" w:styleId="ppFigureCaptionIndent3">
    <w:name w:val="pp Figure Caption Indent 3"/>
    <w:basedOn w:val="ppFigureCaptionIndent2"/>
    <w:qFormat/>
    <w:rsid w:val="009C6751"/>
    <w:pPr>
      <w:numPr>
        <w:ilvl w:val="4"/>
      </w:numPr>
    </w:pPr>
  </w:style>
  <w:style w:type="paragraph" w:customStyle="1" w:styleId="ppFigureNumberIndent3">
    <w:name w:val="pp Figure Number Indent 3"/>
    <w:basedOn w:val="ppFigureNumberIndent2"/>
    <w:qFormat/>
    <w:rsid w:val="009C675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AC0964"/>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AC0964"/>
    <w:rPr>
      <w:rFonts w:ascii="Verdana" w:eastAsiaTheme="minorEastAsia" w:hAnsi="Verdana" w:cs="Times New Roman"/>
      <w:b/>
      <w:bCs/>
      <w:color w:val="000000"/>
      <w:sz w:val="20"/>
      <w:szCs w:val="20"/>
      <w:lang w:bidi="en-US"/>
    </w:rPr>
  </w:style>
  <w:style w:type="character" w:customStyle="1" w:styleId="ppNoteChar">
    <w:name w:val="pp Note Char"/>
    <w:basedOn w:val="DefaultParagraphFont"/>
    <w:link w:val="ppNote"/>
    <w:rsid w:val="000537C1"/>
    <w:rPr>
      <w:rFonts w:eastAsiaTheme="minorEastAsia"/>
      <w:shd w:val="clear" w:color="auto" w:fill="EAF1DD" w:themeFill="accent3" w:themeFillTint="33"/>
      <w:lang w:bidi="en-US"/>
    </w:rPr>
  </w:style>
  <w:style w:type="character" w:customStyle="1" w:styleId="ppNumberListChar">
    <w:name w:val="pp Number List Char"/>
    <w:basedOn w:val="DefaultParagraphFont"/>
    <w:link w:val="ppNumberList"/>
    <w:rsid w:val="000537C1"/>
    <w:rPr>
      <w:rFonts w:eastAsiaTheme="minorEastAsia"/>
      <w:lang w:bidi="en-US"/>
    </w:rPr>
  </w:style>
  <w:style w:type="character" w:styleId="Strong">
    <w:name w:val="Strong"/>
    <w:basedOn w:val="DefaultParagraphFont"/>
    <w:uiPriority w:val="22"/>
    <w:qFormat/>
    <w:rsid w:val="0074546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iis.net/extensions/WebDeploymentTool"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customXml" Target="../customXml/item7.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82" Type="http://schemas.microsoft.com/office/2007/relationships/stylesWithEffects" Target="stylesWithEffects.xml"/><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root\users\mconverti\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CE1FC8D0-4E4C-4584-A511-262644C3F655}"/>
      </w:docPartPr>
      <w:docPartBody>
        <w:p w:rsidR="00987C62" w:rsidRDefault="00511E02">
          <w:r w:rsidRPr="009C06C4">
            <w:rPr>
              <w:rStyle w:val="PlaceholderText"/>
            </w:rPr>
            <w:t>Click here to enter text.</w:t>
          </w:r>
        </w:p>
      </w:docPartBody>
    </w:docPart>
    <w:docPart>
      <w:docPartPr>
        <w:name w:val="E3AB3D41B3694F349579917BE8D61D91"/>
        <w:category>
          <w:name w:val="General"/>
          <w:gallery w:val="placeholder"/>
        </w:category>
        <w:types>
          <w:type w:val="bbPlcHdr"/>
        </w:types>
        <w:behaviors>
          <w:behavior w:val="content"/>
        </w:behaviors>
        <w:guid w:val="{0029A980-B461-433E-81CB-606FE88270AC}"/>
      </w:docPartPr>
      <w:docPartBody>
        <w:p w:rsidR="00612C5E" w:rsidRDefault="00612C5E" w:rsidP="00612C5E">
          <w:pPr>
            <w:pStyle w:val="E3AB3D41B3694F349579917BE8D61D91"/>
          </w:pPr>
          <w:r w:rsidRPr="009C06C4">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1A4C1653-9114-481F-A3DE-E252DE152C7D}"/>
      </w:docPartPr>
      <w:docPartBody>
        <w:p w:rsidR="004860C6" w:rsidRDefault="00A103BB">
          <w:r w:rsidRPr="00233522">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511E02"/>
    <w:rsid w:val="000003DE"/>
    <w:rsid w:val="0000621E"/>
    <w:rsid w:val="000234B1"/>
    <w:rsid w:val="00033E8C"/>
    <w:rsid w:val="00050591"/>
    <w:rsid w:val="00061E69"/>
    <w:rsid w:val="00071335"/>
    <w:rsid w:val="00085C59"/>
    <w:rsid w:val="000B47B1"/>
    <w:rsid w:val="000B50CA"/>
    <w:rsid w:val="000C3B78"/>
    <w:rsid w:val="00115DA8"/>
    <w:rsid w:val="00122BD4"/>
    <w:rsid w:val="00140FAE"/>
    <w:rsid w:val="00144582"/>
    <w:rsid w:val="00156F95"/>
    <w:rsid w:val="001C4C0A"/>
    <w:rsid w:val="00210095"/>
    <w:rsid w:val="002110CE"/>
    <w:rsid w:val="0022012D"/>
    <w:rsid w:val="002327EC"/>
    <w:rsid w:val="00235A5D"/>
    <w:rsid w:val="00237EE1"/>
    <w:rsid w:val="002631A6"/>
    <w:rsid w:val="00264C98"/>
    <w:rsid w:val="00270D34"/>
    <w:rsid w:val="002724BF"/>
    <w:rsid w:val="0028765B"/>
    <w:rsid w:val="002B515B"/>
    <w:rsid w:val="002D5A38"/>
    <w:rsid w:val="002E4124"/>
    <w:rsid w:val="002F6DE8"/>
    <w:rsid w:val="00300D6F"/>
    <w:rsid w:val="00311114"/>
    <w:rsid w:val="00323D08"/>
    <w:rsid w:val="003301AE"/>
    <w:rsid w:val="0033447B"/>
    <w:rsid w:val="0033787A"/>
    <w:rsid w:val="00361A2B"/>
    <w:rsid w:val="003635C6"/>
    <w:rsid w:val="0037549A"/>
    <w:rsid w:val="0039012B"/>
    <w:rsid w:val="003F05AC"/>
    <w:rsid w:val="003F0C77"/>
    <w:rsid w:val="003F3989"/>
    <w:rsid w:val="00416DD6"/>
    <w:rsid w:val="004218A6"/>
    <w:rsid w:val="00434936"/>
    <w:rsid w:val="00435D70"/>
    <w:rsid w:val="004372AA"/>
    <w:rsid w:val="00444844"/>
    <w:rsid w:val="004552A8"/>
    <w:rsid w:val="0046618B"/>
    <w:rsid w:val="00466898"/>
    <w:rsid w:val="004860C6"/>
    <w:rsid w:val="004A38FA"/>
    <w:rsid w:val="004A6E6E"/>
    <w:rsid w:val="004C27E3"/>
    <w:rsid w:val="0050505F"/>
    <w:rsid w:val="00511E02"/>
    <w:rsid w:val="005133AC"/>
    <w:rsid w:val="00514E3F"/>
    <w:rsid w:val="005153FA"/>
    <w:rsid w:val="0053110C"/>
    <w:rsid w:val="00540E1A"/>
    <w:rsid w:val="00543344"/>
    <w:rsid w:val="0055156D"/>
    <w:rsid w:val="00555F69"/>
    <w:rsid w:val="00557E42"/>
    <w:rsid w:val="00563FBA"/>
    <w:rsid w:val="0059043C"/>
    <w:rsid w:val="005A523C"/>
    <w:rsid w:val="005B2EB2"/>
    <w:rsid w:val="005C6896"/>
    <w:rsid w:val="005F2964"/>
    <w:rsid w:val="0060359B"/>
    <w:rsid w:val="00603D47"/>
    <w:rsid w:val="0060514B"/>
    <w:rsid w:val="00612C5E"/>
    <w:rsid w:val="006534A8"/>
    <w:rsid w:val="00655D29"/>
    <w:rsid w:val="00672A9B"/>
    <w:rsid w:val="00690641"/>
    <w:rsid w:val="006A16E4"/>
    <w:rsid w:val="006A7322"/>
    <w:rsid w:val="006D293D"/>
    <w:rsid w:val="006E22BB"/>
    <w:rsid w:val="006F4482"/>
    <w:rsid w:val="00733CFA"/>
    <w:rsid w:val="007341FC"/>
    <w:rsid w:val="00747604"/>
    <w:rsid w:val="0075129A"/>
    <w:rsid w:val="00755058"/>
    <w:rsid w:val="00760F91"/>
    <w:rsid w:val="00767136"/>
    <w:rsid w:val="007A7B0B"/>
    <w:rsid w:val="007C5666"/>
    <w:rsid w:val="00806DC0"/>
    <w:rsid w:val="00827F45"/>
    <w:rsid w:val="00833519"/>
    <w:rsid w:val="00834DD0"/>
    <w:rsid w:val="008369E2"/>
    <w:rsid w:val="008452B8"/>
    <w:rsid w:val="008506F8"/>
    <w:rsid w:val="008541C6"/>
    <w:rsid w:val="00857E44"/>
    <w:rsid w:val="00876AA5"/>
    <w:rsid w:val="008A25B6"/>
    <w:rsid w:val="00907F6E"/>
    <w:rsid w:val="0091276B"/>
    <w:rsid w:val="009158E1"/>
    <w:rsid w:val="00940E0E"/>
    <w:rsid w:val="00961351"/>
    <w:rsid w:val="00983F13"/>
    <w:rsid w:val="00987C62"/>
    <w:rsid w:val="00996E05"/>
    <w:rsid w:val="009A0667"/>
    <w:rsid w:val="009A0F80"/>
    <w:rsid w:val="009C09C9"/>
    <w:rsid w:val="009C5226"/>
    <w:rsid w:val="009D0C78"/>
    <w:rsid w:val="009D6C4B"/>
    <w:rsid w:val="009E6053"/>
    <w:rsid w:val="009E79D2"/>
    <w:rsid w:val="009E7AF8"/>
    <w:rsid w:val="00A103BB"/>
    <w:rsid w:val="00A23C74"/>
    <w:rsid w:val="00A45E1F"/>
    <w:rsid w:val="00A71032"/>
    <w:rsid w:val="00A75EAB"/>
    <w:rsid w:val="00A773F2"/>
    <w:rsid w:val="00A90143"/>
    <w:rsid w:val="00A954E5"/>
    <w:rsid w:val="00AA26EF"/>
    <w:rsid w:val="00AB2F73"/>
    <w:rsid w:val="00AB3D09"/>
    <w:rsid w:val="00AD54CD"/>
    <w:rsid w:val="00AD77C3"/>
    <w:rsid w:val="00AE4735"/>
    <w:rsid w:val="00AE789D"/>
    <w:rsid w:val="00B052C1"/>
    <w:rsid w:val="00B16717"/>
    <w:rsid w:val="00B16B80"/>
    <w:rsid w:val="00B221BC"/>
    <w:rsid w:val="00B46440"/>
    <w:rsid w:val="00B60483"/>
    <w:rsid w:val="00B87780"/>
    <w:rsid w:val="00B92AE2"/>
    <w:rsid w:val="00BB031B"/>
    <w:rsid w:val="00BB31B9"/>
    <w:rsid w:val="00BD2432"/>
    <w:rsid w:val="00C27660"/>
    <w:rsid w:val="00C45EDE"/>
    <w:rsid w:val="00C67E7F"/>
    <w:rsid w:val="00C772BA"/>
    <w:rsid w:val="00CD1859"/>
    <w:rsid w:val="00D346DA"/>
    <w:rsid w:val="00D4704E"/>
    <w:rsid w:val="00D52375"/>
    <w:rsid w:val="00D60C97"/>
    <w:rsid w:val="00D72D5A"/>
    <w:rsid w:val="00D95A10"/>
    <w:rsid w:val="00DD597F"/>
    <w:rsid w:val="00DE2D76"/>
    <w:rsid w:val="00DE638D"/>
    <w:rsid w:val="00E64326"/>
    <w:rsid w:val="00E71219"/>
    <w:rsid w:val="00E76295"/>
    <w:rsid w:val="00E84299"/>
    <w:rsid w:val="00EB17F6"/>
    <w:rsid w:val="00EC0BE6"/>
    <w:rsid w:val="00EC1ABA"/>
    <w:rsid w:val="00EE1C5E"/>
    <w:rsid w:val="00EF1B4D"/>
    <w:rsid w:val="00F03367"/>
    <w:rsid w:val="00F03FE7"/>
    <w:rsid w:val="00F215AD"/>
    <w:rsid w:val="00F363F9"/>
    <w:rsid w:val="00F55615"/>
    <w:rsid w:val="00F56B53"/>
    <w:rsid w:val="00F6574C"/>
    <w:rsid w:val="00F777B8"/>
    <w:rsid w:val="00F904CA"/>
    <w:rsid w:val="00FF189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03BB"/>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FF3985C53FD43BB9535FAB152318F8B">
    <w:name w:val="DFF3985C53FD43BB9535FAB152318F8B"/>
    <w:rsid w:val="00E71219"/>
  </w:style>
  <w:style w:type="paragraph" w:customStyle="1" w:styleId="CB0853B7F8034FCB87C82529007863C4">
    <w:name w:val="CB0853B7F8034FCB87C82529007863C4"/>
    <w:rsid w:val="00DD597F"/>
  </w:style>
  <w:style w:type="paragraph" w:customStyle="1" w:styleId="74F4BBEA303F4531B9B5556044629535">
    <w:name w:val="74F4BBEA303F4531B9B5556044629535"/>
    <w:rsid w:val="00DD597F"/>
  </w:style>
  <w:style w:type="paragraph" w:customStyle="1" w:styleId="67C59FA1AC0E4850BE91718431C64A72">
    <w:name w:val="67C59FA1AC0E4850BE91718431C64A72"/>
    <w:rsid w:val="00DD597F"/>
  </w:style>
  <w:style w:type="paragraph" w:customStyle="1" w:styleId="598A40A990E64C29A97CDFC341742D6C">
    <w:name w:val="598A40A990E64C29A97CDFC341742D6C"/>
    <w:rsid w:val="00612C5E"/>
  </w:style>
  <w:style w:type="paragraph" w:customStyle="1" w:styleId="49B2C45D5C304E8A9D8E65BD8204A5CC">
    <w:name w:val="49B2C45D5C304E8A9D8E65BD8204A5CC"/>
    <w:rsid w:val="00612C5E"/>
  </w:style>
  <w:style w:type="paragraph" w:customStyle="1" w:styleId="DDB272BF7B394CE7831171C4C914DE15">
    <w:name w:val="DDB272BF7B394CE7831171C4C914DE15"/>
    <w:rsid w:val="00612C5E"/>
  </w:style>
  <w:style w:type="paragraph" w:customStyle="1" w:styleId="FD9135E1CA014E26B3EB3B0FE7A00E41">
    <w:name w:val="FD9135E1CA014E26B3EB3B0FE7A00E41"/>
    <w:rsid w:val="00612C5E"/>
  </w:style>
  <w:style w:type="paragraph" w:customStyle="1" w:styleId="E3AB3D41B3694F349579917BE8D61D91">
    <w:name w:val="E3AB3D41B3694F349579917BE8D61D91"/>
    <w:rsid w:val="00612C5E"/>
  </w:style>
  <w:style w:type="paragraph" w:customStyle="1" w:styleId="D802D18893224ACC9461BB4AE500752D">
    <w:name w:val="D802D18893224ACC9461BB4AE500752D"/>
    <w:rsid w:val="00612C5E"/>
  </w:style>
  <w:style w:type="paragraph" w:customStyle="1" w:styleId="CBF8162AA61A4FF2A2C69F6450A648C1">
    <w:name w:val="CBF8162AA61A4FF2A2C69F6450A648C1"/>
    <w:rsid w:val="00612C5E"/>
  </w:style>
  <w:style w:type="paragraph" w:customStyle="1" w:styleId="D4FD5E529E514BE4890E02842433FEF5">
    <w:name w:val="D4FD5E529E514BE4890E02842433FEF5"/>
    <w:rsid w:val="00612C5E"/>
  </w:style>
  <w:style w:type="paragraph" w:customStyle="1" w:styleId="2386A0150D9E4B1AB105AC275FD4C435">
    <w:name w:val="2386A0150D9E4B1AB105AC275FD4C435"/>
    <w:rsid w:val="00760F91"/>
  </w:style>
  <w:style w:type="paragraph" w:customStyle="1" w:styleId="9B506CB14C5241779114BA1ED6A4B964">
    <w:name w:val="9B506CB14C5241779114BA1ED6A4B964"/>
    <w:rsid w:val="00760F91"/>
  </w:style>
  <w:style w:type="paragraph" w:customStyle="1" w:styleId="F361C41452B4419595A56B579F28868A">
    <w:name w:val="F361C41452B4419595A56B579F28868A"/>
    <w:rsid w:val="00A103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676EE6B8549C45B946D8D2AA8F77F8" ma:contentTypeVersion="0" ma:contentTypeDescription="Create a new document." ma:contentTypeScope="" ma:versionID="b64d1d00b5900abc74af594119ae24b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D o c S e t t i n g s   x m l n s : x s i = " h t t p : / / w w w . w 3 . o r g / 2 0 0 1 / X M L S c h e m a - i n s t a n c e "   x m l n s : x s d = " h t t p : / / w w w . w 3 . o r g / 2 0 0 1 / X M L S c h e m a " >  
     < R e v i e w > t r u e < / R e v i e w >  
     < R e v i e w M o d e > A l l < / R e v i e w M o d e >  
     < S u p r e s s i o n s >  
         < I g n o r e   I d = " F I 0 7 "   L i n e = " 1 " / >  
         < I g n o r e   I d = " F I 0 1 "   L i n e = " 2 " / >  
         < I g n o r e   I d = " F I 0 2 "   L i n e = " 3 " / >  
         < I g n o r e   I d = " F I 0 4 "   L i n e = " 3 " / >  
         < I g n o r e   I d = " F I 0 6 "   L i n e = " 1 9 " / >  
         < I g n o r e   I d = " F I 0 1 "   L i n e = " 2 1 " / >  
         < I g n o r e   I d = " F I 0 3 "   L i n e = " 4 8 " / >  
         < I g n o r e   I d = " F I 0 4 "   L i n e = " 4 8 " / >  
         < I g n o r e   I d = " F I 0 7 "   L i n e = " 1 3 8 " / >  
         < I g n o r e   I d = " F I 0 7 "   L i n e = " 0 " / >  
     < / S u p r e s s i o n s >  
 < / D o c S e t t i n g s > 
</file>

<file path=customXml/item4.xml><?xml version="1.0" encoding="utf-8"?>
<p:properties xmlns:p="http://schemas.microsoft.com/office/2006/metadata/properties" xmlns:xsi="http://www.w3.org/2001/XMLSchema-instance">
  <documentManagement/>
</p:properties>
</file>

<file path=customXml/item5.xml><?xml version="1.0" encoding="utf-8"?>
<outs:outSpaceData xmlns:outs="http://schemas.microsoft.com/office/2009/outspace/metadata">
  <outs:relatedDates>
    <outs:relatedDate>
      <outs:type>3</outs:type>
      <outs:displayName>Last Modified</outs:displayName>
      <outs:dateTime>2009-07-08T22:11:00Z</outs:dateTime>
      <outs:isPinned>true</outs:isPinned>
    </outs:relatedDate>
    <outs:relatedDate>
      <outs:type>2</outs:type>
      <outs:displayName>Created</outs:displayName>
      <outs:dateTime>2009-01-23T20:15:00Z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ebella</outs:displayName>
          <outs:accountName/>
        </outs:relatedPerson>
      </outs:people>
      <outs:source>0</outs:source>
      <outs:isPinned>true</outs:isPinned>
    </outs:relatedPeopleItem>
    <outs:relatedPeopleItem>
      <outs:category>Last modified by</outs:category>
      <outs:people>
        <outs:relatedPerson>
          <outs:displayName>Ezequiel Sculli</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6.xml>��< ? x m l   v e r s i o n = " 1 . 0 "   e n c o d i n g = " u t f - 1 6 " ? > < t o c   x m l n s : x s i = " h t t p : / / w w w . w 3 . o r g / 2 0 0 1 / X M L S c h e m a - i n s t a n c e "   x m l n s : x s d = " h t t p : / / w w w . w 3 . o r g / 2 0 0 1 / X M L S c h e m a " >  
     < t o p i c   i d = " 1 9 2 e b d d 5 - e 4 4 9 - 4 a b d - b 3 f 2 - d 8 a 9 3 0 6 5 2 d e 5 "   t i t l e = " O v e r v i e w "   s t y l e = " T o p i c " / >  
     < t o p i c   i d = " b 6 e b 3 9 9 1 - 7 8 7 d - 4 7 9 c - b 0 5 0 - 4 b f 9 3 5 3 a b d c 0 "   t i t l e = " E x e r c i s e   1 :   U s i n g   H T M L   C o d e   S n i p p e t s   i n   V i s u a l   S t u d i o   2 0 1 0 "   s t y l e = " T o p i c " >  
         < t o p i c   i d = " f 1 0 9 c b 5 6 - c 1 b e - 4 3 1 b - a a 8 e - 1 b e e c 0 b 8 0 e b b "   t i t l e = " E x e r c i s e   1 :   V e r i f i c a t i o n "   s t y l e = " T o p i c " / >  
     < / t o p i c >  
     < t o p i c   i d = " 7 0 f 5 0 e 5 c - 3 3 e 1 - 4 c e 0 - 9 7 e 6 - 5 5 5 8 d 7 e 7 4 0 9 4 "   t i t l e = " E x e r c i s e   2 :   T r a n s f o r m i n g   a   W e b . C o n f i g   F i l e   f o r   D e p l o y m e n t "   s t y l e = " T o p i c " >  
         < t o p i c   i d = " 4 5 c e f 7 b b - 1 7 b d - 4 f e f - 9 a 8 d - 0 1 6 6 3 c 0 f 3 3 8 1 "   t i t l e = " E x e r c i s e   2 :   V e r i f i c a t i o n "   s t y l e = " T o p i c " / >  
     < / t o p i c >  
     < t o p i c   i d = " d 1 1 8 2 a b 5 - b 4 9 0 - 4 4 5 1 - a b 8 f - 3 f e d 3 7 e d 4 d d d "   t i t l e = " E x e r c i s e   3 :   P a c k a g i n g   a n d   D e p l o y i n g   W e b   A p p l i c a t i o n s   f o r   t h e   V i s u a l   S t u d i o   D e v e l o p m e n t   W e b   S e r v e r "   s t y l e = " T o p i c " / >  
     < t o p i c   i d = " c 5 f 1 7 9 8 0 - 9 7 9 f - 4 b 1 4 - 8 9 c 4 - a 5 8 c 7 8 3 b 6 3 d c "   t i t l e = " E x e r c i s e   4 :   P a c k a g i n g   a n d   D e p l o y i n g   W e b   A p p l i c a t i o n s   f o r   I n t e r n e t   I n f o r m a t i o n   S e r v e r   ( I I S ) "   s t y l e = " T o p i c " >  
         < t o p i c   i d = " 0 c 6 0 9 2 e 3 - e d 3 1 - 4 f e 6 - b 5 c f - 5 d 7 9 a 4 3 a 7 3 0 0 "   t i t l e = " E x e r c i s e   4 :   V e r i f i c a t i o n "   s t y l e = " T o p i c " / >  
     < / t o p i c >  
     < t o p i c   i d = " 0 e e 8 0 f b 9 - c d b 8 - 4 4 3 8 - 9 3 5 2 - 6 2 1 d 2 8 3 c d b 2 3 "   t i t l e = " S u m m a r y "   s t y l e = " T o p i c " / >  
 < / t o c > 
</file>

<file path=customXml/item7.xml>��< ? x m l   v e r s i o n = " 1 . 0 "   e n c o d i n g = " u t f - 1 6 " ? > < t o c   x m l n s : x s i = " h t t p : / / w w w . w 3 . o r g / 2 0 0 1 / X M L S c h e m a - i n s t a n c e "   x m l n s : x s d = " h t t p : / / w w w . w 3 . o r g / 2 0 0 1 / X M L S c h e m a " >  
     < t o p i c   i d = " 1 9 2 e b d d 5 - e 4 4 9 - 4 a b d - b 3 f 2 - d 8 a 9 3 0 6 5 2 d e 5 "   t i t l e = " O v e r v i e w "   s t y l e = " T o p i c " / >  
     < t o p i c   i d = " b 6 e b 3 9 9 1 - 7 8 7 d - 4 7 9 c - b 0 5 0 - 4 b f 9 3 5 3 a b d c 0 "   t i t l e = " E x e r c i s e   1 :   U s i n g   H T M L   C o d e   S n i p p e t s   i n   V i s u a l   S t u d i o   2 0 1 0 "   s t y l e = " T o p i c " >  
         < t o p i c   i d = " f 1 0 9 c b 5 6 - c 1 b e - 4 3 1 b - a a 8 e - 1 b e e c 0 b 8 0 e b b "   t i t l e = " E x e r c i s e   1 :   V e r i f i c a t i o n "   s t y l e = " T o p i c " / >  
     < / t o p i c >  
     < t o p i c   i d = " 7 0 f 5 0 e 5 c - 3 3 e 1 - 4 c e 0 - 9 7 e 6 - 5 5 5 8 d 7 e 7 4 0 9 4 "   t i t l e = " E x e r c i s e   2 :   T r a n s f o r m i n g   a   W e b . C o n f i g   F i l e   f o r   D e p l o y m e n t "   s t y l e = " T o p i c " >  
         < t o p i c   i d = " 4 5 c e f 7 b b - 1 7 b d - 4 f e f - 9 a 8 d - 0 1 6 6 3 c 0 f 3 3 8 1 "   t i t l e = " E x e r c i s e   2 :   V e r i f i c a t i o n "   s t y l e = " T o p i c " / >  
     < / t o p i c >  
     < t o p i c   i d = " d 1 1 8 2 a b 5 - b 4 9 0 - 4 4 5 1 - a b 8 f - 3 f e d 3 7 e d 4 d d d "   t i t l e = " E x e r c i s e   3 :   P a c k a g i n g   a n d   D e p l o y i n g   W e b   A p p l i c a t i o n s   f o r   t h e   V i s u a l   S t u d i o   D e v e l o p m e n t   W e b   S e r v e r "   s t y l e = " T o p i c " / >  
     < t o p i c   i d = " c 5 f 1 7 9 8 0 - 9 7 9 f - 4 b 1 4 - 8 9 c 4 - a 5 8 c 7 8 3 b 6 3 d c "   t i t l e = " E x e r c i s e   4 :   P a c k a g i n g   a n d   D e p l o y i n g   W e b   A p p l i c a t i o n s   f o r   I n t e r n e t   I n f o r m a t i o n   S e r v e r   ( I I S ) "   s t y l e = " T o p i c " >  
         < t o p i c   i d = " 0 c 6 0 9 2 e 3 - e d 3 1 - 4 f e 6 - b 5 c f - 5 d 7 9 a 4 3 a 7 3 0 0 "   t i t l e = " E x e r c i s e   4 :   V e r i f i c a t i o n "   s t y l e = " T o p i c " / >  
     < / t o p i c >  
     < t o p i c   i d = " 0 e e 8 0 f b 9 - c d b 8 - 4 4 3 8 - 9 3 5 2 - 6 2 1 d 2 8 3 c d b 2 3 "   t i t l e = " S u m m a r y "   s t y l e = " T o p i c " / >  
 < / t o c > 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82986-4DE7-4FA0-8AF0-59848F434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7404BC3-9E7C-4874-945F-FEDB6E726245}">
  <ds:schemaRefs>
    <ds:schemaRef ds:uri="http://schemas.microsoft.com/sharepoint/v3/contenttype/forms"/>
  </ds:schemaRefs>
</ds:datastoreItem>
</file>

<file path=customXml/itemProps3.xml><?xml version="1.0" encoding="utf-8"?>
<ds:datastoreItem xmlns:ds="http://schemas.openxmlformats.org/officeDocument/2006/customXml" ds:itemID="{A3727315-B9F6-4EFA-B66B-18028F1E9B2D}">
  <ds:schemaRefs>
    <ds:schemaRef ds:uri="http://www.w3.org/2001/XMLSchema"/>
  </ds:schemaRefs>
</ds:datastoreItem>
</file>

<file path=customXml/itemProps4.xml><?xml version="1.0" encoding="utf-8"?>
<ds:datastoreItem xmlns:ds="http://schemas.openxmlformats.org/officeDocument/2006/customXml" ds:itemID="{72689C85-6177-448D-9356-CE19F7FDF07B}">
  <ds:schemaRefs>
    <ds:schemaRef ds:uri="http://schemas.microsoft.com/office/2006/metadata/properties"/>
  </ds:schemaRefs>
</ds:datastoreItem>
</file>

<file path=customXml/itemProps5.xml><?xml version="1.0" encoding="utf-8"?>
<ds:datastoreItem xmlns:ds="http://schemas.openxmlformats.org/officeDocument/2006/customXml" ds:itemID="{576AA725-62D8-4BCC-BB24-4791FBA0FCFC}">
  <ds:schemaRefs>
    <ds:schemaRef ds:uri="http://schemas.microsoft.com/office/2009/outspace/metadata"/>
  </ds:schemaRefs>
</ds:datastoreItem>
</file>

<file path=customXml/itemProps6.xml><?xml version="1.0" encoding="utf-8"?>
<ds:datastoreItem xmlns:ds="http://schemas.openxmlformats.org/officeDocument/2006/customXml" ds:itemID="{9AB858F5-9232-4189-BBC5-888B8B68994A}">
  <ds:schemaRefs>
    <ds:schemaRef ds:uri="http://www.w3.org/2001/XMLSchema"/>
  </ds:schemaRefs>
</ds:datastoreItem>
</file>

<file path=customXml/itemProps7.xml><?xml version="1.0" encoding="utf-8"?>
<ds:datastoreItem xmlns:ds="http://schemas.openxmlformats.org/officeDocument/2006/customXml" ds:itemID="{A6AB9FED-84B5-4BC2-9268-C0D8CAB57147}">
  <ds:schemaRefs>
    <ds:schemaRef ds:uri="http://www.w3.org/2001/XMLSchema"/>
  </ds:schemaRefs>
</ds:datastoreItem>
</file>

<file path=customXml/itemProps8.xml><?xml version="1.0" encoding="utf-8"?>
<ds:datastoreItem xmlns:ds="http://schemas.openxmlformats.org/officeDocument/2006/customXml" ds:itemID="{19327CB1-CFC3-4B28-A435-F06AB8688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7938</TotalTime>
  <Pages>1</Pages>
  <Words>6828</Words>
  <Characters>37558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Web Development in Visual Studio 2010</vt:lpstr>
    </vt:vector>
  </TitlesOfParts>
  <Company>Microsoft Corporation</Company>
  <LinksUpToDate>false</LinksUpToDate>
  <CharactersWithSpaces>44298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in Visual Studio 2010</dc:title>
  <dc:creator>joncart</dc:creator>
  <dc:description>In this lab, you'll look at several of the new web development features in Visual Studio 2010.
 You'll see how HTML code snippets speeds up the development of web applications. Visual Studio 2010 also
 makes it easier to manage multiple Web.config files for the various deployment environments of your 
 web application. Finally, you'll see how Visual Studio 2010 integrates with the Microsoft Web Deployment tool
 to automate the packaging and deployment of your application and its dependencies.
by joncart
</dc:description>
  <cp:lastModifiedBy>Mariano Converti (Southworks SRL)</cp:lastModifiedBy>
  <cp:revision>278</cp:revision>
  <dcterms:created xsi:type="dcterms:W3CDTF">2009-01-23T20:15:00Z</dcterms:created>
  <dcterms:modified xsi:type="dcterms:W3CDTF">2011-01-06T18:04:00Z</dcterms:modified>
  <cp:version>1.1.0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0x01010026676EE6B8549C45B946D8D2AA8F77F8</vt:lpwstr>
  </property>
</Properties>
</file>